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46A3" w:rsidRDefault="00BB7D5E" w:rsidP="00EF46A3">
      <w:pPr>
        <w:pStyle w:val="SemFormatao"/>
        <w:sectPr w:rsidR="00EF46A3" w:rsidSect="009B01DC">
          <w:headerReference w:type="default" r:id="rId9"/>
          <w:footerReference w:type="first" r:id="rId10"/>
          <w:pgSz w:w="11906" w:h="16838" w:code="9"/>
          <w:pgMar w:top="96" w:right="176" w:bottom="731" w:left="176" w:header="0" w:footer="0" w:gutter="0"/>
          <w:pgNumType w:fmt="lowerRoman"/>
          <w:cols w:space="708"/>
          <w:docGrid w:linePitch="360"/>
        </w:sectPr>
      </w:pPr>
      <w:r>
        <w:rPr>
          <w:noProof/>
          <w:lang w:val="en-US"/>
        </w:rPr>
        <mc:AlternateContent>
          <mc:Choice Requires="wps">
            <w:drawing>
              <wp:anchor distT="0" distB="0" distL="114300" distR="114300" simplePos="0" relativeHeight="251659264" behindDoc="0" locked="0" layoutInCell="1" allowOverlap="1" wp14:anchorId="73300824" wp14:editId="14B554ED">
                <wp:simplePos x="0" y="0"/>
                <wp:positionH relativeFrom="column">
                  <wp:posOffset>1511935</wp:posOffset>
                </wp:positionH>
                <wp:positionV relativeFrom="paragraph">
                  <wp:posOffset>3309620</wp:posOffset>
                </wp:positionV>
                <wp:extent cx="4304030" cy="5143500"/>
                <wp:effectExtent l="0" t="0" r="0" b="0"/>
                <wp:wrapNone/>
                <wp:docPr id="11"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4030" cy="514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DA0" w:rsidRDefault="00A91DA0" w:rsidP="00EF46A3">
                            <w:pPr>
                              <w:pStyle w:val="Autorcapa"/>
                            </w:pPr>
                            <w:r>
                              <w:t>IGOR RODRIGUES DA COSTA</w:t>
                            </w:r>
                          </w:p>
                          <w:p w:rsidR="00A91DA0" w:rsidRDefault="00A91DA0" w:rsidP="00EF46A3">
                            <w:pPr>
                              <w:pStyle w:val="Espao"/>
                            </w:pPr>
                          </w:p>
                          <w:p w:rsidR="00A91DA0" w:rsidRDefault="00A91DA0" w:rsidP="00EF46A3">
                            <w:pPr>
                              <w:pStyle w:val="Espao"/>
                            </w:pPr>
                          </w:p>
                          <w:p w:rsidR="00A91DA0" w:rsidRDefault="00A91DA0" w:rsidP="00EF46A3">
                            <w:pPr>
                              <w:pStyle w:val="Espao"/>
                            </w:pPr>
                          </w:p>
                          <w:p w:rsidR="00A91DA0" w:rsidRDefault="00A91DA0" w:rsidP="00EF46A3">
                            <w:pPr>
                              <w:pStyle w:val="Espao"/>
                            </w:pPr>
                          </w:p>
                          <w:p w:rsidR="00A91DA0" w:rsidRPr="00CE0012" w:rsidRDefault="00A91DA0" w:rsidP="00EF46A3">
                            <w:pPr>
                              <w:pStyle w:val="Espao"/>
                            </w:pPr>
                          </w:p>
                          <w:p w:rsidR="00A91DA0" w:rsidRDefault="00A91DA0" w:rsidP="00EF46A3">
                            <w:pPr>
                              <w:pStyle w:val="Titulocapa"/>
                            </w:pPr>
                            <w:r w:rsidRPr="006E5646">
                              <w:t>ALFie: um programa para a busca exaust</w:t>
                            </w:r>
                            <w:r>
                              <w:t xml:space="preserve">iva de locos anônimos E SUA VALIDAÇÃO EM GENOMAS DE </w:t>
                            </w:r>
                            <w:r w:rsidRPr="00734370">
                              <w:rPr>
                                <w:i/>
                              </w:rPr>
                              <w:t>hOMINÍDEOS</w:t>
                            </w:r>
                          </w:p>
                          <w:p w:rsidR="00A91DA0" w:rsidRPr="00CE0012" w:rsidRDefault="00A91DA0" w:rsidP="00EF46A3">
                            <w:pPr>
                              <w:pStyle w:val="Espao"/>
                            </w:pPr>
                          </w:p>
                          <w:p w:rsidR="00A91DA0" w:rsidRPr="00CE0012" w:rsidRDefault="00A91DA0" w:rsidP="00EF46A3">
                            <w:pPr>
                              <w:pStyle w:val="Espao"/>
                            </w:pPr>
                          </w:p>
                          <w:p w:rsidR="00A91DA0" w:rsidRDefault="00A91DA0" w:rsidP="00EF46A3">
                            <w:pPr>
                              <w:pStyle w:val="Espao"/>
                            </w:pPr>
                          </w:p>
                          <w:p w:rsidR="00A91DA0" w:rsidRDefault="00A91DA0" w:rsidP="00EF46A3">
                            <w:pPr>
                              <w:pStyle w:val="Espao"/>
                            </w:pPr>
                          </w:p>
                          <w:p w:rsidR="00A91DA0" w:rsidRDefault="00A91DA0" w:rsidP="00EF46A3">
                            <w:pPr>
                              <w:pStyle w:val="Espao"/>
                            </w:pPr>
                          </w:p>
                          <w:p w:rsidR="00A91DA0" w:rsidRDefault="00A91DA0" w:rsidP="00EF46A3">
                            <w:pPr>
                              <w:pStyle w:val="Espao"/>
                            </w:pPr>
                          </w:p>
                          <w:p w:rsidR="00A91DA0" w:rsidRDefault="00A91DA0" w:rsidP="00EF46A3">
                            <w:pPr>
                              <w:pStyle w:val="Espao"/>
                            </w:pPr>
                          </w:p>
                          <w:p w:rsidR="00A91DA0" w:rsidRDefault="00A91DA0" w:rsidP="00EF46A3">
                            <w:pPr>
                              <w:pStyle w:val="Espao"/>
                            </w:pPr>
                          </w:p>
                          <w:p w:rsidR="00A91DA0" w:rsidRDefault="00A91DA0" w:rsidP="00EF46A3">
                            <w:pPr>
                              <w:pStyle w:val="Espao"/>
                            </w:pPr>
                          </w:p>
                          <w:p w:rsidR="00A91DA0" w:rsidRDefault="00A91DA0" w:rsidP="00EF46A3">
                            <w:pPr>
                              <w:pStyle w:val="Espao"/>
                            </w:pPr>
                          </w:p>
                          <w:p w:rsidR="00A91DA0" w:rsidRDefault="00A91DA0" w:rsidP="00EF46A3">
                            <w:pPr>
                              <w:pStyle w:val="Espao"/>
                            </w:pPr>
                          </w:p>
                          <w:p w:rsidR="00A91DA0" w:rsidRDefault="00A91DA0" w:rsidP="00EF46A3">
                            <w:pPr>
                              <w:pStyle w:val="Espao"/>
                            </w:pPr>
                          </w:p>
                          <w:p w:rsidR="00A91DA0" w:rsidRPr="00CE0012" w:rsidRDefault="00A91DA0" w:rsidP="00EF46A3">
                            <w:pPr>
                              <w:pStyle w:val="Espao"/>
                            </w:pPr>
                          </w:p>
                          <w:p w:rsidR="00A91DA0" w:rsidRDefault="00A91DA0" w:rsidP="00EF46A3">
                            <w:pPr>
                              <w:pStyle w:val="Espao"/>
                            </w:pPr>
                          </w:p>
                          <w:p w:rsidR="00A91DA0" w:rsidRPr="00CE0012" w:rsidRDefault="00A91DA0" w:rsidP="00EF46A3">
                            <w:pPr>
                              <w:pStyle w:val="Espao"/>
                            </w:pPr>
                          </w:p>
                          <w:p w:rsidR="00A91DA0" w:rsidRDefault="00A91DA0" w:rsidP="00EF46A3">
                            <w:pPr>
                              <w:pStyle w:val="SemFormatao"/>
                            </w:pPr>
                            <w:r>
                              <w:t>Rio de Janeiro</w:t>
                            </w:r>
                          </w:p>
                          <w:p w:rsidR="00A91DA0" w:rsidRPr="00DA42B2" w:rsidRDefault="00A91DA0" w:rsidP="00EF46A3">
                            <w:pPr>
                              <w:pStyle w:val="SemFormatao"/>
                              <w:rPr>
                                <w:lang w:val="en-US"/>
                              </w:rPr>
                            </w:pPr>
                            <w:r>
                              <w:t>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5" o:spid="_x0000_s1026" type="#_x0000_t202" style="position:absolute;left:0;text-align:left;margin-left:119.05pt;margin-top:260.6pt;width:338.9pt;height: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" filled="f" stroked="f">
                <v:textbox>
                  <w:txbxContent>
                    <w:p w:rsidR="006129F6" w:rsidRDefault="006129F6" w:rsidP="00EF46A3">
                      <w:pPr>
                        <w:pStyle w:val="Autorcapa"/>
                      </w:pPr>
                      <w:r>
                        <w:t>IGOR RODRIGUES DA COSTA</w:t>
                      </w: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Pr="00CE0012" w:rsidRDefault="006129F6" w:rsidP="00EF46A3">
                      <w:pPr>
                        <w:pStyle w:val="Espao"/>
                      </w:pPr>
                    </w:p>
                    <w:p w:rsidR="006129F6" w:rsidRDefault="006129F6" w:rsidP="00EF46A3">
                      <w:pPr>
                        <w:pStyle w:val="Titulocapa"/>
                      </w:pPr>
                      <w:r w:rsidRPr="006E5646">
                        <w:t>ALFie: um programa para a busca exaust</w:t>
                      </w:r>
                      <w:r>
                        <w:t xml:space="preserve">iva de locos anônimos E SUA VALIDAÇÃO EM GENOMAS DE </w:t>
                      </w:r>
                      <w:r w:rsidRPr="00734370">
                        <w:rPr>
                          <w:i/>
                        </w:rPr>
                        <w:t>hOMINÍDEOS</w:t>
                      </w:r>
                    </w:p>
                    <w:p w:rsidR="006129F6" w:rsidRPr="00CE0012" w:rsidRDefault="006129F6" w:rsidP="00EF46A3">
                      <w:pPr>
                        <w:pStyle w:val="Espao"/>
                      </w:pPr>
                    </w:p>
                    <w:p w:rsidR="006129F6" w:rsidRPr="00CE0012" w:rsidRDefault="006129F6" w:rsidP="00EF46A3">
                      <w:pPr>
                        <w:pStyle w:val="Espao"/>
                      </w:pP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Default="006129F6" w:rsidP="00EF46A3">
                      <w:pPr>
                        <w:pStyle w:val="Espao"/>
                      </w:pPr>
                    </w:p>
                    <w:p w:rsidR="006129F6" w:rsidRPr="00CE0012" w:rsidRDefault="006129F6" w:rsidP="00EF46A3">
                      <w:pPr>
                        <w:pStyle w:val="Espao"/>
                      </w:pPr>
                    </w:p>
                    <w:p w:rsidR="006129F6" w:rsidRDefault="006129F6" w:rsidP="00EF46A3">
                      <w:pPr>
                        <w:pStyle w:val="Espao"/>
                      </w:pPr>
                    </w:p>
                    <w:p w:rsidR="006129F6" w:rsidRPr="00CE0012" w:rsidRDefault="006129F6" w:rsidP="00EF46A3">
                      <w:pPr>
                        <w:pStyle w:val="Espao"/>
                      </w:pPr>
                    </w:p>
                    <w:p w:rsidR="006129F6" w:rsidRDefault="006129F6" w:rsidP="00EF46A3">
                      <w:pPr>
                        <w:pStyle w:val="SemFormatao"/>
                      </w:pPr>
                      <w:r>
                        <w:t>Rio de Janeiro</w:t>
                      </w:r>
                    </w:p>
                    <w:p w:rsidR="006129F6" w:rsidRPr="00DA42B2" w:rsidRDefault="006129F6" w:rsidP="00EF46A3">
                      <w:pPr>
                        <w:pStyle w:val="SemFormatao"/>
                        <w:rPr>
                          <w:lang w:val="en-US"/>
                        </w:rPr>
                      </w:pPr>
                      <w:r>
                        <w:t>2015</w:t>
                      </w:r>
                    </w:p>
                  </w:txbxContent>
                </v:textbox>
              </v:shape>
            </w:pict>
          </mc:Fallback>
        </mc:AlternateContent>
      </w:r>
    </w:p>
    <w:p w:rsidR="00EF46A3" w:rsidRPr="003E624E" w:rsidRDefault="00EF46A3" w:rsidP="00EF46A3">
      <w:pPr>
        <w:pStyle w:val="SemFormatao"/>
      </w:pPr>
      <w:r w:rsidRPr="003E624E">
        <w:lastRenderedPageBreak/>
        <w:t>UNIVERSIDADE FEDERAL DO RIO DE JANEIRO</w:t>
      </w:r>
    </w:p>
    <w:p w:rsidR="00EF46A3" w:rsidRPr="003E624E" w:rsidRDefault="00EF46A3" w:rsidP="009C1D8E">
      <w:pPr>
        <w:pStyle w:val="SemFormatao"/>
      </w:pPr>
      <w:r w:rsidRPr="003E624E">
        <w:t xml:space="preserve">INSTITUTO DE </w:t>
      </w:r>
      <w:r w:rsidR="009C1D8E">
        <w:t>BIOQUÍMICA MÉDICA LEOPOLDO DE MEIS</w:t>
      </w:r>
    </w:p>
    <w:p w:rsidR="00EF46A3" w:rsidRDefault="00EF46A3" w:rsidP="00EF46A3">
      <w:pPr>
        <w:pStyle w:val="SemFormatao"/>
      </w:pPr>
      <w:r w:rsidRPr="003E624E">
        <w:t>PROGRAMA DE PÓS-GRADUAÇÃO</w:t>
      </w:r>
      <w:r w:rsidR="009C1D8E">
        <w:t xml:space="preserve"> EM QUÍMICA BIOLÓGICA</w:t>
      </w: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9C1D8E" w:rsidP="00EF46A3">
      <w:pPr>
        <w:pStyle w:val="Autor"/>
      </w:pPr>
      <w:r>
        <w:t>IGOR RODRIGUES DA COSTA</w:t>
      </w: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6E5646" w:rsidP="00EF46A3">
      <w:pPr>
        <w:pStyle w:val="Espao"/>
        <w:rPr>
          <w:rFonts w:eastAsiaTheme="minorHAnsi" w:cstheme="minorHAnsi"/>
          <w:caps/>
          <w:sz w:val="36"/>
          <w:lang w:eastAsia="en-US"/>
        </w:rPr>
      </w:pPr>
      <w:r w:rsidRPr="006E5646">
        <w:rPr>
          <w:rFonts w:eastAsiaTheme="minorHAnsi" w:cstheme="minorHAnsi"/>
          <w:caps/>
          <w:sz w:val="36"/>
          <w:lang w:eastAsia="en-US"/>
        </w:rPr>
        <w:t>ALFIE: UM PROGRAMA PARA A BUSCA EXAUSTIVA DE LOCOS ANÔNIMOS</w:t>
      </w:r>
      <w:r w:rsidR="00522BC0">
        <w:rPr>
          <w:rFonts w:eastAsiaTheme="minorHAnsi" w:cstheme="minorHAnsi"/>
          <w:caps/>
          <w:sz w:val="36"/>
          <w:lang w:eastAsia="en-US"/>
        </w:rPr>
        <w:t xml:space="preserve"> E SUA VALIDAÇÃO EM GENO</w:t>
      </w:r>
      <w:r w:rsidR="00734370" w:rsidRPr="00734370">
        <w:rPr>
          <w:rFonts w:eastAsiaTheme="minorHAnsi" w:cstheme="minorHAnsi"/>
          <w:caps/>
          <w:sz w:val="36"/>
          <w:lang w:eastAsia="en-US"/>
        </w:rPr>
        <w:t>MAS DE HOMINÍDEOS</w:t>
      </w:r>
    </w:p>
    <w:p w:rsidR="006E5646" w:rsidRDefault="006E5646" w:rsidP="00EF46A3">
      <w:pPr>
        <w:pStyle w:val="Espao"/>
        <w:rPr>
          <w:rFonts w:eastAsiaTheme="minorHAnsi" w:cstheme="minorHAnsi"/>
          <w:caps/>
          <w:sz w:val="36"/>
          <w:lang w:eastAsia="en-US"/>
        </w:rPr>
      </w:pPr>
    </w:p>
    <w:p w:rsidR="00EF46A3" w:rsidRPr="003857B4" w:rsidRDefault="00EF46A3" w:rsidP="00EF46A3">
      <w:pPr>
        <w:pStyle w:val="Espao"/>
        <w:rPr>
          <w:rFonts w:ascii="Calibri" w:hAnsi="Calibri"/>
          <w:lang w:eastAsia="pt-BR"/>
        </w:rPr>
      </w:pPr>
    </w:p>
    <w:p w:rsidR="00EF46A3" w:rsidRPr="003857B4" w:rsidRDefault="00EF46A3" w:rsidP="00EF46A3">
      <w:pPr>
        <w:pStyle w:val="Folhaderosto"/>
        <w:rPr>
          <w:rFonts w:ascii="Calibri" w:hAnsi="Calibri"/>
          <w:lang w:eastAsia="pt-BR"/>
        </w:rPr>
      </w:pPr>
      <w:r>
        <w:rPr>
          <w:lang w:eastAsia="pt-BR"/>
        </w:rPr>
        <w:t xml:space="preserve">Dissertação de Mestrado apresentada ao Programa de Pós-Graduação em </w:t>
      </w:r>
      <w:r w:rsidR="009C1D8E">
        <w:rPr>
          <w:lang w:eastAsia="pt-BR"/>
        </w:rPr>
        <w:t>Química Biológica</w:t>
      </w:r>
      <w:r>
        <w:rPr>
          <w:lang w:eastAsia="pt-BR"/>
        </w:rPr>
        <w:t xml:space="preserve">, Instituto de </w:t>
      </w:r>
      <w:r w:rsidR="009C1D8E">
        <w:rPr>
          <w:lang w:eastAsia="pt-BR"/>
        </w:rPr>
        <w:t>Bioquímica Médica Leopoldo de Meis</w:t>
      </w:r>
      <w:r>
        <w:rPr>
          <w:lang w:eastAsia="pt-BR"/>
        </w:rPr>
        <w:t>, Universidade Federal do Rio de Janeiro, como requisito parcia</w:t>
      </w:r>
      <w:r w:rsidR="003E64D4">
        <w:rPr>
          <w:lang w:eastAsia="pt-BR"/>
        </w:rPr>
        <w:t>l à obtenção do título de Mestre</w:t>
      </w:r>
      <w:r>
        <w:rPr>
          <w:lang w:eastAsia="pt-BR"/>
        </w:rPr>
        <w:t>.</w:t>
      </w:r>
    </w:p>
    <w:p w:rsidR="00EF46A3" w:rsidRPr="003857B4" w:rsidRDefault="00EF46A3" w:rsidP="00EF46A3">
      <w:pPr>
        <w:pStyle w:val="Espao"/>
        <w:rPr>
          <w:rFonts w:ascii="Calibri" w:hAnsi="Calibri"/>
          <w:lang w:eastAsia="pt-BR"/>
        </w:rPr>
      </w:pPr>
    </w:p>
    <w:p w:rsidR="00EF46A3" w:rsidRDefault="00EF46A3" w:rsidP="00EF46A3">
      <w:pPr>
        <w:pStyle w:val="Espao"/>
        <w:rPr>
          <w:rFonts w:ascii="Calibri" w:hAnsi="Calibri"/>
        </w:rPr>
      </w:pPr>
    </w:p>
    <w:p w:rsidR="00EF46A3" w:rsidRDefault="00EF46A3" w:rsidP="00EF46A3">
      <w:pPr>
        <w:pStyle w:val="Espao"/>
        <w:rPr>
          <w:rFonts w:ascii="Calibri" w:hAnsi="Calibri"/>
        </w:rPr>
      </w:pPr>
    </w:p>
    <w:p w:rsidR="00EF46A3" w:rsidRDefault="00EF46A3" w:rsidP="00EF46A3">
      <w:pPr>
        <w:pStyle w:val="Espao"/>
        <w:rPr>
          <w:rFonts w:ascii="Calibri" w:hAnsi="Calibri"/>
        </w:rPr>
      </w:pPr>
    </w:p>
    <w:p w:rsidR="00EF46A3" w:rsidRPr="003857B4" w:rsidRDefault="00EF46A3" w:rsidP="00EF46A3">
      <w:pPr>
        <w:pStyle w:val="Espao"/>
        <w:rPr>
          <w:rFonts w:ascii="Calibri" w:hAnsi="Calibri"/>
          <w:lang w:eastAsia="pt-BR"/>
        </w:rPr>
      </w:pPr>
    </w:p>
    <w:p w:rsidR="00EF46A3" w:rsidRDefault="00EF46A3" w:rsidP="00EF46A3">
      <w:pPr>
        <w:pStyle w:val="Orientador"/>
      </w:pPr>
      <w:r w:rsidRPr="001434C7">
        <w:t xml:space="preserve">Orientador:Prof. </w:t>
      </w:r>
      <w:r w:rsidR="009C1D8E">
        <w:t>Francisco Prosdocimi,</w:t>
      </w:r>
      <w:r w:rsidRPr="001434C7">
        <w:t>Ph.D</w:t>
      </w:r>
    </w:p>
    <w:p w:rsidR="00EF46A3" w:rsidRPr="009C1D8E" w:rsidRDefault="00EF46A3" w:rsidP="00EF46A3">
      <w:pPr>
        <w:pStyle w:val="Orientador"/>
        <w:rPr>
          <w:lang w:val="en-US"/>
        </w:rPr>
      </w:pPr>
      <w:r w:rsidRPr="009C1D8E">
        <w:rPr>
          <w:lang w:val="en-US"/>
        </w:rPr>
        <w:t xml:space="preserve">Co-orientador: </w:t>
      </w:r>
      <w:r w:rsidR="002860C7">
        <w:rPr>
          <w:lang w:val="en-US"/>
        </w:rPr>
        <w:t xml:space="preserve">Prof. </w:t>
      </w:r>
      <w:r w:rsidR="009C1D8E" w:rsidRPr="009C1D8E">
        <w:rPr>
          <w:lang w:val="en-US"/>
        </w:rPr>
        <w:t>William Bryan Jennings</w:t>
      </w:r>
      <w:r w:rsidRPr="009C1D8E">
        <w:rPr>
          <w:lang w:val="en-US"/>
        </w:rPr>
        <w:t>, Ph.D</w:t>
      </w:r>
    </w:p>
    <w:p w:rsidR="00EF46A3" w:rsidRPr="009C1D8E" w:rsidRDefault="00EF46A3" w:rsidP="00EF46A3">
      <w:pPr>
        <w:pStyle w:val="Espao"/>
        <w:rPr>
          <w:lang w:val="en-US"/>
        </w:rPr>
      </w:pPr>
    </w:p>
    <w:p w:rsidR="00EF46A3" w:rsidRPr="009C1D8E" w:rsidRDefault="00EF46A3" w:rsidP="00EF46A3">
      <w:pPr>
        <w:pStyle w:val="Espao"/>
        <w:rPr>
          <w:lang w:val="en-US"/>
        </w:rPr>
      </w:pPr>
    </w:p>
    <w:p w:rsidR="00EF46A3" w:rsidRPr="009C1D8E" w:rsidRDefault="00EF46A3" w:rsidP="00EF46A3">
      <w:pPr>
        <w:pStyle w:val="Espao"/>
        <w:rPr>
          <w:lang w:val="en-US"/>
        </w:rPr>
      </w:pPr>
    </w:p>
    <w:p w:rsidR="00EF46A3" w:rsidRPr="009C1D8E" w:rsidRDefault="00EF46A3" w:rsidP="00EF46A3">
      <w:pPr>
        <w:pStyle w:val="Espao"/>
        <w:rPr>
          <w:lang w:val="en-US"/>
        </w:rPr>
      </w:pPr>
    </w:p>
    <w:p w:rsidR="00EF46A3" w:rsidRPr="009C1D8E" w:rsidRDefault="00EF46A3" w:rsidP="00EF46A3">
      <w:pPr>
        <w:pStyle w:val="Espao"/>
        <w:rPr>
          <w:lang w:val="en-US"/>
        </w:rPr>
      </w:pPr>
    </w:p>
    <w:p w:rsidR="00EF46A3" w:rsidRPr="009C1D8E" w:rsidRDefault="00EF46A3" w:rsidP="00EF46A3">
      <w:pPr>
        <w:pStyle w:val="Espao"/>
        <w:rPr>
          <w:lang w:val="en-US"/>
        </w:rPr>
      </w:pPr>
    </w:p>
    <w:p w:rsidR="00EF46A3" w:rsidRPr="009C1D8E" w:rsidRDefault="00EF46A3" w:rsidP="00EF46A3">
      <w:pPr>
        <w:pStyle w:val="Espao"/>
        <w:rPr>
          <w:lang w:val="en-US"/>
        </w:rPr>
      </w:pPr>
    </w:p>
    <w:p w:rsidR="00EF46A3" w:rsidRPr="009C1D8E" w:rsidRDefault="00EF46A3" w:rsidP="00EF46A3">
      <w:pPr>
        <w:pStyle w:val="Espao"/>
        <w:rPr>
          <w:lang w:val="en-US"/>
        </w:rPr>
      </w:pPr>
    </w:p>
    <w:p w:rsidR="00EF46A3" w:rsidRPr="009C1D8E" w:rsidRDefault="00EF46A3" w:rsidP="00EF46A3">
      <w:pPr>
        <w:pStyle w:val="Espao"/>
        <w:rPr>
          <w:lang w:val="en-US"/>
        </w:rPr>
      </w:pPr>
    </w:p>
    <w:p w:rsidR="00EF46A3" w:rsidRPr="009C1D8E" w:rsidRDefault="00EF46A3" w:rsidP="00EF46A3">
      <w:pPr>
        <w:pStyle w:val="Espao"/>
        <w:rPr>
          <w:lang w:val="en-US"/>
        </w:rPr>
      </w:pPr>
    </w:p>
    <w:p w:rsidR="00EF46A3" w:rsidRDefault="00EF46A3" w:rsidP="00EF46A3">
      <w:pPr>
        <w:pStyle w:val="SemFormatao"/>
      </w:pPr>
      <w:r>
        <w:t>Rio de Janeiro</w:t>
      </w:r>
    </w:p>
    <w:p w:rsidR="00EF46A3" w:rsidRDefault="00EF46A3" w:rsidP="00EF46A3">
      <w:pPr>
        <w:pStyle w:val="SemFormatao"/>
      </w:pPr>
      <w:r>
        <w:t>201</w:t>
      </w:r>
      <w:r w:rsidR="007E306F">
        <w:t>5</w:t>
      </w:r>
      <w:r>
        <w:br w:type="page"/>
      </w: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EF46A3" w:rsidP="00EF46A3">
      <w:pPr>
        <w:pStyle w:val="Espao"/>
      </w:pPr>
    </w:p>
    <w:p w:rsidR="00EF46A3" w:rsidRDefault="00EF46A3"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p w:rsidR="00661B24" w:rsidRDefault="00661B24"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p w:rsidR="00C343D9" w:rsidRDefault="00C343D9" w:rsidP="00EF46A3">
      <w:pPr>
        <w:pStyle w:val="Espao"/>
      </w:pPr>
    </w:p>
    <w:tbl>
      <w:tblPr>
        <w:tblStyle w:val="TableGrid"/>
        <w:tblW w:w="8010" w:type="dxa"/>
        <w:tblInd w:w="468" w:type="dxa"/>
        <w:tblLook w:val="04A0" w:firstRow="1" w:lastRow="0" w:firstColumn="1" w:lastColumn="0" w:noHBand="0" w:noVBand="1"/>
      </w:tblPr>
      <w:tblGrid>
        <w:gridCol w:w="8010"/>
      </w:tblGrid>
      <w:tr w:rsidR="00C343D9" w:rsidTr="00031B0D">
        <w:tc>
          <w:tcPr>
            <w:tcW w:w="8010" w:type="dxa"/>
            <w:vAlign w:val="center"/>
          </w:tcPr>
          <w:p w:rsidR="00031B0D" w:rsidRDefault="00031B0D" w:rsidP="00C343D9">
            <w:pPr>
              <w:rPr>
                <w:color w:val="000000"/>
                <w:lang w:val="pt-BR"/>
              </w:rPr>
            </w:pPr>
          </w:p>
          <w:p w:rsidR="00C343D9" w:rsidRPr="00FD427C" w:rsidRDefault="00C343D9" w:rsidP="00C343D9">
            <w:pPr>
              <w:rPr>
                <w:color w:val="000000"/>
                <w:lang w:val="pt-BR"/>
              </w:rPr>
            </w:pPr>
            <w:r>
              <w:rPr>
                <w:color w:val="000000"/>
                <w:lang w:val="pt-BR"/>
              </w:rPr>
              <w:t>Costa, Igor Rodrigues da</w:t>
            </w:r>
          </w:p>
          <w:p w:rsidR="00C343D9" w:rsidRPr="00FD427C" w:rsidRDefault="00031B0D" w:rsidP="00031B0D">
            <w:pPr>
              <w:ind w:left="602" w:right="346" w:firstLine="0"/>
              <w:rPr>
                <w:color w:val="000000"/>
                <w:lang w:val="pt-BR"/>
              </w:rPr>
            </w:pPr>
            <w:r>
              <w:rPr>
                <w:color w:val="000000"/>
                <w:lang w:val="pt-BR"/>
              </w:rPr>
              <w:t>C67</w:t>
            </w:r>
            <w:r w:rsidR="00F16ADB">
              <w:rPr>
                <w:color w:val="000000"/>
                <w:lang w:val="pt-BR"/>
              </w:rPr>
              <w:t>83</w:t>
            </w:r>
            <w:r>
              <w:rPr>
                <w:color w:val="000000"/>
                <w:lang w:val="pt-BR"/>
              </w:rPr>
              <w:t xml:space="preserve">      </w:t>
            </w:r>
            <w:r w:rsidR="006E5646" w:rsidRPr="006E5646">
              <w:rPr>
                <w:color w:val="000000"/>
                <w:lang w:val="pt-BR"/>
              </w:rPr>
              <w:t>Alfie: um programa para a busca exaustiva de locos anônimos</w:t>
            </w:r>
            <w:r w:rsidR="00522BC0">
              <w:rPr>
                <w:lang w:val="pt-BR"/>
              </w:rPr>
              <w:t xml:space="preserve"> e sua validação em geno</w:t>
            </w:r>
            <w:r w:rsidR="00734370" w:rsidRPr="00734370">
              <w:rPr>
                <w:lang w:val="pt-BR"/>
              </w:rPr>
              <w:t xml:space="preserve">mas de </w:t>
            </w:r>
            <w:r w:rsidR="00734370">
              <w:rPr>
                <w:i/>
                <w:lang w:val="pt-BR"/>
              </w:rPr>
              <w:t>h</w:t>
            </w:r>
            <w:r w:rsidR="00734370" w:rsidRPr="00734370">
              <w:rPr>
                <w:i/>
                <w:lang w:val="pt-BR"/>
              </w:rPr>
              <w:t>ominídeos</w:t>
            </w:r>
            <w:r w:rsidR="00734370" w:rsidRPr="00FD427C">
              <w:rPr>
                <w:color w:val="000000"/>
                <w:lang w:val="pt-BR"/>
              </w:rPr>
              <w:t xml:space="preserve"> </w:t>
            </w:r>
            <w:r w:rsidR="00C343D9" w:rsidRPr="00FD427C">
              <w:rPr>
                <w:color w:val="000000"/>
                <w:lang w:val="pt-BR"/>
              </w:rPr>
              <w:t xml:space="preserve">/ </w:t>
            </w:r>
            <w:r w:rsidR="00C343D9">
              <w:rPr>
                <w:color w:val="000000"/>
                <w:lang w:val="pt-BR"/>
              </w:rPr>
              <w:t>Igor Rodrigues da Costa</w:t>
            </w:r>
            <w:r>
              <w:rPr>
                <w:color w:val="000000"/>
                <w:lang w:val="pt-BR"/>
              </w:rPr>
              <w:t>. – Rio de Janeiro</w:t>
            </w:r>
            <w:r w:rsidR="00C343D9" w:rsidRPr="00FD427C">
              <w:rPr>
                <w:color w:val="000000"/>
                <w:lang w:val="pt-BR"/>
              </w:rPr>
              <w:t>, 201</w:t>
            </w:r>
            <w:r w:rsidR="00C343D9">
              <w:rPr>
                <w:color w:val="000000"/>
                <w:lang w:val="pt-BR"/>
              </w:rPr>
              <w:t>5</w:t>
            </w:r>
            <w:r w:rsidR="00C343D9" w:rsidRPr="00FD427C">
              <w:rPr>
                <w:color w:val="000000"/>
                <w:lang w:val="pt-BR"/>
              </w:rPr>
              <w:t>.</w:t>
            </w:r>
          </w:p>
          <w:p w:rsidR="00C343D9" w:rsidRDefault="006C2EB4" w:rsidP="00C343D9">
            <w:pPr>
              <w:ind w:left="602" w:right="346" w:firstLine="362"/>
              <w:rPr>
                <w:color w:val="000000"/>
                <w:lang w:val="pt-BR"/>
              </w:rPr>
            </w:pPr>
            <w:r>
              <w:rPr>
                <w:color w:val="000000"/>
                <w:lang w:val="pt-BR"/>
              </w:rPr>
              <w:t>62</w:t>
            </w:r>
            <w:r w:rsidR="00031B0D">
              <w:rPr>
                <w:color w:val="000000"/>
                <w:lang w:val="pt-BR"/>
              </w:rPr>
              <w:t xml:space="preserve"> f</w:t>
            </w:r>
            <w:r w:rsidR="00C343D9" w:rsidRPr="00FD427C">
              <w:rPr>
                <w:color w:val="000000"/>
                <w:lang w:val="pt-BR"/>
              </w:rPr>
              <w:t>.</w:t>
            </w:r>
          </w:p>
          <w:p w:rsidR="00031B0D" w:rsidRPr="00FD427C" w:rsidRDefault="00031B0D" w:rsidP="00C343D9">
            <w:pPr>
              <w:ind w:left="602" w:right="346" w:firstLine="362"/>
              <w:rPr>
                <w:color w:val="000000"/>
                <w:lang w:val="pt-BR"/>
              </w:rPr>
            </w:pPr>
          </w:p>
          <w:p w:rsidR="00031B0D" w:rsidRDefault="00C343D9" w:rsidP="009B01DC">
            <w:pPr>
              <w:ind w:left="602" w:right="346" w:firstLine="362"/>
              <w:rPr>
                <w:color w:val="000000"/>
                <w:lang w:val="pt-BR"/>
              </w:rPr>
            </w:pPr>
            <w:r w:rsidRPr="00FD427C">
              <w:rPr>
                <w:color w:val="000000"/>
                <w:lang w:val="pt-BR"/>
              </w:rPr>
              <w:t xml:space="preserve">Orientador: </w:t>
            </w:r>
            <w:r>
              <w:rPr>
                <w:color w:val="000000"/>
                <w:lang w:val="pt-BR"/>
              </w:rPr>
              <w:t>Francisco Prosdocimi</w:t>
            </w:r>
          </w:p>
          <w:p w:rsidR="00C343D9" w:rsidRPr="00FD427C" w:rsidRDefault="00031B0D" w:rsidP="009B01DC">
            <w:pPr>
              <w:ind w:left="602" w:right="346" w:firstLine="362"/>
              <w:rPr>
                <w:color w:val="000000"/>
                <w:lang w:val="pt-BR"/>
              </w:rPr>
            </w:pPr>
            <w:r>
              <w:rPr>
                <w:color w:val="000000"/>
                <w:lang w:val="pt-BR"/>
              </w:rPr>
              <w:t>Coorientador:</w:t>
            </w:r>
            <w:r w:rsidR="002860C7">
              <w:rPr>
                <w:color w:val="000000"/>
                <w:lang w:val="pt-BR"/>
              </w:rPr>
              <w:t xml:space="preserve"> William Bryan Jennings</w:t>
            </w:r>
          </w:p>
          <w:p w:rsidR="00C343D9" w:rsidRDefault="00C343D9" w:rsidP="009B01DC">
            <w:pPr>
              <w:ind w:left="602" w:right="346" w:firstLine="362"/>
              <w:rPr>
                <w:color w:val="000000"/>
                <w:lang w:val="pt-BR"/>
              </w:rPr>
            </w:pPr>
            <w:r>
              <w:rPr>
                <w:color w:val="000000"/>
                <w:lang w:val="pt-BR"/>
              </w:rPr>
              <w:t>Dissertação</w:t>
            </w:r>
            <w:r w:rsidRPr="00FD427C">
              <w:rPr>
                <w:color w:val="000000"/>
                <w:lang w:val="pt-BR"/>
              </w:rPr>
              <w:t xml:space="preserve"> (</w:t>
            </w:r>
            <w:r>
              <w:rPr>
                <w:color w:val="000000"/>
                <w:lang w:val="pt-BR"/>
              </w:rPr>
              <w:t>mestrado) – U</w:t>
            </w:r>
            <w:r w:rsidR="00031B0D">
              <w:rPr>
                <w:color w:val="000000"/>
                <w:lang w:val="pt-BR"/>
              </w:rPr>
              <w:t xml:space="preserve">niversidade Federal do Rio de Janeiro, Instituto de Bioquímica Médica Leopoldo de Meis, </w:t>
            </w:r>
            <w:r w:rsidRPr="00FD427C">
              <w:rPr>
                <w:color w:val="000000"/>
                <w:lang w:val="pt-BR"/>
              </w:rPr>
              <w:t xml:space="preserve">Programa de </w:t>
            </w:r>
            <w:r>
              <w:rPr>
                <w:color w:val="000000"/>
                <w:lang w:val="pt-BR"/>
              </w:rPr>
              <w:t>Pós-graduação em Química Biológica</w:t>
            </w:r>
            <w:r w:rsidRPr="00FD427C">
              <w:rPr>
                <w:color w:val="000000"/>
                <w:lang w:val="pt-BR"/>
              </w:rPr>
              <w:t>, 201</w:t>
            </w:r>
            <w:r>
              <w:rPr>
                <w:color w:val="000000"/>
                <w:lang w:val="pt-BR"/>
              </w:rPr>
              <w:t>5</w:t>
            </w:r>
            <w:r w:rsidRPr="00FD427C">
              <w:rPr>
                <w:color w:val="000000"/>
                <w:lang w:val="pt-BR"/>
              </w:rPr>
              <w:t>.</w:t>
            </w:r>
          </w:p>
          <w:p w:rsidR="00031B0D" w:rsidRPr="00FD427C" w:rsidRDefault="00031B0D" w:rsidP="009B01DC">
            <w:pPr>
              <w:ind w:left="602" w:right="346" w:firstLine="362"/>
              <w:rPr>
                <w:color w:val="000000"/>
                <w:lang w:val="pt-BR"/>
              </w:rPr>
            </w:pPr>
          </w:p>
          <w:p w:rsidR="00C343D9" w:rsidRPr="00FD427C" w:rsidRDefault="00C343D9" w:rsidP="00031B0D">
            <w:pPr>
              <w:ind w:left="602" w:right="346" w:firstLine="362"/>
              <w:rPr>
                <w:color w:val="000000"/>
                <w:lang w:val="pt-BR"/>
              </w:rPr>
            </w:pPr>
            <w:r w:rsidRPr="00FD427C">
              <w:rPr>
                <w:color w:val="000000"/>
                <w:lang w:val="pt-BR"/>
              </w:rPr>
              <w:t xml:space="preserve">1. </w:t>
            </w:r>
            <w:r>
              <w:rPr>
                <w:color w:val="000000"/>
                <w:lang w:val="pt-BR"/>
              </w:rPr>
              <w:t>Locos Anônimos</w:t>
            </w:r>
            <w:r w:rsidRPr="00FD427C">
              <w:rPr>
                <w:color w:val="000000"/>
                <w:lang w:val="pt-BR"/>
              </w:rPr>
              <w:t xml:space="preserve">. 2. </w:t>
            </w:r>
            <w:r>
              <w:rPr>
                <w:color w:val="000000"/>
                <w:lang w:val="pt-BR"/>
              </w:rPr>
              <w:t>Bioinformática</w:t>
            </w:r>
            <w:r w:rsidRPr="00FD427C">
              <w:rPr>
                <w:color w:val="000000"/>
                <w:lang w:val="pt-BR"/>
              </w:rPr>
              <w:t xml:space="preserve">. 3. </w:t>
            </w:r>
            <w:r>
              <w:rPr>
                <w:color w:val="000000"/>
                <w:lang w:val="pt-BR"/>
              </w:rPr>
              <w:t>Genômica Comparativa.</w:t>
            </w:r>
            <w:r w:rsidRPr="00FD427C">
              <w:rPr>
                <w:color w:val="000000"/>
                <w:lang w:val="pt-BR"/>
              </w:rPr>
              <w:t xml:space="preserve"> </w:t>
            </w:r>
            <w:r w:rsidRPr="001B2429">
              <w:rPr>
                <w:color w:val="000000"/>
                <w:lang w:val="en-US"/>
              </w:rPr>
              <w:t xml:space="preserve">I. </w:t>
            </w:r>
            <w:r w:rsidR="00031B0D" w:rsidRPr="001B2429">
              <w:rPr>
                <w:color w:val="000000"/>
                <w:lang w:val="en-US"/>
              </w:rPr>
              <w:t>Prosdocimi, Francisco, orient</w:t>
            </w:r>
            <w:r w:rsidRPr="001B2429">
              <w:rPr>
                <w:color w:val="000000"/>
                <w:lang w:val="en-US"/>
              </w:rPr>
              <w:t xml:space="preserve">. </w:t>
            </w:r>
            <w:r w:rsidR="00031B0D" w:rsidRPr="001B2429">
              <w:rPr>
                <w:color w:val="000000"/>
                <w:lang w:val="en-US"/>
              </w:rPr>
              <w:t xml:space="preserve">II. Jennings, William Bryan, coorient. </w:t>
            </w:r>
            <w:r w:rsidRPr="00FD427C">
              <w:rPr>
                <w:color w:val="000000"/>
                <w:lang w:val="pt-BR"/>
              </w:rPr>
              <w:t xml:space="preserve">III. </w:t>
            </w:r>
            <w:r w:rsidR="00031B0D">
              <w:rPr>
                <w:color w:val="000000"/>
                <w:lang w:val="pt-BR"/>
              </w:rPr>
              <w:t>Título</w:t>
            </w:r>
            <w:r w:rsidR="006E5646">
              <w:rPr>
                <w:color w:val="000000"/>
                <w:lang w:val="pt-BR"/>
              </w:rPr>
              <w:t>.</w:t>
            </w:r>
          </w:p>
        </w:tc>
      </w:tr>
    </w:tbl>
    <w:p w:rsidR="00661B24" w:rsidRDefault="00661B24">
      <w:pPr>
        <w:spacing w:after="160" w:line="259" w:lineRule="auto"/>
        <w:ind w:firstLine="0"/>
        <w:jc w:val="left"/>
        <w:rPr>
          <w:rFonts w:cstheme="minorHAnsi"/>
          <w:sz w:val="28"/>
        </w:rPr>
      </w:pPr>
      <w:r>
        <w:rPr>
          <w:sz w:val="28"/>
        </w:rPr>
        <w:br w:type="page"/>
      </w:r>
    </w:p>
    <w:p w:rsidR="00EF46A3" w:rsidRPr="00416414" w:rsidRDefault="00C343D9" w:rsidP="00EF46A3">
      <w:pPr>
        <w:pStyle w:val="Autor"/>
        <w:rPr>
          <w:sz w:val="28"/>
        </w:rPr>
      </w:pPr>
      <w:r>
        <w:rPr>
          <w:sz w:val="28"/>
        </w:rPr>
        <w:lastRenderedPageBreak/>
        <w:t>IGOR RODRIGUES DA COSTA</w:t>
      </w:r>
    </w:p>
    <w:p w:rsidR="00EF46A3" w:rsidRDefault="00EF46A3" w:rsidP="00EF46A3">
      <w:pPr>
        <w:pStyle w:val="Espao"/>
      </w:pPr>
    </w:p>
    <w:p w:rsidR="00EF46A3" w:rsidRDefault="00EF46A3" w:rsidP="00EF46A3">
      <w:pPr>
        <w:pStyle w:val="Espao"/>
      </w:pPr>
    </w:p>
    <w:p w:rsidR="00EF46A3" w:rsidRDefault="006E5646" w:rsidP="00EF46A3">
      <w:pPr>
        <w:pStyle w:val="Espao"/>
        <w:rPr>
          <w:rFonts w:eastAsiaTheme="minorHAnsi" w:cstheme="minorHAnsi"/>
          <w:caps/>
          <w:sz w:val="36"/>
          <w:lang w:eastAsia="en-US"/>
        </w:rPr>
      </w:pPr>
      <w:r w:rsidRPr="006E5646">
        <w:rPr>
          <w:rFonts w:eastAsiaTheme="minorHAnsi" w:cstheme="minorHAnsi"/>
          <w:caps/>
          <w:sz w:val="36"/>
          <w:lang w:eastAsia="en-US"/>
        </w:rPr>
        <w:t>ALFIE: UM PROGRAMA PARA A BUSCA EXAUSTIVA DE LOCOS ANÔNIMOS</w:t>
      </w:r>
      <w:r w:rsidR="00522BC0">
        <w:rPr>
          <w:rFonts w:eastAsiaTheme="minorHAnsi" w:cstheme="minorHAnsi"/>
          <w:caps/>
          <w:sz w:val="36"/>
          <w:lang w:eastAsia="en-US"/>
        </w:rPr>
        <w:t xml:space="preserve"> E SUA VALIDAÇÃO EM GENO</w:t>
      </w:r>
      <w:r w:rsidR="00734370">
        <w:rPr>
          <w:rFonts w:eastAsiaTheme="minorHAnsi" w:cstheme="minorHAnsi"/>
          <w:caps/>
          <w:sz w:val="36"/>
          <w:lang w:eastAsia="en-US"/>
        </w:rPr>
        <w:t>MAS DE h</w:t>
      </w:r>
      <w:r w:rsidR="00734370" w:rsidRPr="00734370">
        <w:rPr>
          <w:rFonts w:eastAsiaTheme="minorHAnsi" w:cstheme="minorHAnsi"/>
          <w:caps/>
          <w:sz w:val="36"/>
          <w:lang w:eastAsia="en-US"/>
        </w:rPr>
        <w:t>OMINÍDEOS</w:t>
      </w:r>
    </w:p>
    <w:p w:rsidR="006E5646" w:rsidRPr="003857B4" w:rsidRDefault="006E5646" w:rsidP="00EF46A3">
      <w:pPr>
        <w:pStyle w:val="Espao"/>
        <w:rPr>
          <w:rFonts w:ascii="Calibri" w:hAnsi="Calibri"/>
          <w:lang w:eastAsia="pt-BR"/>
        </w:rPr>
      </w:pPr>
    </w:p>
    <w:p w:rsidR="00EF46A3" w:rsidRPr="003857B4" w:rsidRDefault="00EF46A3" w:rsidP="00EF46A3">
      <w:pPr>
        <w:pStyle w:val="Espao"/>
        <w:rPr>
          <w:rFonts w:ascii="Calibri" w:hAnsi="Calibri"/>
          <w:lang w:eastAsia="pt-BR"/>
        </w:rPr>
      </w:pPr>
    </w:p>
    <w:p w:rsidR="00EF46A3" w:rsidRPr="003857B4" w:rsidRDefault="00C343D9" w:rsidP="00734370">
      <w:pPr>
        <w:pStyle w:val="Folhaderosto"/>
        <w:rPr>
          <w:rFonts w:ascii="Calibri" w:hAnsi="Calibri"/>
          <w:lang w:eastAsia="pt-BR"/>
        </w:rPr>
      </w:pPr>
      <w:r>
        <w:rPr>
          <w:lang w:eastAsia="pt-BR"/>
        </w:rPr>
        <w:t>Dissertação de Mestrado apresentada ao Programa de Pós-Graduação em Química Biológica, Instituto de Bioquímica Médica Leopoldo de Meis, Universidade Federal do Rio de Janeiro, como requisito parcial à obtenção do título de Mestre.</w:t>
      </w:r>
    </w:p>
    <w:p w:rsidR="00EF46A3" w:rsidRDefault="00EF46A3" w:rsidP="00EF46A3">
      <w:pPr>
        <w:pStyle w:val="Espao"/>
        <w:rPr>
          <w:rFonts w:ascii="Calibri" w:hAnsi="Calibri"/>
        </w:rPr>
      </w:pPr>
    </w:p>
    <w:p w:rsidR="00EF46A3" w:rsidRDefault="00C343D9" w:rsidP="00734370">
      <w:pPr>
        <w:pStyle w:val="SemFormatao"/>
        <w:spacing w:after="360"/>
        <w:jc w:val="left"/>
        <w:rPr>
          <w:sz w:val="22"/>
          <w:lang w:eastAsia="pt-BR"/>
        </w:rPr>
      </w:pPr>
      <w:r>
        <w:rPr>
          <w:sz w:val="22"/>
          <w:lang w:eastAsia="pt-BR"/>
        </w:rPr>
        <w:t xml:space="preserve">Aprovada </w:t>
      </w:r>
      <w:r w:rsidR="00B648B3">
        <w:rPr>
          <w:sz w:val="22"/>
          <w:lang w:eastAsia="pt-BR"/>
        </w:rPr>
        <w:t xml:space="preserve">em    /   /   </w:t>
      </w:r>
    </w:p>
    <w:p w:rsidR="007126B2" w:rsidRDefault="007126B2" w:rsidP="00EF46A3">
      <w:pPr>
        <w:pStyle w:val="Banca"/>
      </w:pPr>
    </w:p>
    <w:p w:rsidR="00EF46A3" w:rsidRPr="00BF2669" w:rsidRDefault="00EF46A3" w:rsidP="00EF46A3">
      <w:pPr>
        <w:pStyle w:val="Banca"/>
      </w:pPr>
      <w:r w:rsidRPr="00BF2669">
        <w:t>______________________________________________________</w:t>
      </w:r>
    </w:p>
    <w:p w:rsidR="00EF46A3" w:rsidRDefault="00EF46A3" w:rsidP="00EF46A3">
      <w:pPr>
        <w:pStyle w:val="Banca"/>
      </w:pPr>
      <w:r w:rsidRPr="001434C7">
        <w:t xml:space="preserve">Prof. </w:t>
      </w:r>
      <w:r w:rsidR="00C343D9">
        <w:t>Francisco Prosdocimi</w:t>
      </w:r>
      <w:r w:rsidRPr="001434C7">
        <w:t>, Ph.D</w:t>
      </w:r>
      <w:r>
        <w:t>, UFRJ</w:t>
      </w:r>
      <w:r w:rsidR="007126B2">
        <w:t>, Orientador</w:t>
      </w:r>
    </w:p>
    <w:p w:rsidR="00EF46A3" w:rsidRDefault="00EF46A3" w:rsidP="00EF46A3">
      <w:pPr>
        <w:pStyle w:val="Banca"/>
      </w:pPr>
    </w:p>
    <w:p w:rsidR="007126B2" w:rsidRDefault="007126B2" w:rsidP="00EF46A3">
      <w:pPr>
        <w:pStyle w:val="Banca"/>
      </w:pPr>
    </w:p>
    <w:p w:rsidR="00EF46A3" w:rsidRPr="00BF2669" w:rsidRDefault="00EF46A3" w:rsidP="00EF46A3">
      <w:pPr>
        <w:pStyle w:val="Banca"/>
      </w:pPr>
    </w:p>
    <w:p w:rsidR="00EF46A3" w:rsidRPr="00B648B3" w:rsidRDefault="00EF46A3" w:rsidP="00EF46A3">
      <w:pPr>
        <w:pStyle w:val="Banca"/>
        <w:rPr>
          <w:lang w:val="en-US"/>
        </w:rPr>
      </w:pPr>
      <w:r w:rsidRPr="00B648B3">
        <w:rPr>
          <w:lang w:val="en-US"/>
        </w:rPr>
        <w:t>______________________________________________________</w:t>
      </w:r>
    </w:p>
    <w:p w:rsidR="00EF46A3" w:rsidRPr="00C343D9" w:rsidRDefault="002860C7" w:rsidP="00EF46A3">
      <w:pPr>
        <w:pStyle w:val="Banca"/>
        <w:rPr>
          <w:lang w:val="en-US"/>
        </w:rPr>
      </w:pPr>
      <w:r>
        <w:rPr>
          <w:lang w:val="en-US"/>
        </w:rPr>
        <w:t xml:space="preserve">Prof. William </w:t>
      </w:r>
      <w:r w:rsidR="00C343D9" w:rsidRPr="00C343D9">
        <w:rPr>
          <w:lang w:val="en-US"/>
        </w:rPr>
        <w:t>Bryan Jennings</w:t>
      </w:r>
      <w:r w:rsidR="00EF46A3" w:rsidRPr="00C343D9">
        <w:rPr>
          <w:lang w:val="en-US"/>
        </w:rPr>
        <w:t>, Ph.D, UFRJ</w:t>
      </w:r>
      <w:r w:rsidR="007126B2">
        <w:rPr>
          <w:lang w:val="en-US"/>
        </w:rPr>
        <w:t>, Co-orientador</w:t>
      </w:r>
    </w:p>
    <w:p w:rsidR="00EF46A3" w:rsidRPr="00C343D9" w:rsidRDefault="00EF46A3" w:rsidP="00EF46A3">
      <w:pPr>
        <w:pStyle w:val="Banca"/>
        <w:rPr>
          <w:lang w:val="en-US"/>
        </w:rPr>
      </w:pPr>
    </w:p>
    <w:p w:rsidR="00EF46A3" w:rsidRDefault="00EF46A3" w:rsidP="00EF46A3">
      <w:pPr>
        <w:pStyle w:val="Banca"/>
        <w:rPr>
          <w:lang w:val="en-US"/>
        </w:rPr>
      </w:pPr>
    </w:p>
    <w:p w:rsidR="007126B2" w:rsidRPr="00C343D9" w:rsidRDefault="007126B2" w:rsidP="00EF46A3">
      <w:pPr>
        <w:pStyle w:val="Banca"/>
        <w:rPr>
          <w:lang w:val="en-US"/>
        </w:rPr>
      </w:pPr>
    </w:p>
    <w:p w:rsidR="00EF46A3" w:rsidRPr="00A43CB4" w:rsidRDefault="00EF46A3" w:rsidP="00EF46A3">
      <w:pPr>
        <w:pStyle w:val="Banca"/>
      </w:pPr>
      <w:r w:rsidRPr="00A43CB4">
        <w:t>______________________________________________________</w:t>
      </w:r>
    </w:p>
    <w:p w:rsidR="00EF46A3" w:rsidRDefault="00EF46A3" w:rsidP="00EF46A3">
      <w:pPr>
        <w:pStyle w:val="Banca"/>
      </w:pPr>
      <w:r w:rsidRPr="001434C7">
        <w:t xml:space="preserve">Prof. </w:t>
      </w:r>
      <w:r w:rsidR="0075303F" w:rsidRPr="0075303F">
        <w:t>Carlos Eduardo Guerra Schrago</w:t>
      </w:r>
      <w:r w:rsidRPr="001434C7">
        <w:t>, Ph.D</w:t>
      </w:r>
      <w:r w:rsidR="00652193">
        <w:t>, UFRJ</w:t>
      </w:r>
    </w:p>
    <w:p w:rsidR="00EF46A3" w:rsidRDefault="00EF46A3" w:rsidP="00EF46A3">
      <w:pPr>
        <w:pStyle w:val="Banca"/>
      </w:pPr>
    </w:p>
    <w:p w:rsidR="00EF46A3" w:rsidRDefault="00EF46A3" w:rsidP="00EF46A3">
      <w:pPr>
        <w:pStyle w:val="Banca"/>
      </w:pPr>
    </w:p>
    <w:p w:rsidR="007126B2" w:rsidRDefault="007126B2" w:rsidP="00EF46A3">
      <w:pPr>
        <w:pStyle w:val="Banca"/>
      </w:pPr>
    </w:p>
    <w:p w:rsidR="00EF46A3" w:rsidRPr="00BF2669" w:rsidRDefault="00EF46A3" w:rsidP="00EF46A3">
      <w:pPr>
        <w:pStyle w:val="Banca"/>
      </w:pPr>
      <w:r w:rsidRPr="00BF2669">
        <w:t>______________________________________________________</w:t>
      </w:r>
    </w:p>
    <w:p w:rsidR="00EF46A3" w:rsidRPr="007126B2" w:rsidRDefault="00EF46A3" w:rsidP="00EF46A3">
      <w:pPr>
        <w:pStyle w:val="Banca"/>
      </w:pPr>
      <w:r w:rsidRPr="007126B2">
        <w:t>Prof.</w:t>
      </w:r>
      <w:r w:rsidR="0075303F" w:rsidRPr="007126B2">
        <w:rPr>
          <w:vertAlign w:val="superscript"/>
        </w:rPr>
        <w:t>a</w:t>
      </w:r>
      <w:r w:rsidRPr="007126B2">
        <w:t xml:space="preserve"> </w:t>
      </w:r>
      <w:r w:rsidR="0075303F" w:rsidRPr="007126B2">
        <w:t>Cristina Yumi Miyaki</w:t>
      </w:r>
      <w:r w:rsidRPr="007126B2">
        <w:t>, Ph.D</w:t>
      </w:r>
      <w:r w:rsidR="0075303F" w:rsidRPr="007126B2">
        <w:t>, USP</w:t>
      </w:r>
    </w:p>
    <w:p w:rsidR="00EF46A3" w:rsidRPr="007126B2" w:rsidRDefault="00EF46A3" w:rsidP="00EF46A3">
      <w:pPr>
        <w:pStyle w:val="Banca"/>
      </w:pPr>
    </w:p>
    <w:p w:rsidR="00EF46A3" w:rsidRDefault="00EF46A3" w:rsidP="00EF46A3">
      <w:pPr>
        <w:pStyle w:val="Banca"/>
      </w:pPr>
    </w:p>
    <w:p w:rsidR="007126B2" w:rsidRPr="007126B2" w:rsidRDefault="007126B2" w:rsidP="00EF46A3">
      <w:pPr>
        <w:pStyle w:val="Banca"/>
      </w:pPr>
    </w:p>
    <w:p w:rsidR="00EF46A3" w:rsidRPr="00BF2669" w:rsidRDefault="00EF46A3" w:rsidP="00EF46A3">
      <w:pPr>
        <w:pStyle w:val="Banca"/>
      </w:pPr>
      <w:r w:rsidRPr="00BF2669">
        <w:t>______________________________________________________</w:t>
      </w:r>
    </w:p>
    <w:p w:rsidR="00EF46A3" w:rsidRDefault="00EF46A3" w:rsidP="00EF46A3">
      <w:pPr>
        <w:pStyle w:val="Banca"/>
      </w:pPr>
      <w:r w:rsidRPr="001434C7">
        <w:t xml:space="preserve">Prof. </w:t>
      </w:r>
      <w:r w:rsidR="001F3BBD" w:rsidRPr="001F3BBD">
        <w:t>Fernando Araujo Monteiro</w:t>
      </w:r>
      <w:r w:rsidRPr="001434C7">
        <w:t>, Ph.D</w:t>
      </w:r>
      <w:r w:rsidR="00652193">
        <w:t xml:space="preserve">, </w:t>
      </w:r>
      <w:r w:rsidR="0075303F">
        <w:t>FIOCRUZ</w:t>
      </w:r>
    </w:p>
    <w:p w:rsidR="007126B2" w:rsidRDefault="007126B2" w:rsidP="007126B2">
      <w:pPr>
        <w:pStyle w:val="Banca"/>
      </w:pPr>
    </w:p>
    <w:p w:rsidR="007126B2" w:rsidRDefault="007126B2" w:rsidP="007126B2">
      <w:pPr>
        <w:pStyle w:val="Banca"/>
      </w:pPr>
    </w:p>
    <w:p w:rsidR="007126B2" w:rsidRPr="007126B2" w:rsidRDefault="007126B2" w:rsidP="007126B2">
      <w:pPr>
        <w:pStyle w:val="Banca"/>
      </w:pPr>
    </w:p>
    <w:p w:rsidR="007126B2" w:rsidRPr="00A2785C" w:rsidRDefault="007126B2" w:rsidP="007126B2">
      <w:pPr>
        <w:pStyle w:val="Banca"/>
      </w:pPr>
      <w:r w:rsidRPr="00A2785C">
        <w:t>______________________________________________________</w:t>
      </w:r>
    </w:p>
    <w:p w:rsidR="007126B2" w:rsidRPr="00A2785C" w:rsidRDefault="007126B2" w:rsidP="007126B2">
      <w:pPr>
        <w:pStyle w:val="Banca"/>
      </w:pPr>
      <w:r w:rsidRPr="00A2785C">
        <w:t>Prof. Franklin David Rumjanek, Ph.D, UFRJ, Suplente</w:t>
      </w:r>
    </w:p>
    <w:p w:rsidR="00EF46A3" w:rsidRPr="00A2785C" w:rsidRDefault="00EF46A3" w:rsidP="00EF46A3">
      <w:pPr>
        <w:spacing w:line="240" w:lineRule="auto"/>
        <w:ind w:firstLine="708"/>
        <w:rPr>
          <w:rFonts w:ascii="TimesNewRoman" w:hAnsi="TimesNewRoman" w:cs="TimesNewRoman"/>
          <w:lang w:eastAsia="pt-BR"/>
        </w:rPr>
        <w:sectPr w:rsidR="00EF46A3" w:rsidRPr="00A2785C" w:rsidSect="009B01DC">
          <w:headerReference w:type="default" r:id="rId11"/>
          <w:pgSz w:w="11906" w:h="16838" w:code="9"/>
          <w:pgMar w:top="1701" w:right="1134" w:bottom="1134" w:left="1701" w:header="709" w:footer="709" w:gutter="0"/>
          <w:pgNumType w:fmt="lowerRoman"/>
          <w:cols w:space="708"/>
          <w:docGrid w:linePitch="360"/>
        </w:sect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EF46A3" w:rsidRPr="00A2785C" w:rsidRDefault="00EF46A3" w:rsidP="00EF46A3">
      <w:pPr>
        <w:pStyle w:val="Espao"/>
        <w:rPr>
          <w:rFonts w:ascii="Calibri" w:hAnsi="Calibri"/>
        </w:rPr>
      </w:pPr>
    </w:p>
    <w:p w:rsidR="00404894" w:rsidRDefault="00FA6106" w:rsidP="00EF46A3">
      <w:pPr>
        <w:pStyle w:val="Dedicatria"/>
      </w:pPr>
      <w:r>
        <w:t>A você, caro leitor</w:t>
      </w:r>
    </w:p>
    <w:p w:rsidR="0002194D" w:rsidRPr="001434C7" w:rsidRDefault="00404894" w:rsidP="0002194D">
      <w:pPr>
        <w:pStyle w:val="Titulopr-textual"/>
        <w:rPr>
          <w:lang w:eastAsia="pt-BR"/>
        </w:rPr>
      </w:pPr>
      <w:r>
        <w:br w:type="page"/>
      </w:r>
      <w:r w:rsidR="0002194D">
        <w:rPr>
          <w:lang w:eastAsia="pt-BR"/>
        </w:rPr>
        <w:lastRenderedPageBreak/>
        <w:t>Agradecimentos</w:t>
      </w:r>
    </w:p>
    <w:p w:rsidR="00404894" w:rsidRDefault="00066556" w:rsidP="007A0291">
      <w:pPr>
        <w:spacing w:after="160" w:line="259" w:lineRule="auto"/>
        <w:ind w:firstLine="0"/>
        <w:rPr>
          <w:rFonts w:cstheme="minorHAnsi"/>
          <w:lang w:eastAsia="pt-BR"/>
        </w:rPr>
      </w:pPr>
      <w:r>
        <w:rPr>
          <w:rFonts w:cstheme="minorHAnsi"/>
          <w:lang w:eastAsia="pt-BR"/>
        </w:rPr>
        <w:t xml:space="preserve">Agradeço aos meus pais, Onir e Gisele, </w:t>
      </w:r>
      <w:r w:rsidR="000B25FA">
        <w:rPr>
          <w:rFonts w:cstheme="minorHAnsi"/>
          <w:lang w:eastAsia="pt-BR"/>
        </w:rPr>
        <w:t xml:space="preserve">ao meu irmão Eric e a toda a minha família, </w:t>
      </w:r>
      <w:r>
        <w:rPr>
          <w:rFonts w:cstheme="minorHAnsi"/>
          <w:lang w:eastAsia="pt-BR"/>
        </w:rPr>
        <w:t>pelo amor e por me incentivarem a aprender mais desde a infância.</w:t>
      </w:r>
    </w:p>
    <w:p w:rsidR="00066556" w:rsidRDefault="00066556" w:rsidP="007A0291">
      <w:pPr>
        <w:spacing w:after="160" w:line="259" w:lineRule="auto"/>
        <w:ind w:firstLine="0"/>
        <w:rPr>
          <w:rFonts w:cstheme="minorHAnsi"/>
          <w:lang w:eastAsia="pt-BR"/>
        </w:rPr>
      </w:pPr>
      <w:r>
        <w:rPr>
          <w:rFonts w:cstheme="minorHAnsi"/>
          <w:lang w:eastAsia="pt-BR"/>
        </w:rPr>
        <w:t>Agradeço à Claudia, minha</w:t>
      </w:r>
      <w:r w:rsidR="00CC2BA4">
        <w:rPr>
          <w:rFonts w:cstheme="minorHAnsi"/>
          <w:lang w:eastAsia="pt-BR"/>
        </w:rPr>
        <w:t xml:space="preserve"> namorada</w:t>
      </w:r>
      <w:r>
        <w:rPr>
          <w:rFonts w:cstheme="minorHAnsi"/>
          <w:lang w:eastAsia="pt-BR"/>
        </w:rPr>
        <w:t xml:space="preserve"> fofinha, por me atu</w:t>
      </w:r>
      <w:r w:rsidR="00B43F90">
        <w:rPr>
          <w:rFonts w:cstheme="minorHAnsi"/>
          <w:lang w:eastAsia="pt-BR"/>
        </w:rPr>
        <w:t>rar, amar e por ser a pessoa com quem eu compartilho as coisas pequenas e grandes</w:t>
      </w:r>
      <w:r>
        <w:rPr>
          <w:rFonts w:cstheme="minorHAnsi"/>
          <w:lang w:eastAsia="pt-BR"/>
        </w:rPr>
        <w:t>.</w:t>
      </w:r>
    </w:p>
    <w:p w:rsidR="007A0291" w:rsidRDefault="007A0291" w:rsidP="007A0291">
      <w:pPr>
        <w:spacing w:after="160" w:line="259" w:lineRule="auto"/>
        <w:ind w:firstLine="0"/>
        <w:rPr>
          <w:rFonts w:cstheme="minorHAnsi"/>
          <w:lang w:eastAsia="pt-BR"/>
        </w:rPr>
      </w:pPr>
      <w:r>
        <w:rPr>
          <w:rFonts w:cstheme="minorHAnsi"/>
          <w:lang w:eastAsia="pt-BR"/>
        </w:rPr>
        <w:t>Agradeço especialmente ao meu orientador e amigo, Prof. Francisco por ter aberto minha mente a novas ideias e me guiado no mundo da bioinformática.</w:t>
      </w:r>
    </w:p>
    <w:p w:rsidR="007A0291" w:rsidRDefault="007A0291" w:rsidP="007A0291">
      <w:pPr>
        <w:spacing w:after="160" w:line="259" w:lineRule="auto"/>
        <w:ind w:firstLine="0"/>
        <w:rPr>
          <w:rFonts w:cstheme="minorHAnsi"/>
          <w:lang w:eastAsia="pt-BR"/>
        </w:rPr>
      </w:pPr>
      <w:r>
        <w:rPr>
          <w:rFonts w:cstheme="minorHAnsi"/>
          <w:lang w:eastAsia="pt-BR"/>
        </w:rPr>
        <w:t>Agradeço ao</w:t>
      </w:r>
      <w:r w:rsidR="00A91DA0">
        <w:rPr>
          <w:rFonts w:cstheme="minorHAnsi"/>
          <w:lang w:eastAsia="pt-BR"/>
        </w:rPr>
        <w:t>s colaboradores deste trabalho</w:t>
      </w:r>
      <w:r>
        <w:rPr>
          <w:rFonts w:cstheme="minorHAnsi"/>
          <w:lang w:eastAsia="pt-BR"/>
        </w:rPr>
        <w:t xml:space="preserve"> ao Prof. Franklin por ter aceitado revisar este trabalho</w:t>
      </w:r>
      <w:r w:rsidR="00A91DA0">
        <w:rPr>
          <w:rFonts w:cstheme="minorHAnsi"/>
          <w:lang w:eastAsia="pt-BR"/>
        </w:rPr>
        <w:t xml:space="preserve"> e ao Prof. Bryan, co</w:t>
      </w:r>
      <w:r w:rsidR="00A91DA0">
        <w:rPr>
          <w:rFonts w:cstheme="minorHAnsi"/>
          <w:lang w:eastAsia="pt-BR"/>
        </w:rPr>
        <w:noBreakHyphen/>
        <w:t>orientador deste trabalho, com sua empolgação contagiante e sua essencial contribuição realizando as análises de genética populacional</w:t>
      </w:r>
      <w:r>
        <w:rPr>
          <w:rFonts w:cstheme="minorHAnsi"/>
          <w:lang w:eastAsia="pt-BR"/>
        </w:rPr>
        <w:t>.</w:t>
      </w:r>
    </w:p>
    <w:p w:rsidR="001E439F" w:rsidRDefault="007A0291" w:rsidP="001E439F">
      <w:pPr>
        <w:spacing w:after="160" w:line="259" w:lineRule="auto"/>
        <w:ind w:firstLine="0"/>
        <w:rPr>
          <w:rFonts w:cstheme="minorHAnsi"/>
          <w:lang w:eastAsia="pt-BR"/>
        </w:rPr>
      </w:pPr>
      <w:r>
        <w:rPr>
          <w:rFonts w:cstheme="minorHAnsi"/>
          <w:lang w:eastAsia="pt-BR"/>
        </w:rPr>
        <w:t xml:space="preserve">Agradeço aos amigos do Lâmpada e do Laboratório de Biologia Molecular do Câncer, </w:t>
      </w:r>
      <w:r w:rsidR="001E439F">
        <w:rPr>
          <w:rFonts w:cstheme="minorHAnsi"/>
          <w:lang w:eastAsia="pt-BR"/>
        </w:rPr>
        <w:t>Nívea, Mariana, Juan, Bruna, Ana Carolina, Violeta, Nicholas, Marcela e todos os outros, pela amizade, apoio e festas (!) e por serem uma excelente compania.</w:t>
      </w:r>
    </w:p>
    <w:p w:rsidR="00661B24" w:rsidRDefault="00661B24" w:rsidP="001E439F">
      <w:pPr>
        <w:spacing w:after="160" w:line="259" w:lineRule="auto"/>
        <w:ind w:firstLine="0"/>
        <w:rPr>
          <w:rFonts w:cstheme="minorHAnsi"/>
          <w:lang w:eastAsia="pt-BR"/>
        </w:rPr>
      </w:pPr>
      <w:r>
        <w:rPr>
          <w:rFonts w:cstheme="minorHAnsi"/>
          <w:lang w:eastAsia="pt-BR"/>
        </w:rPr>
        <w:t xml:space="preserve">Agradeço aos colegas do LADETEC, pela amizade, apoio e compreensão durante a elaboração deste trabalho. </w:t>
      </w:r>
    </w:p>
    <w:p w:rsidR="00661B24" w:rsidRPr="00661B24" w:rsidRDefault="00661B24" w:rsidP="001E439F">
      <w:pPr>
        <w:spacing w:after="160" w:line="259" w:lineRule="auto"/>
        <w:ind w:firstLine="0"/>
        <w:rPr>
          <w:vertAlign w:val="superscript"/>
        </w:rPr>
      </w:pPr>
      <w:r>
        <w:rPr>
          <w:rFonts w:cstheme="minorHAnsi"/>
          <w:lang w:eastAsia="pt-BR"/>
        </w:rPr>
        <w:t xml:space="preserve">Agradeço aos professores da banca, Prof. </w:t>
      </w:r>
      <w:r w:rsidRPr="0075303F">
        <w:t>Carlos</w:t>
      </w:r>
      <w:r>
        <w:t>, Prof.</w:t>
      </w:r>
      <w:r>
        <w:rPr>
          <w:vertAlign w:val="superscript"/>
        </w:rPr>
        <w:t>a</w:t>
      </w:r>
      <w:r>
        <w:t xml:space="preserve"> Cristina e Prof. Fernando</w:t>
      </w:r>
      <w:r>
        <w:rPr>
          <w:rFonts w:cstheme="minorHAnsi"/>
          <w:lang w:eastAsia="pt-BR"/>
        </w:rPr>
        <w:t xml:space="preserve"> por aceitarem avaliar este trabalho e pelas críticas.</w:t>
      </w:r>
    </w:p>
    <w:p w:rsidR="00066556" w:rsidRPr="00661B24" w:rsidRDefault="00661B24" w:rsidP="001E439F">
      <w:pPr>
        <w:spacing w:after="160" w:line="259" w:lineRule="auto"/>
        <w:ind w:firstLine="0"/>
        <w:rPr>
          <w:rFonts w:cstheme="minorHAnsi"/>
          <w:lang w:eastAsia="pt-BR"/>
        </w:rPr>
      </w:pPr>
      <w:r>
        <w:rPr>
          <w:rFonts w:cstheme="minorHAnsi"/>
          <w:lang w:eastAsia="pt-BR"/>
        </w:rPr>
        <w:t>E</w:t>
      </w:r>
      <w:r w:rsidR="001E439F">
        <w:rPr>
          <w:rFonts w:cstheme="minorHAnsi"/>
          <w:lang w:eastAsia="pt-BR"/>
        </w:rPr>
        <w:t>sta dissertação</w:t>
      </w:r>
      <w:r w:rsidR="00B43F90">
        <w:rPr>
          <w:rFonts w:cstheme="minorHAnsi"/>
          <w:lang w:eastAsia="pt-BR"/>
        </w:rPr>
        <w:t>, que é a</w:t>
      </w:r>
      <w:r w:rsidR="00CC2BA4">
        <w:rPr>
          <w:rFonts w:cstheme="minorHAnsi"/>
          <w:lang w:eastAsia="pt-BR"/>
        </w:rPr>
        <w:t>penas mais um passo da minha inevitável conquista mundial</w:t>
      </w:r>
      <w:r w:rsidR="00B43F90">
        <w:rPr>
          <w:rFonts w:cstheme="minorHAnsi"/>
          <w:lang w:eastAsia="pt-BR"/>
        </w:rPr>
        <w:t>,</w:t>
      </w:r>
      <w:r w:rsidR="001E439F">
        <w:rPr>
          <w:rFonts w:cstheme="minorHAnsi"/>
          <w:lang w:eastAsia="pt-BR"/>
        </w:rPr>
        <w:t xml:space="preserve"> </w:t>
      </w:r>
      <w:r>
        <w:rPr>
          <w:rFonts w:cstheme="minorHAnsi"/>
          <w:lang w:eastAsia="pt-BR"/>
        </w:rPr>
        <w:t xml:space="preserve">é dedicada ao meu amigo Alex, numa homenagem póstuma para aquele que seria hoje meu companheiro de pesquisa em bioinformática e de piadas e jogos nerds. </w:t>
      </w:r>
      <w:r w:rsidRPr="00661B24">
        <w:rPr>
          <w:rFonts w:cstheme="minorHAnsi"/>
          <w:i/>
          <w:lang w:eastAsia="pt-BR"/>
        </w:rPr>
        <w:t>May the force be with you</w:t>
      </w:r>
      <w:r>
        <w:rPr>
          <w:rFonts w:cstheme="minorHAnsi"/>
          <w:lang w:eastAsia="pt-BR"/>
        </w:rPr>
        <w:t>.</w:t>
      </w:r>
    </w:p>
    <w:p w:rsidR="00EF46A3" w:rsidRPr="00E203E3" w:rsidRDefault="0002194D" w:rsidP="0002194D">
      <w:pPr>
        <w:spacing w:after="160" w:line="259" w:lineRule="auto"/>
        <w:ind w:firstLine="0"/>
        <w:jc w:val="left"/>
        <w:rPr>
          <w:rFonts w:ascii="Calibri" w:eastAsia="Calibri" w:hAnsi="Calibri" w:cs="Calibri"/>
          <w:lang w:eastAsia="pt-BR"/>
        </w:rPr>
      </w:pPr>
      <w:r>
        <w:rPr>
          <w:rFonts w:ascii="Calibri" w:eastAsia="Calibri" w:hAnsi="Calibri" w:cs="Calibri"/>
        </w:rPr>
        <w:br w:type="page"/>
      </w:r>
    </w:p>
    <w:p w:rsidR="00EF46A3" w:rsidRPr="001434C7" w:rsidRDefault="00EF46A3" w:rsidP="00EF46A3">
      <w:pPr>
        <w:pStyle w:val="Titulopr-textual"/>
        <w:rPr>
          <w:lang w:eastAsia="pt-BR"/>
        </w:rPr>
      </w:pPr>
      <w:r w:rsidRPr="001434C7">
        <w:rPr>
          <w:lang w:eastAsia="pt-BR"/>
        </w:rPr>
        <w:lastRenderedPageBreak/>
        <w:t>Resumo</w:t>
      </w:r>
    </w:p>
    <w:p w:rsidR="00EF46A3" w:rsidRDefault="00EF46A3" w:rsidP="00EF46A3">
      <w:pPr>
        <w:pStyle w:val="Espao"/>
      </w:pPr>
    </w:p>
    <w:p w:rsidR="00EF46A3" w:rsidRPr="00F310A3" w:rsidRDefault="00C343D9" w:rsidP="00EF46A3">
      <w:pPr>
        <w:pStyle w:val="SemFormatao"/>
        <w:jc w:val="both"/>
      </w:pPr>
      <w:r>
        <w:t>COSTA</w:t>
      </w:r>
      <w:r w:rsidR="00EF46A3" w:rsidRPr="007B1D7A">
        <w:t xml:space="preserve">, </w:t>
      </w:r>
      <w:r>
        <w:t>Igor Rodrigues da</w:t>
      </w:r>
      <w:r w:rsidR="00EF46A3" w:rsidRPr="007B1D7A">
        <w:t>.</w:t>
      </w:r>
      <w:r w:rsidR="006E5646" w:rsidRPr="006E5646">
        <w:t xml:space="preserve"> </w:t>
      </w:r>
      <w:r w:rsidR="006E5646" w:rsidRPr="006E5646">
        <w:rPr>
          <w:b/>
        </w:rPr>
        <w:t>Alfie: um programa para a busca exaustiva de locos anônimos</w:t>
      </w:r>
      <w:r w:rsidR="00734370">
        <w:rPr>
          <w:b/>
        </w:rPr>
        <w:t xml:space="preserve"> </w:t>
      </w:r>
      <w:r w:rsidR="00522BC0">
        <w:rPr>
          <w:b/>
        </w:rPr>
        <w:t>e sua validação em geno</w:t>
      </w:r>
      <w:r w:rsidR="00734370" w:rsidRPr="00734370">
        <w:rPr>
          <w:b/>
        </w:rPr>
        <w:t>mas de hominídeos</w:t>
      </w:r>
      <w:r w:rsidR="00EF46A3" w:rsidRPr="007B1D7A">
        <w:t xml:space="preserve">. </w:t>
      </w:r>
      <w:r>
        <w:t>2015</w:t>
      </w:r>
      <w:r w:rsidR="00EF46A3" w:rsidRPr="007B1D7A">
        <w:t xml:space="preserve">. </w:t>
      </w:r>
      <w:r w:rsidR="00EF46A3">
        <w:t>Tese</w:t>
      </w:r>
      <w:r w:rsidR="00EF46A3" w:rsidRPr="007B1D7A">
        <w:t xml:space="preserve"> (</w:t>
      </w:r>
      <w:r w:rsidR="00EF46A3">
        <w:t xml:space="preserve">Mestrado </w:t>
      </w:r>
      <w:r w:rsidR="00EF46A3" w:rsidRPr="007B1D7A">
        <w:t xml:space="preserve">em </w:t>
      </w:r>
      <w:r>
        <w:t>Química Biológica</w:t>
      </w:r>
      <w:r w:rsidR="00EF46A3" w:rsidRPr="007B1D7A">
        <w:t xml:space="preserve">) – Instituto de </w:t>
      </w:r>
      <w:r>
        <w:t>Bioquímica Médica Leopoldo de Meis</w:t>
      </w:r>
      <w:r w:rsidR="00EF46A3" w:rsidRPr="007B1D7A">
        <w:t xml:space="preserve">, Universidade Federal do Rio de Janeiro, Rio de Janeiro, </w:t>
      </w:r>
      <w:r>
        <w:t>2015</w:t>
      </w:r>
      <w:r w:rsidR="00EF46A3" w:rsidRPr="007B1D7A">
        <w:t>.</w:t>
      </w:r>
    </w:p>
    <w:p w:rsidR="00EF46A3" w:rsidRDefault="00EF46A3" w:rsidP="00EF46A3">
      <w:pPr>
        <w:pStyle w:val="Espao"/>
      </w:pPr>
    </w:p>
    <w:p w:rsidR="00BF3E5C" w:rsidRPr="00BF3E5C" w:rsidRDefault="00B50274" w:rsidP="00BF3E5C">
      <w:r>
        <w:rPr>
          <w:lang w:eastAsia="pt-BR"/>
        </w:rPr>
        <w:t>As novas tecnol</w:t>
      </w:r>
      <w:r w:rsidR="00B9561B">
        <w:rPr>
          <w:lang w:eastAsia="pt-BR"/>
        </w:rPr>
        <w:t>ogias de sequenciamento provocaram</w:t>
      </w:r>
      <w:r>
        <w:rPr>
          <w:lang w:eastAsia="pt-BR"/>
        </w:rPr>
        <w:t xml:space="preserve"> um aumento exponencial na quantidade de genomas completos e parciais disponíveis. Estes genomas podem ser utilizados para a predição de marcadores genéticos ideais para genética de populações, em regiões sob seleção neutra e com segregação independente, chamados de locos anônimos. Este trabalho descreve a criação de um método computacional de alta eficiência para a predição de locos anônimos em genomas co</w:t>
      </w:r>
      <w:r w:rsidR="00933EE5">
        <w:rPr>
          <w:lang w:eastAsia="pt-BR"/>
        </w:rPr>
        <w:t xml:space="preserve">mpletos ou parciais. O programa, chamado </w:t>
      </w:r>
      <w:r w:rsidR="00933EE5">
        <w:rPr>
          <w:i/>
          <w:lang w:eastAsia="pt-BR"/>
        </w:rPr>
        <w:t>alfie,</w:t>
      </w:r>
      <w:r w:rsidR="00933EE5">
        <w:rPr>
          <w:lang w:eastAsia="pt-BR"/>
        </w:rPr>
        <w:t xml:space="preserve"> foi criado usando a linguagem de programação python em conjunto com a biblioteca biophyton e contém 2</w:t>
      </w:r>
      <w:r w:rsidR="00BF3E5C">
        <w:rPr>
          <w:lang w:eastAsia="pt-BR"/>
        </w:rPr>
        <w:t> </w:t>
      </w:r>
      <w:r w:rsidR="00933EE5">
        <w:rPr>
          <w:lang w:eastAsia="pt-BR"/>
        </w:rPr>
        <w:t xml:space="preserve">500 linhas de código. Para encontrar os locos anônimos, o </w:t>
      </w:r>
      <w:r w:rsidR="00933EE5">
        <w:rPr>
          <w:i/>
          <w:lang w:eastAsia="pt-BR"/>
        </w:rPr>
        <w:t>alfie</w:t>
      </w:r>
      <w:r w:rsidR="00933EE5">
        <w:rPr>
          <w:lang w:eastAsia="pt-BR"/>
        </w:rPr>
        <w:t xml:space="preserve"> seleciona regiões com distância maior que 200 kb de genes ou de outros locos e procura estas regiões em outros genomas, filtrando apenas os locos com cópia única. O </w:t>
      </w:r>
      <w:r w:rsidR="00933EE5">
        <w:rPr>
          <w:i/>
          <w:lang w:eastAsia="pt-BR"/>
        </w:rPr>
        <w:t>alfie</w:t>
      </w:r>
      <w:r>
        <w:rPr>
          <w:lang w:eastAsia="pt-BR"/>
        </w:rPr>
        <w:t xml:space="preserve"> </w:t>
      </w:r>
      <w:r w:rsidR="00B9561B">
        <w:rPr>
          <w:lang w:eastAsia="pt-BR"/>
        </w:rPr>
        <w:t>foi aplicado</w:t>
      </w:r>
      <w:r>
        <w:rPr>
          <w:lang w:eastAsia="pt-BR"/>
        </w:rPr>
        <w:t xml:space="preserve"> em quatro genomas de Hominídeos: </w:t>
      </w:r>
      <w:r>
        <w:rPr>
          <w:i/>
          <w:lang w:eastAsia="pt-BR"/>
        </w:rPr>
        <w:t xml:space="preserve">Homo </w:t>
      </w:r>
      <w:r w:rsidRPr="00B50274">
        <w:rPr>
          <w:lang w:eastAsia="pt-BR"/>
        </w:rPr>
        <w:t>sapiens</w:t>
      </w:r>
      <w:r>
        <w:rPr>
          <w:lang w:eastAsia="pt-BR"/>
        </w:rPr>
        <w:t xml:space="preserve"> (</w:t>
      </w:r>
      <w:r w:rsidRPr="00B50274">
        <w:rPr>
          <w:lang w:eastAsia="pt-BR"/>
        </w:rPr>
        <w:t>humano</w:t>
      </w:r>
      <w:r>
        <w:rPr>
          <w:lang w:eastAsia="pt-BR"/>
        </w:rPr>
        <w:t xml:space="preserve">), </w:t>
      </w:r>
      <w:r w:rsidR="00662FF3">
        <w:rPr>
          <w:i/>
          <w:lang w:eastAsia="pt-BR"/>
        </w:rPr>
        <w:t xml:space="preserve">Gorilla </w:t>
      </w:r>
      <w:r w:rsidR="00662FF3" w:rsidRPr="00662FF3">
        <w:rPr>
          <w:i/>
          <w:lang w:eastAsia="pt-BR"/>
        </w:rPr>
        <w:t>gorilla</w:t>
      </w:r>
      <w:r w:rsidR="00662FF3">
        <w:rPr>
          <w:lang w:eastAsia="pt-BR"/>
        </w:rPr>
        <w:t xml:space="preserve"> (</w:t>
      </w:r>
      <w:r w:rsidRPr="00662FF3">
        <w:rPr>
          <w:lang w:eastAsia="pt-BR"/>
        </w:rPr>
        <w:t>gorila</w:t>
      </w:r>
      <w:r w:rsidR="00662FF3">
        <w:rPr>
          <w:lang w:eastAsia="pt-BR"/>
        </w:rPr>
        <w:t>)</w:t>
      </w:r>
      <w:r>
        <w:rPr>
          <w:lang w:eastAsia="pt-BR"/>
        </w:rPr>
        <w:t>,</w:t>
      </w:r>
      <w:r w:rsidR="000914A7">
        <w:rPr>
          <w:lang w:eastAsia="pt-BR"/>
        </w:rPr>
        <w:t xml:space="preserve"> </w:t>
      </w:r>
      <w:r w:rsidR="00662FF3">
        <w:rPr>
          <w:i/>
          <w:lang w:eastAsia="pt-BR"/>
        </w:rPr>
        <w:t>Pan troglodytes</w:t>
      </w:r>
      <w:r w:rsidR="00662FF3">
        <w:rPr>
          <w:lang w:eastAsia="pt-BR"/>
        </w:rPr>
        <w:t xml:space="preserve"> (</w:t>
      </w:r>
      <w:r>
        <w:rPr>
          <w:lang w:eastAsia="pt-BR"/>
        </w:rPr>
        <w:t>chimpanzé</w:t>
      </w:r>
      <w:r w:rsidR="00662FF3">
        <w:rPr>
          <w:lang w:eastAsia="pt-BR"/>
        </w:rPr>
        <w:t>)</w:t>
      </w:r>
      <w:r>
        <w:rPr>
          <w:lang w:eastAsia="pt-BR"/>
        </w:rPr>
        <w:t xml:space="preserve"> e </w:t>
      </w:r>
      <w:r w:rsidR="00662FF3" w:rsidRPr="00B50274">
        <w:rPr>
          <w:i/>
          <w:lang w:eastAsia="pt-BR"/>
        </w:rPr>
        <w:t>Pongo abelii</w:t>
      </w:r>
      <w:r w:rsidR="00662FF3">
        <w:rPr>
          <w:lang w:eastAsia="pt-BR"/>
        </w:rPr>
        <w:t xml:space="preserve"> (</w:t>
      </w:r>
      <w:r>
        <w:rPr>
          <w:lang w:eastAsia="pt-BR"/>
        </w:rPr>
        <w:t>orangotango</w:t>
      </w:r>
      <w:r w:rsidR="00662FF3">
        <w:rPr>
          <w:lang w:eastAsia="pt-BR"/>
        </w:rPr>
        <w:t>), gerando um conjunto de 300 locos anônimos.</w:t>
      </w:r>
      <w:r w:rsidR="00DA42B2">
        <w:rPr>
          <w:lang w:eastAsia="pt-BR"/>
        </w:rPr>
        <w:t xml:space="preserve"> </w:t>
      </w:r>
      <w:r w:rsidR="00C90DC8">
        <w:rPr>
          <w:lang w:eastAsia="pt-BR"/>
        </w:rPr>
        <w:t>Estes locos anônimos fora</w:t>
      </w:r>
      <w:r w:rsidR="00933EE5">
        <w:rPr>
          <w:lang w:eastAsia="pt-BR"/>
        </w:rPr>
        <w:t>m</w:t>
      </w:r>
      <w:r w:rsidR="00C90DC8">
        <w:rPr>
          <w:lang w:eastAsia="pt-BR"/>
        </w:rPr>
        <w:t xml:space="preserve"> submetidos </w:t>
      </w:r>
      <w:r w:rsidR="00B70599">
        <w:rPr>
          <w:lang w:eastAsia="pt-BR"/>
        </w:rPr>
        <w:t>à</w:t>
      </w:r>
      <w:r w:rsidR="00C90DC8">
        <w:rPr>
          <w:lang w:eastAsia="pt-BR"/>
        </w:rPr>
        <w:t xml:space="preserve"> análise filogenética, </w:t>
      </w:r>
      <w:r w:rsidR="00CE149B">
        <w:rPr>
          <w:lang w:eastAsia="pt-BR"/>
        </w:rPr>
        <w:t>predição de modelos de substituição e</w:t>
      </w:r>
      <w:r w:rsidR="00BD6986">
        <w:rPr>
          <w:lang w:eastAsia="pt-BR"/>
        </w:rPr>
        <w:t xml:space="preserve"> </w:t>
      </w:r>
      <w:r w:rsidR="00CE149B">
        <w:rPr>
          <w:lang w:eastAsia="pt-BR"/>
        </w:rPr>
        <w:t>estimativa de</w:t>
      </w:r>
      <w:r w:rsidR="00937677">
        <w:rPr>
          <w:lang w:eastAsia="pt-BR"/>
        </w:rPr>
        <w:t xml:space="preserve"> população ancestral efetiva e tempo de divergência</w:t>
      </w:r>
      <w:r w:rsidR="00B70599">
        <w:rPr>
          <w:lang w:eastAsia="pt-BR"/>
        </w:rPr>
        <w:t xml:space="preserve">. </w:t>
      </w:r>
      <w:r w:rsidR="00522BC0">
        <w:rPr>
          <w:lang w:eastAsia="pt-BR"/>
        </w:rPr>
        <w:t>Os parâmetros d</w:t>
      </w:r>
      <w:r w:rsidR="00933EE5">
        <w:rPr>
          <w:lang w:eastAsia="pt-BR"/>
        </w:rPr>
        <w:t xml:space="preserve">e tamanho efetivo de população </w:t>
      </w:r>
      <w:r w:rsidR="00937677">
        <w:rPr>
          <w:lang w:eastAsia="pt-BR"/>
        </w:rPr>
        <w:t xml:space="preserve">ancestral </w:t>
      </w:r>
      <w:r w:rsidR="00933EE5">
        <w:rPr>
          <w:lang w:eastAsia="pt-BR"/>
        </w:rPr>
        <w:t xml:space="preserve">foram estimados </w:t>
      </w:r>
      <w:r w:rsidR="00937677">
        <w:rPr>
          <w:lang w:eastAsia="pt-BR"/>
        </w:rPr>
        <w:t xml:space="preserve">entre </w:t>
      </w:r>
      <w:r w:rsidR="00BF3E5C">
        <w:t>37 000 e 50 </w:t>
      </w:r>
      <w:r w:rsidR="00937677" w:rsidRPr="00F54EC2">
        <w:t>000</w:t>
      </w:r>
      <w:r w:rsidR="00BF3E5C">
        <w:t>, 40 000 e 43 000, 72 000 e 95 </w:t>
      </w:r>
      <w:r w:rsidR="00937677">
        <w:t>000 para as linhagens humano-chimpanzé, gorila e orangotango, respectivamente. Já os parâmetros de tempo de divergência foram estimados em</w:t>
      </w:r>
      <w:r w:rsidR="00643258">
        <w:t xml:space="preserve"> 4,3; 6,1 e 12,3 Ma</w:t>
      </w:r>
      <w:r w:rsidR="00937677">
        <w:t xml:space="preserve">, respectivamente para os mesmos clados. </w:t>
      </w:r>
      <w:r w:rsidR="00BF3E5C" w:rsidRPr="00BF3E5C">
        <w:t>Esses parâmetros foram obtido</w:t>
      </w:r>
      <w:r w:rsidR="00BF3E5C">
        <w:t>s com um intervalo de confiança</w:t>
      </w:r>
      <w:r w:rsidR="00BF3E5C" w:rsidRPr="00BF3E5C">
        <w:t xml:space="preserve"> de 95% consideravelmente menor do que os dados publicados previamente, devido a quantidade imprecedente de locos n</w:t>
      </w:r>
      <w:r w:rsidR="00BF3E5C">
        <w:t>ão ligados obtidos neste trabalho</w:t>
      </w:r>
      <w:r w:rsidR="00BF3E5C" w:rsidRPr="00BF3E5C">
        <w:t>.</w:t>
      </w:r>
    </w:p>
    <w:p w:rsidR="00BF3E5C" w:rsidRPr="00BF3E5C" w:rsidRDefault="00BF3E5C" w:rsidP="00BF3E5C"/>
    <w:p w:rsidR="00CC2BA4" w:rsidRDefault="00EF46A3" w:rsidP="00E34931">
      <w:pPr>
        <w:ind w:firstLine="0"/>
        <w:rPr>
          <w:lang w:eastAsia="pt-BR"/>
        </w:rPr>
      </w:pPr>
      <w:r>
        <w:rPr>
          <w:lang w:eastAsia="pt-BR"/>
        </w:rPr>
        <w:t>Palavras-</w:t>
      </w:r>
      <w:r w:rsidR="00937677">
        <w:rPr>
          <w:lang w:eastAsia="pt-BR"/>
        </w:rPr>
        <w:t>chave: Bioinformática, genômica, locos anônimos, genética populacional</w:t>
      </w:r>
    </w:p>
    <w:p w:rsidR="00404894" w:rsidRDefault="00404894" w:rsidP="00E34931">
      <w:pPr>
        <w:ind w:firstLine="0"/>
        <w:rPr>
          <w:lang w:eastAsia="pt-BR"/>
        </w:rPr>
      </w:pPr>
      <w:r>
        <w:rPr>
          <w:lang w:eastAsia="pt-BR"/>
        </w:rPr>
        <w:br w:type="page"/>
      </w:r>
    </w:p>
    <w:p w:rsidR="00EF46A3" w:rsidRPr="00F93E54" w:rsidRDefault="00EF46A3" w:rsidP="00EF46A3">
      <w:pPr>
        <w:pStyle w:val="Titulopr-textual"/>
        <w:rPr>
          <w:lang w:eastAsia="pt-BR"/>
        </w:rPr>
      </w:pPr>
      <w:r w:rsidRPr="00F93E54">
        <w:rPr>
          <w:lang w:eastAsia="pt-BR"/>
        </w:rPr>
        <w:lastRenderedPageBreak/>
        <w:t>Abstract</w:t>
      </w:r>
    </w:p>
    <w:p w:rsidR="00EF46A3" w:rsidRDefault="00EF46A3" w:rsidP="00EF46A3">
      <w:pPr>
        <w:pStyle w:val="Espao"/>
      </w:pPr>
    </w:p>
    <w:p w:rsidR="00C343D9" w:rsidRPr="00F310A3" w:rsidRDefault="00C343D9" w:rsidP="00C343D9">
      <w:pPr>
        <w:pStyle w:val="SemFormatao"/>
        <w:jc w:val="both"/>
      </w:pPr>
      <w:r>
        <w:t>COSTA</w:t>
      </w:r>
      <w:r w:rsidRPr="007B1D7A">
        <w:t xml:space="preserve">, </w:t>
      </w:r>
      <w:r>
        <w:t>Igor Rodrigues da</w:t>
      </w:r>
      <w:r w:rsidRPr="007B1D7A">
        <w:t xml:space="preserve">. </w:t>
      </w:r>
      <w:r w:rsidR="006E5646" w:rsidRPr="006E5646">
        <w:rPr>
          <w:b/>
        </w:rPr>
        <w:t>Alfie: um programa para a busca exaustiva de locos anônimos</w:t>
      </w:r>
      <w:r w:rsidR="00734370" w:rsidRPr="00734370">
        <w:rPr>
          <w:b/>
        </w:rPr>
        <w:t xml:space="preserve"> e sua vali</w:t>
      </w:r>
      <w:r w:rsidR="00522BC0">
        <w:rPr>
          <w:b/>
        </w:rPr>
        <w:t>dação em geno</w:t>
      </w:r>
      <w:r w:rsidR="00734370" w:rsidRPr="00734370">
        <w:rPr>
          <w:b/>
        </w:rPr>
        <w:t>mas de hominídeos</w:t>
      </w:r>
      <w:r w:rsidRPr="007B1D7A">
        <w:t xml:space="preserve">. </w:t>
      </w:r>
      <w:r>
        <w:t>2015</w:t>
      </w:r>
      <w:r w:rsidRPr="007B1D7A">
        <w:t xml:space="preserve">. </w:t>
      </w:r>
      <w:r>
        <w:t>Tese</w:t>
      </w:r>
      <w:r w:rsidRPr="007B1D7A">
        <w:t xml:space="preserve"> (</w:t>
      </w:r>
      <w:r>
        <w:t xml:space="preserve">Mestrado </w:t>
      </w:r>
      <w:r w:rsidRPr="007B1D7A">
        <w:t xml:space="preserve">em </w:t>
      </w:r>
      <w:r>
        <w:t>Química Biológica</w:t>
      </w:r>
      <w:r w:rsidRPr="007B1D7A">
        <w:t xml:space="preserve">) – Instituto de </w:t>
      </w:r>
      <w:r>
        <w:t>Bioquímica Médica Leopoldo de Meis</w:t>
      </w:r>
      <w:r w:rsidRPr="007B1D7A">
        <w:t xml:space="preserve">, Universidade Federal do Rio de Janeiro, Rio de Janeiro, </w:t>
      </w:r>
      <w:r>
        <w:t>2015</w:t>
      </w:r>
      <w:r w:rsidRPr="007B1D7A">
        <w:t>.</w:t>
      </w:r>
    </w:p>
    <w:p w:rsidR="00EF46A3" w:rsidRDefault="00EF46A3" w:rsidP="00EF46A3">
      <w:pPr>
        <w:pStyle w:val="Espao"/>
      </w:pPr>
    </w:p>
    <w:p w:rsidR="00937677" w:rsidRPr="005D1DFF" w:rsidRDefault="00200C44" w:rsidP="00937677">
      <w:pPr>
        <w:rPr>
          <w:lang w:val="en-US"/>
        </w:rPr>
      </w:pPr>
      <w:r w:rsidRPr="00200C44">
        <w:rPr>
          <w:lang w:val="en-US" w:eastAsia="pt-BR"/>
        </w:rPr>
        <w:t>New sequencing tec</w:t>
      </w:r>
      <w:r w:rsidR="00CD413D">
        <w:rPr>
          <w:lang w:val="en-US" w:eastAsia="pt-BR"/>
        </w:rPr>
        <w:t>h</w:t>
      </w:r>
      <w:r w:rsidRPr="00200C44">
        <w:rPr>
          <w:lang w:val="en-US" w:eastAsia="pt-BR"/>
        </w:rPr>
        <w:t xml:space="preserve">nologies have caused an exponential increase in complete and </w:t>
      </w:r>
      <w:r w:rsidR="00CD413D" w:rsidRPr="00200C44">
        <w:rPr>
          <w:lang w:val="en-US" w:eastAsia="pt-BR"/>
        </w:rPr>
        <w:t>partial</w:t>
      </w:r>
      <w:r w:rsidRPr="00200C44">
        <w:rPr>
          <w:lang w:val="en-US" w:eastAsia="pt-BR"/>
        </w:rPr>
        <w:t xml:space="preserve"> genome availability. These genomes can be useful for ideal genetic marker </w:t>
      </w:r>
      <w:r>
        <w:rPr>
          <w:lang w:val="en-US" w:eastAsia="pt-BR"/>
        </w:rPr>
        <w:t xml:space="preserve">prediction, </w:t>
      </w:r>
      <w:r w:rsidRPr="00200C44">
        <w:rPr>
          <w:lang w:val="en-US" w:eastAsia="pt-BR"/>
        </w:rPr>
        <w:t>to be used in population genetics.</w:t>
      </w:r>
      <w:r w:rsidR="00937677" w:rsidRPr="00200C44">
        <w:rPr>
          <w:lang w:val="en-US" w:eastAsia="pt-BR"/>
        </w:rPr>
        <w:t xml:space="preserve"> </w:t>
      </w:r>
      <w:r w:rsidRPr="00200C44">
        <w:rPr>
          <w:lang w:val="en-US" w:eastAsia="pt-BR"/>
        </w:rPr>
        <w:t>Such markers</w:t>
      </w:r>
      <w:r>
        <w:rPr>
          <w:lang w:val="en-US" w:eastAsia="pt-BR"/>
        </w:rPr>
        <w:t>, called anonymous loci,</w:t>
      </w:r>
      <w:r w:rsidRPr="00200C44">
        <w:rPr>
          <w:lang w:val="en-US" w:eastAsia="pt-BR"/>
        </w:rPr>
        <w:t xml:space="preserve"> should be under neutral selection, single copy and be independently segregated. This work describes the development of a new high </w:t>
      </w:r>
      <w:r w:rsidR="00CD413D" w:rsidRPr="00200C44">
        <w:rPr>
          <w:lang w:val="en-US" w:eastAsia="pt-BR"/>
        </w:rPr>
        <w:t>efficiency</w:t>
      </w:r>
      <w:r w:rsidRPr="00200C44">
        <w:rPr>
          <w:lang w:val="en-US" w:eastAsia="pt-BR"/>
        </w:rPr>
        <w:t xml:space="preserve"> computational method for anonymous loci prediction in complete or partial genomes. The program, named </w:t>
      </w:r>
      <w:r w:rsidRPr="00200C44">
        <w:rPr>
          <w:i/>
          <w:lang w:val="en-US" w:eastAsia="pt-BR"/>
        </w:rPr>
        <w:t>alfie</w:t>
      </w:r>
      <w:r>
        <w:rPr>
          <w:i/>
          <w:lang w:val="en-US" w:eastAsia="pt-BR"/>
        </w:rPr>
        <w:t xml:space="preserve"> </w:t>
      </w:r>
      <w:r>
        <w:rPr>
          <w:lang w:val="en-US" w:eastAsia="pt-BR"/>
        </w:rPr>
        <w:t>(anonymous loci finder)</w:t>
      </w:r>
      <w:r w:rsidRPr="00200C44">
        <w:rPr>
          <w:lang w:val="en-US" w:eastAsia="pt-BR"/>
        </w:rPr>
        <w:t>, was created using python programming language along with biopython library and contains 2</w:t>
      </w:r>
      <w:r w:rsidR="00BF3E5C">
        <w:rPr>
          <w:lang w:val="en-US" w:eastAsia="pt-BR"/>
        </w:rPr>
        <w:t> </w:t>
      </w:r>
      <w:r w:rsidRPr="00200C44">
        <w:rPr>
          <w:lang w:val="en-US" w:eastAsia="pt-BR"/>
        </w:rPr>
        <w:t xml:space="preserve">500 lines of code. In order to find anonymous loci, </w:t>
      </w:r>
      <w:r w:rsidRPr="00200C44">
        <w:rPr>
          <w:i/>
          <w:lang w:val="en-US" w:eastAsia="pt-BR"/>
        </w:rPr>
        <w:t>alfie</w:t>
      </w:r>
      <w:r w:rsidR="00937677" w:rsidRPr="00200C44">
        <w:rPr>
          <w:lang w:val="en-US" w:eastAsia="pt-BR"/>
        </w:rPr>
        <w:t xml:space="preserve"> </w:t>
      </w:r>
      <w:r w:rsidRPr="00200C44">
        <w:rPr>
          <w:lang w:val="en-US" w:eastAsia="pt-BR"/>
        </w:rPr>
        <w:t>selects regions further than 2</w:t>
      </w:r>
      <w:r w:rsidR="00937677" w:rsidRPr="00200C44">
        <w:rPr>
          <w:lang w:val="en-US" w:eastAsia="pt-BR"/>
        </w:rPr>
        <w:t xml:space="preserve">00 kb </w:t>
      </w:r>
      <w:r w:rsidRPr="00200C44">
        <w:rPr>
          <w:lang w:val="en-US" w:eastAsia="pt-BR"/>
        </w:rPr>
        <w:t xml:space="preserve">from genes and other loci and search </w:t>
      </w:r>
      <w:r>
        <w:rPr>
          <w:lang w:val="en-US" w:eastAsia="pt-BR"/>
        </w:rPr>
        <w:t>for homologous</w:t>
      </w:r>
      <w:r w:rsidRPr="00200C44">
        <w:rPr>
          <w:lang w:val="en-US" w:eastAsia="pt-BR"/>
        </w:rPr>
        <w:t xml:space="preserve"> regions in</w:t>
      </w:r>
      <w:r>
        <w:rPr>
          <w:lang w:val="en-US" w:eastAsia="pt-BR"/>
        </w:rPr>
        <w:t xml:space="preserve"> other genomes</w:t>
      </w:r>
      <w:r w:rsidR="00937677" w:rsidRPr="00200C44">
        <w:rPr>
          <w:lang w:val="en-US" w:eastAsia="pt-BR"/>
        </w:rPr>
        <w:t xml:space="preserve">, </w:t>
      </w:r>
      <w:r>
        <w:rPr>
          <w:lang w:val="en-US" w:eastAsia="pt-BR"/>
        </w:rPr>
        <w:t>filtering only single copy loci</w:t>
      </w:r>
      <w:r w:rsidR="00937677" w:rsidRPr="00200C44">
        <w:rPr>
          <w:lang w:val="en-US" w:eastAsia="pt-BR"/>
        </w:rPr>
        <w:t xml:space="preserve">. </w:t>
      </w:r>
      <w:r w:rsidRPr="00200C44">
        <w:rPr>
          <w:i/>
          <w:lang w:val="en-US" w:eastAsia="pt-BR"/>
        </w:rPr>
        <w:t xml:space="preserve">Alfie </w:t>
      </w:r>
      <w:r w:rsidRPr="00200C44">
        <w:rPr>
          <w:lang w:val="en-US" w:eastAsia="pt-BR"/>
        </w:rPr>
        <w:t xml:space="preserve">was validated using four </w:t>
      </w:r>
      <w:r w:rsidR="005D4942">
        <w:rPr>
          <w:lang w:val="en-US" w:eastAsia="pt-BR"/>
        </w:rPr>
        <w:t>H</w:t>
      </w:r>
      <w:r w:rsidRPr="005D4942">
        <w:rPr>
          <w:lang w:val="en-US" w:eastAsia="pt-BR"/>
        </w:rPr>
        <w:t>ominidae</w:t>
      </w:r>
      <w:r w:rsidRPr="00200C44">
        <w:rPr>
          <w:lang w:val="en-US" w:eastAsia="pt-BR"/>
        </w:rPr>
        <w:t xml:space="preserve"> genomes: </w:t>
      </w:r>
      <w:r w:rsidR="00937677" w:rsidRPr="00200C44">
        <w:rPr>
          <w:i/>
          <w:lang w:val="en-US" w:eastAsia="pt-BR"/>
        </w:rPr>
        <w:t xml:space="preserve">Homo </w:t>
      </w:r>
      <w:r w:rsidR="00937677" w:rsidRPr="00200C44">
        <w:rPr>
          <w:lang w:val="en-US" w:eastAsia="pt-BR"/>
        </w:rPr>
        <w:t>sapiens (</w:t>
      </w:r>
      <w:r w:rsidRPr="00200C44">
        <w:rPr>
          <w:lang w:val="en-US" w:eastAsia="pt-BR"/>
        </w:rPr>
        <w:t>human</w:t>
      </w:r>
      <w:r w:rsidR="00937677" w:rsidRPr="00200C44">
        <w:rPr>
          <w:lang w:val="en-US" w:eastAsia="pt-BR"/>
        </w:rPr>
        <w:t xml:space="preserve">), </w:t>
      </w:r>
      <w:r w:rsidR="00937677" w:rsidRPr="00200C44">
        <w:rPr>
          <w:i/>
          <w:lang w:val="en-US" w:eastAsia="pt-BR"/>
        </w:rPr>
        <w:t>Gorilla gorilla</w:t>
      </w:r>
      <w:r w:rsidR="00937677" w:rsidRPr="00200C44">
        <w:rPr>
          <w:lang w:val="en-US" w:eastAsia="pt-BR"/>
        </w:rPr>
        <w:t xml:space="preserve"> (goril</w:t>
      </w:r>
      <w:r w:rsidRPr="00200C44">
        <w:rPr>
          <w:lang w:val="en-US" w:eastAsia="pt-BR"/>
        </w:rPr>
        <w:t>l</w:t>
      </w:r>
      <w:r w:rsidR="00937677" w:rsidRPr="00200C44">
        <w:rPr>
          <w:lang w:val="en-US" w:eastAsia="pt-BR"/>
        </w:rPr>
        <w:t xml:space="preserve">a), </w:t>
      </w:r>
      <w:r w:rsidR="00937677" w:rsidRPr="00200C44">
        <w:rPr>
          <w:i/>
          <w:lang w:val="en-US" w:eastAsia="pt-BR"/>
        </w:rPr>
        <w:t>Pan troglodytes</w:t>
      </w:r>
      <w:r w:rsidRPr="00200C44">
        <w:rPr>
          <w:lang w:val="en-US" w:eastAsia="pt-BR"/>
        </w:rPr>
        <w:t xml:space="preserve"> (chimpanzee</w:t>
      </w:r>
      <w:r w:rsidR="00937677" w:rsidRPr="00200C44">
        <w:rPr>
          <w:lang w:val="en-US" w:eastAsia="pt-BR"/>
        </w:rPr>
        <w:t xml:space="preserve">) e </w:t>
      </w:r>
      <w:r w:rsidR="00937677" w:rsidRPr="00200C44">
        <w:rPr>
          <w:i/>
          <w:lang w:val="en-US" w:eastAsia="pt-BR"/>
        </w:rPr>
        <w:t>Pongo abelii</w:t>
      </w:r>
      <w:r w:rsidRPr="00200C44">
        <w:rPr>
          <w:lang w:val="en-US" w:eastAsia="pt-BR"/>
        </w:rPr>
        <w:t xml:space="preserve"> (orangutan</w:t>
      </w:r>
      <w:r w:rsidR="00937677" w:rsidRPr="00200C44">
        <w:rPr>
          <w:lang w:val="en-US" w:eastAsia="pt-BR"/>
        </w:rPr>
        <w:t xml:space="preserve">), </w:t>
      </w:r>
      <w:r w:rsidRPr="00200C44">
        <w:rPr>
          <w:lang w:val="en-US" w:eastAsia="pt-BR"/>
        </w:rPr>
        <w:t xml:space="preserve">generating a </w:t>
      </w:r>
      <w:r w:rsidR="00937677" w:rsidRPr="00200C44">
        <w:rPr>
          <w:lang w:val="en-US" w:eastAsia="pt-BR"/>
        </w:rPr>
        <w:t xml:space="preserve">300 </w:t>
      </w:r>
      <w:r>
        <w:rPr>
          <w:lang w:val="en-US" w:eastAsia="pt-BR"/>
        </w:rPr>
        <w:t>anonymous loci dataset</w:t>
      </w:r>
      <w:r w:rsidR="00937677" w:rsidRPr="00200C44">
        <w:rPr>
          <w:lang w:val="en-US" w:eastAsia="pt-BR"/>
        </w:rPr>
        <w:t xml:space="preserve">. </w:t>
      </w:r>
      <w:r w:rsidRPr="005D1DFF">
        <w:rPr>
          <w:lang w:val="en-US" w:eastAsia="pt-BR"/>
        </w:rPr>
        <w:t xml:space="preserve">These loci were </w:t>
      </w:r>
      <w:r w:rsidR="00CD413D" w:rsidRPr="005D1DFF">
        <w:rPr>
          <w:lang w:val="en-US" w:eastAsia="pt-BR"/>
        </w:rPr>
        <w:t>submitted</w:t>
      </w:r>
      <w:r w:rsidRPr="005D1DFF">
        <w:rPr>
          <w:lang w:val="en-US" w:eastAsia="pt-BR"/>
        </w:rPr>
        <w:t xml:space="preserve"> to phylogenetic analysis, substitution model prediction and </w:t>
      </w:r>
      <w:r w:rsidR="005D1DFF" w:rsidRPr="005D1DFF">
        <w:rPr>
          <w:lang w:val="en-US" w:eastAsia="pt-BR"/>
        </w:rPr>
        <w:t>population genetic parameter estimation.</w:t>
      </w:r>
      <w:r w:rsidR="005D1DFF">
        <w:rPr>
          <w:lang w:val="en-US" w:eastAsia="pt-BR"/>
        </w:rPr>
        <w:t xml:space="preserve"> </w:t>
      </w:r>
      <w:r w:rsidR="005D1DFF" w:rsidRPr="005D1DFF">
        <w:rPr>
          <w:lang w:val="en-US" w:eastAsia="pt-BR"/>
        </w:rPr>
        <w:t xml:space="preserve">The ancestral effective populations sizes were estimated to be between </w:t>
      </w:r>
      <w:r w:rsidR="00937677" w:rsidRPr="005D1DFF">
        <w:rPr>
          <w:lang w:val="en-US"/>
        </w:rPr>
        <w:t>37</w:t>
      </w:r>
      <w:r w:rsidR="00BF3E5C">
        <w:rPr>
          <w:lang w:val="en-US"/>
        </w:rPr>
        <w:t> </w:t>
      </w:r>
      <w:r w:rsidR="005D1DFF" w:rsidRPr="005D1DFF">
        <w:rPr>
          <w:lang w:val="en-US"/>
        </w:rPr>
        <w:t>000 and</w:t>
      </w:r>
      <w:r w:rsidR="00937677" w:rsidRPr="005D1DFF">
        <w:rPr>
          <w:lang w:val="en-US"/>
        </w:rPr>
        <w:t xml:space="preserve"> 50</w:t>
      </w:r>
      <w:r w:rsidR="00BF3E5C">
        <w:rPr>
          <w:lang w:val="en-US"/>
        </w:rPr>
        <w:t> </w:t>
      </w:r>
      <w:r w:rsidR="00937677" w:rsidRPr="005D1DFF">
        <w:rPr>
          <w:lang w:val="en-US"/>
        </w:rPr>
        <w:t>000</w:t>
      </w:r>
      <w:r w:rsidR="005D1DFF">
        <w:rPr>
          <w:lang w:val="en-US"/>
        </w:rPr>
        <w:t>, 40</w:t>
      </w:r>
      <w:r w:rsidR="00BF3E5C">
        <w:rPr>
          <w:lang w:val="en-US"/>
        </w:rPr>
        <w:t> </w:t>
      </w:r>
      <w:r w:rsidR="005D1DFF">
        <w:rPr>
          <w:lang w:val="en-US"/>
        </w:rPr>
        <w:t>000 and 43</w:t>
      </w:r>
      <w:r w:rsidR="00BF3E5C">
        <w:rPr>
          <w:lang w:val="en-US"/>
        </w:rPr>
        <w:t> 000, 72 </w:t>
      </w:r>
      <w:r w:rsidR="005D1DFF">
        <w:rPr>
          <w:lang w:val="en-US"/>
        </w:rPr>
        <w:t>000 and</w:t>
      </w:r>
      <w:r w:rsidR="00BF3E5C">
        <w:rPr>
          <w:lang w:val="en-US"/>
        </w:rPr>
        <w:t xml:space="preserve"> 95 </w:t>
      </w:r>
      <w:r w:rsidR="00937677" w:rsidRPr="005D1DFF">
        <w:rPr>
          <w:lang w:val="en-US"/>
        </w:rPr>
        <w:t xml:space="preserve">000 </w:t>
      </w:r>
      <w:r w:rsidR="005D1DFF">
        <w:rPr>
          <w:lang w:val="en-US"/>
        </w:rPr>
        <w:t>for the human-chimp, gorilla and orangutan lineages, respectively</w:t>
      </w:r>
      <w:r w:rsidR="00937677" w:rsidRPr="005D1DFF">
        <w:rPr>
          <w:lang w:val="en-US"/>
        </w:rPr>
        <w:t xml:space="preserve">. </w:t>
      </w:r>
      <w:r w:rsidR="005D1DFF" w:rsidRPr="005D1DFF">
        <w:rPr>
          <w:lang w:val="en-US"/>
        </w:rPr>
        <w:t>Likewise, the divergence time parameters were estimated to be 4,3; 6,1 and</w:t>
      </w:r>
      <w:r w:rsidR="00937677" w:rsidRPr="005D1DFF">
        <w:rPr>
          <w:lang w:val="en-US"/>
        </w:rPr>
        <w:t xml:space="preserve"> 12,3 </w:t>
      </w:r>
      <w:r w:rsidR="00643258">
        <w:rPr>
          <w:lang w:val="en-US"/>
        </w:rPr>
        <w:t>MYA</w:t>
      </w:r>
      <w:r w:rsidR="00937677" w:rsidRPr="005D1DFF">
        <w:rPr>
          <w:lang w:val="en-US"/>
        </w:rPr>
        <w:t>,</w:t>
      </w:r>
      <w:r w:rsidR="005D1DFF" w:rsidRPr="005D1DFF">
        <w:rPr>
          <w:lang w:val="en-US"/>
        </w:rPr>
        <w:t xml:space="preserve"> respectively</w:t>
      </w:r>
      <w:r w:rsidR="005D1DFF">
        <w:rPr>
          <w:lang w:val="en-US"/>
        </w:rPr>
        <w:t xml:space="preserve"> for the same clades</w:t>
      </w:r>
      <w:r w:rsidR="00937677" w:rsidRPr="005D1DFF">
        <w:rPr>
          <w:lang w:val="en-US"/>
        </w:rPr>
        <w:t xml:space="preserve">. </w:t>
      </w:r>
      <w:r w:rsidR="005D1DFF" w:rsidRPr="005D1DFF">
        <w:rPr>
          <w:lang w:val="en-US"/>
        </w:rPr>
        <w:t>These parameters had a considerably shorter 95% confidence interval than previously published data</w:t>
      </w:r>
      <w:r w:rsidR="005D1DFF">
        <w:rPr>
          <w:lang w:val="en-US"/>
        </w:rPr>
        <w:t xml:space="preserve">, a direct consequence of the </w:t>
      </w:r>
      <w:r w:rsidR="00CD413D">
        <w:rPr>
          <w:lang w:val="en-US"/>
        </w:rPr>
        <w:t>unprecedented</w:t>
      </w:r>
      <w:r w:rsidR="00BF3E5C">
        <w:rPr>
          <w:lang w:val="en-US"/>
        </w:rPr>
        <w:t xml:space="preserve"> large number of unlinked loci studied</w:t>
      </w:r>
      <w:r w:rsidR="00937677" w:rsidRPr="005D1DFF">
        <w:rPr>
          <w:lang w:val="en-US"/>
        </w:rPr>
        <w:t>.</w:t>
      </w:r>
    </w:p>
    <w:p w:rsidR="00EF46A3" w:rsidRPr="005D1DFF" w:rsidRDefault="00EF46A3" w:rsidP="00EF46A3">
      <w:pPr>
        <w:pStyle w:val="Espao"/>
        <w:rPr>
          <w:lang w:val="en-US"/>
        </w:rPr>
      </w:pPr>
    </w:p>
    <w:p w:rsidR="00CC2BA4" w:rsidRDefault="00EF46A3" w:rsidP="00E34931">
      <w:pPr>
        <w:pStyle w:val="SemFormatao"/>
        <w:jc w:val="both"/>
        <w:rPr>
          <w:lang w:val="en-US" w:eastAsia="pt-BR"/>
        </w:rPr>
      </w:pPr>
      <w:r w:rsidRPr="00937677">
        <w:rPr>
          <w:lang w:val="en-US" w:eastAsia="pt-BR"/>
        </w:rPr>
        <w:t xml:space="preserve">Keywords: </w:t>
      </w:r>
      <w:r w:rsidR="00937677" w:rsidRPr="00937677">
        <w:rPr>
          <w:lang w:val="en-US" w:eastAsia="pt-BR"/>
        </w:rPr>
        <w:t>Bioinformatics, genomics, anonymous loci, population genetics</w:t>
      </w:r>
    </w:p>
    <w:p w:rsidR="00404894" w:rsidRPr="00937677" w:rsidRDefault="00404894" w:rsidP="00E34931">
      <w:pPr>
        <w:pStyle w:val="SemFormatao"/>
        <w:jc w:val="both"/>
        <w:rPr>
          <w:lang w:val="en-US" w:eastAsia="pt-BR"/>
        </w:rPr>
      </w:pPr>
      <w:r w:rsidRPr="00937677">
        <w:rPr>
          <w:lang w:val="en-US" w:eastAsia="pt-BR"/>
        </w:rPr>
        <w:br w:type="page"/>
      </w:r>
    </w:p>
    <w:p w:rsidR="00EF46A3" w:rsidRDefault="00EF46A3" w:rsidP="00EF46A3">
      <w:pPr>
        <w:pStyle w:val="Titulosumrio-listas"/>
      </w:pPr>
      <w:r>
        <w:lastRenderedPageBreak/>
        <w:t>Lista de Figuras</w:t>
      </w:r>
    </w:p>
    <w:p w:rsidR="001B2429" w:rsidRDefault="00C90FE7">
      <w:pPr>
        <w:pStyle w:val="TableofFigures"/>
        <w:tabs>
          <w:tab w:val="right" w:leader="dot" w:pos="9061"/>
        </w:tabs>
        <w:rPr>
          <w:rFonts w:asciiTheme="minorHAnsi" w:eastAsiaTheme="minorEastAsia" w:hAnsiTheme="minorHAnsi" w:cstheme="minorBidi"/>
          <w:noProof/>
          <w:sz w:val="22"/>
          <w:szCs w:val="22"/>
          <w:lang w:val="en-US"/>
        </w:rPr>
      </w:pPr>
      <w:r>
        <w:rPr>
          <w:smallCaps/>
          <w:sz w:val="20"/>
        </w:rPr>
        <w:fldChar w:fldCharType="begin"/>
      </w:r>
      <w:r w:rsidR="00EF46A3">
        <w:rPr>
          <w:smallCaps/>
          <w:sz w:val="20"/>
        </w:rPr>
        <w:instrText xml:space="preserve"> TOC \h \z \c "Figura" </w:instrText>
      </w:r>
      <w:r>
        <w:rPr>
          <w:smallCaps/>
          <w:sz w:val="20"/>
        </w:rPr>
        <w:fldChar w:fldCharType="separate"/>
      </w:r>
      <w:hyperlink w:anchor="_Toc429622285" w:history="1">
        <w:r w:rsidR="001B2429" w:rsidRPr="00F00381">
          <w:rPr>
            <w:rStyle w:val="Hyperlink"/>
          </w:rPr>
          <w:t xml:space="preserve">Figura 1: Algoritmo do </w:t>
        </w:r>
        <w:r w:rsidR="001B2429" w:rsidRPr="00F00381">
          <w:rPr>
            <w:rStyle w:val="Hyperlink"/>
            <w:i/>
          </w:rPr>
          <w:t>alfie</w:t>
        </w:r>
        <w:r w:rsidR="001B2429">
          <w:rPr>
            <w:noProof/>
            <w:webHidden/>
          </w:rPr>
          <w:tab/>
        </w:r>
        <w:r w:rsidR="001B2429">
          <w:rPr>
            <w:noProof/>
            <w:webHidden/>
          </w:rPr>
          <w:fldChar w:fldCharType="begin"/>
        </w:r>
        <w:r w:rsidR="001B2429">
          <w:rPr>
            <w:noProof/>
            <w:webHidden/>
          </w:rPr>
          <w:instrText xml:space="preserve"> PAGEREF _Toc429622285 \h </w:instrText>
        </w:r>
        <w:r w:rsidR="001B2429">
          <w:rPr>
            <w:noProof/>
            <w:webHidden/>
          </w:rPr>
        </w:r>
        <w:r w:rsidR="001B2429">
          <w:rPr>
            <w:noProof/>
            <w:webHidden/>
          </w:rPr>
          <w:fldChar w:fldCharType="separate"/>
        </w:r>
        <w:r w:rsidR="006C2EB4">
          <w:rPr>
            <w:noProof/>
            <w:webHidden/>
          </w:rPr>
          <w:t>20</w:t>
        </w:r>
        <w:r w:rsidR="001B2429">
          <w:rPr>
            <w:noProof/>
            <w:webHidden/>
          </w:rPr>
          <w:fldChar w:fldCharType="end"/>
        </w:r>
      </w:hyperlink>
    </w:p>
    <w:p w:rsidR="001B2429" w:rsidRDefault="00AF764A">
      <w:pPr>
        <w:pStyle w:val="TableofFigures"/>
        <w:tabs>
          <w:tab w:val="right" w:leader="dot" w:pos="9061"/>
        </w:tabs>
        <w:rPr>
          <w:rFonts w:asciiTheme="minorHAnsi" w:eastAsiaTheme="minorEastAsia" w:hAnsiTheme="minorHAnsi" w:cstheme="minorBidi"/>
          <w:noProof/>
          <w:sz w:val="22"/>
          <w:szCs w:val="22"/>
          <w:lang w:val="en-US"/>
        </w:rPr>
      </w:pPr>
      <w:hyperlink w:anchor="_Toc429622286" w:history="1">
        <w:r w:rsidR="001B2429" w:rsidRPr="00F00381">
          <w:rPr>
            <w:rStyle w:val="Hyperlink"/>
          </w:rPr>
          <w:t>Figura 2: Distribuição dos ALs putativos e regiões anônimas</w:t>
        </w:r>
        <w:r w:rsidR="001B2429">
          <w:rPr>
            <w:noProof/>
            <w:webHidden/>
          </w:rPr>
          <w:tab/>
        </w:r>
        <w:r w:rsidR="001B2429">
          <w:rPr>
            <w:noProof/>
            <w:webHidden/>
          </w:rPr>
          <w:fldChar w:fldCharType="begin"/>
        </w:r>
        <w:r w:rsidR="001B2429">
          <w:rPr>
            <w:noProof/>
            <w:webHidden/>
          </w:rPr>
          <w:instrText xml:space="preserve"> PAGEREF _Toc429622286 \h </w:instrText>
        </w:r>
        <w:r w:rsidR="001B2429">
          <w:rPr>
            <w:noProof/>
            <w:webHidden/>
          </w:rPr>
        </w:r>
        <w:r w:rsidR="001B2429">
          <w:rPr>
            <w:noProof/>
            <w:webHidden/>
          </w:rPr>
          <w:fldChar w:fldCharType="separate"/>
        </w:r>
        <w:r w:rsidR="006C2EB4">
          <w:rPr>
            <w:noProof/>
            <w:webHidden/>
          </w:rPr>
          <w:t>24</w:t>
        </w:r>
        <w:r w:rsidR="001B2429">
          <w:rPr>
            <w:noProof/>
            <w:webHidden/>
          </w:rPr>
          <w:fldChar w:fldCharType="end"/>
        </w:r>
      </w:hyperlink>
    </w:p>
    <w:p w:rsidR="001B2429" w:rsidRDefault="00AF764A">
      <w:pPr>
        <w:pStyle w:val="TableofFigures"/>
        <w:tabs>
          <w:tab w:val="right" w:leader="dot" w:pos="9061"/>
        </w:tabs>
        <w:rPr>
          <w:rFonts w:asciiTheme="minorHAnsi" w:eastAsiaTheme="minorEastAsia" w:hAnsiTheme="minorHAnsi" w:cstheme="minorBidi"/>
          <w:noProof/>
          <w:sz w:val="22"/>
          <w:szCs w:val="22"/>
          <w:lang w:val="en-US"/>
        </w:rPr>
      </w:pPr>
      <w:hyperlink w:anchor="_Toc429622287" w:history="1">
        <w:r w:rsidR="001B2429" w:rsidRPr="00F00381">
          <w:rPr>
            <w:rStyle w:val="Hyperlink"/>
          </w:rPr>
          <w:t>Figura 3: Distribuição dos ALs encontrados</w:t>
        </w:r>
        <w:r w:rsidR="001B2429">
          <w:rPr>
            <w:noProof/>
            <w:webHidden/>
          </w:rPr>
          <w:tab/>
        </w:r>
        <w:r w:rsidR="001B2429">
          <w:rPr>
            <w:noProof/>
            <w:webHidden/>
          </w:rPr>
          <w:fldChar w:fldCharType="begin"/>
        </w:r>
        <w:r w:rsidR="001B2429">
          <w:rPr>
            <w:noProof/>
            <w:webHidden/>
          </w:rPr>
          <w:instrText xml:space="preserve"> PAGEREF _Toc429622287 \h </w:instrText>
        </w:r>
        <w:r w:rsidR="001B2429">
          <w:rPr>
            <w:noProof/>
            <w:webHidden/>
          </w:rPr>
        </w:r>
        <w:r w:rsidR="001B2429">
          <w:rPr>
            <w:noProof/>
            <w:webHidden/>
          </w:rPr>
          <w:fldChar w:fldCharType="separate"/>
        </w:r>
        <w:r w:rsidR="006C2EB4">
          <w:rPr>
            <w:noProof/>
            <w:webHidden/>
          </w:rPr>
          <w:t>24</w:t>
        </w:r>
        <w:r w:rsidR="001B2429">
          <w:rPr>
            <w:noProof/>
            <w:webHidden/>
          </w:rPr>
          <w:fldChar w:fldCharType="end"/>
        </w:r>
      </w:hyperlink>
    </w:p>
    <w:p w:rsidR="001B2429" w:rsidRDefault="00AF764A">
      <w:pPr>
        <w:pStyle w:val="TableofFigures"/>
        <w:tabs>
          <w:tab w:val="right" w:leader="dot" w:pos="9061"/>
        </w:tabs>
        <w:rPr>
          <w:rFonts w:asciiTheme="minorHAnsi" w:eastAsiaTheme="minorEastAsia" w:hAnsiTheme="minorHAnsi" w:cstheme="minorBidi"/>
          <w:noProof/>
          <w:sz w:val="22"/>
          <w:szCs w:val="22"/>
          <w:lang w:val="en-US"/>
        </w:rPr>
      </w:pPr>
      <w:hyperlink w:anchor="_Toc429622288" w:history="1">
        <w:r w:rsidR="001B2429" w:rsidRPr="00F00381">
          <w:rPr>
            <w:rStyle w:val="Hyperlink"/>
          </w:rPr>
          <w:t>Figura 4: Modelos de substituição preditos</w:t>
        </w:r>
        <w:r w:rsidR="001B2429">
          <w:rPr>
            <w:noProof/>
            <w:webHidden/>
          </w:rPr>
          <w:tab/>
        </w:r>
        <w:r w:rsidR="001B2429">
          <w:rPr>
            <w:noProof/>
            <w:webHidden/>
          </w:rPr>
          <w:fldChar w:fldCharType="begin"/>
        </w:r>
        <w:r w:rsidR="001B2429">
          <w:rPr>
            <w:noProof/>
            <w:webHidden/>
          </w:rPr>
          <w:instrText xml:space="preserve"> PAGEREF _Toc429622288 \h </w:instrText>
        </w:r>
        <w:r w:rsidR="001B2429">
          <w:rPr>
            <w:noProof/>
            <w:webHidden/>
          </w:rPr>
        </w:r>
        <w:r w:rsidR="001B2429">
          <w:rPr>
            <w:noProof/>
            <w:webHidden/>
          </w:rPr>
          <w:fldChar w:fldCharType="separate"/>
        </w:r>
        <w:r w:rsidR="006C2EB4">
          <w:rPr>
            <w:noProof/>
            <w:webHidden/>
          </w:rPr>
          <w:t>25</w:t>
        </w:r>
        <w:r w:rsidR="001B2429">
          <w:rPr>
            <w:noProof/>
            <w:webHidden/>
          </w:rPr>
          <w:fldChar w:fldCharType="end"/>
        </w:r>
      </w:hyperlink>
    </w:p>
    <w:p w:rsidR="001B2429" w:rsidRDefault="00AF764A">
      <w:pPr>
        <w:pStyle w:val="TableofFigures"/>
        <w:tabs>
          <w:tab w:val="right" w:leader="dot" w:pos="9061"/>
        </w:tabs>
        <w:rPr>
          <w:rFonts w:asciiTheme="minorHAnsi" w:eastAsiaTheme="minorEastAsia" w:hAnsiTheme="minorHAnsi" w:cstheme="minorBidi"/>
          <w:noProof/>
          <w:sz w:val="22"/>
          <w:szCs w:val="22"/>
          <w:lang w:val="en-US"/>
        </w:rPr>
      </w:pPr>
      <w:hyperlink w:anchor="_Toc429622289" w:history="1">
        <w:r w:rsidR="001B2429" w:rsidRPr="00F00381">
          <w:rPr>
            <w:rStyle w:val="Hyperlink"/>
          </w:rPr>
          <w:t>Figura 5: Estimativa do tempo de divergência dos Hominidae</w:t>
        </w:r>
        <w:r w:rsidR="001B2429">
          <w:rPr>
            <w:noProof/>
            <w:webHidden/>
          </w:rPr>
          <w:tab/>
        </w:r>
        <w:r w:rsidR="001B2429">
          <w:rPr>
            <w:noProof/>
            <w:webHidden/>
          </w:rPr>
          <w:fldChar w:fldCharType="begin"/>
        </w:r>
        <w:r w:rsidR="001B2429">
          <w:rPr>
            <w:noProof/>
            <w:webHidden/>
          </w:rPr>
          <w:instrText xml:space="preserve"> PAGEREF _Toc429622289 \h </w:instrText>
        </w:r>
        <w:r w:rsidR="001B2429">
          <w:rPr>
            <w:noProof/>
            <w:webHidden/>
          </w:rPr>
        </w:r>
        <w:r w:rsidR="001B2429">
          <w:rPr>
            <w:noProof/>
            <w:webHidden/>
          </w:rPr>
          <w:fldChar w:fldCharType="separate"/>
        </w:r>
        <w:r w:rsidR="006C2EB4">
          <w:rPr>
            <w:noProof/>
            <w:webHidden/>
          </w:rPr>
          <w:t>27</w:t>
        </w:r>
        <w:r w:rsidR="001B2429">
          <w:rPr>
            <w:noProof/>
            <w:webHidden/>
          </w:rPr>
          <w:fldChar w:fldCharType="end"/>
        </w:r>
      </w:hyperlink>
    </w:p>
    <w:p w:rsidR="001B2429" w:rsidRDefault="00AF764A">
      <w:pPr>
        <w:pStyle w:val="TableofFigures"/>
        <w:tabs>
          <w:tab w:val="right" w:leader="dot" w:pos="9061"/>
        </w:tabs>
        <w:rPr>
          <w:rFonts w:asciiTheme="minorHAnsi" w:eastAsiaTheme="minorEastAsia" w:hAnsiTheme="minorHAnsi" w:cstheme="minorBidi"/>
          <w:noProof/>
          <w:sz w:val="22"/>
          <w:szCs w:val="22"/>
          <w:lang w:val="en-US"/>
        </w:rPr>
      </w:pPr>
      <w:hyperlink w:anchor="_Toc429622290" w:history="1">
        <w:r w:rsidR="001B2429" w:rsidRPr="00F00381">
          <w:rPr>
            <w:rStyle w:val="Hyperlink"/>
          </w:rPr>
          <w:t>Figura 6: Estimativa do tamanho efetivo de população</w:t>
        </w:r>
        <w:r w:rsidR="001B2429">
          <w:rPr>
            <w:noProof/>
            <w:webHidden/>
          </w:rPr>
          <w:tab/>
        </w:r>
        <w:r w:rsidR="001B2429">
          <w:rPr>
            <w:noProof/>
            <w:webHidden/>
          </w:rPr>
          <w:fldChar w:fldCharType="begin"/>
        </w:r>
        <w:r w:rsidR="001B2429">
          <w:rPr>
            <w:noProof/>
            <w:webHidden/>
          </w:rPr>
          <w:instrText xml:space="preserve"> PAGEREF _Toc429622290 \h </w:instrText>
        </w:r>
        <w:r w:rsidR="001B2429">
          <w:rPr>
            <w:noProof/>
            <w:webHidden/>
          </w:rPr>
        </w:r>
        <w:r w:rsidR="001B2429">
          <w:rPr>
            <w:noProof/>
            <w:webHidden/>
          </w:rPr>
          <w:fldChar w:fldCharType="separate"/>
        </w:r>
        <w:r w:rsidR="006C2EB4">
          <w:rPr>
            <w:noProof/>
            <w:webHidden/>
          </w:rPr>
          <w:t>27</w:t>
        </w:r>
        <w:r w:rsidR="001B2429">
          <w:rPr>
            <w:noProof/>
            <w:webHidden/>
          </w:rPr>
          <w:fldChar w:fldCharType="end"/>
        </w:r>
      </w:hyperlink>
    </w:p>
    <w:p w:rsidR="001B2429" w:rsidRDefault="00AF764A">
      <w:pPr>
        <w:pStyle w:val="TableofFigures"/>
        <w:tabs>
          <w:tab w:val="right" w:leader="dot" w:pos="9061"/>
        </w:tabs>
        <w:rPr>
          <w:rFonts w:asciiTheme="minorHAnsi" w:eastAsiaTheme="minorEastAsia" w:hAnsiTheme="minorHAnsi" w:cstheme="minorBidi"/>
          <w:noProof/>
          <w:sz w:val="22"/>
          <w:szCs w:val="22"/>
          <w:lang w:val="en-US"/>
        </w:rPr>
      </w:pPr>
      <w:hyperlink w:anchor="_Toc429622291" w:history="1">
        <w:r w:rsidR="001B2429" w:rsidRPr="00F00381">
          <w:rPr>
            <w:rStyle w:val="Hyperlink"/>
          </w:rPr>
          <w:t>Figura 7: Histograma dos valores de Ti/Tv encontrados</w:t>
        </w:r>
        <w:r w:rsidR="001B2429">
          <w:rPr>
            <w:noProof/>
            <w:webHidden/>
          </w:rPr>
          <w:tab/>
        </w:r>
        <w:r w:rsidR="001B2429">
          <w:rPr>
            <w:noProof/>
            <w:webHidden/>
          </w:rPr>
          <w:fldChar w:fldCharType="begin"/>
        </w:r>
        <w:r w:rsidR="001B2429">
          <w:rPr>
            <w:noProof/>
            <w:webHidden/>
          </w:rPr>
          <w:instrText xml:space="preserve"> PAGEREF _Toc429622291 \h </w:instrText>
        </w:r>
        <w:r w:rsidR="001B2429">
          <w:rPr>
            <w:noProof/>
            <w:webHidden/>
          </w:rPr>
        </w:r>
        <w:r w:rsidR="001B2429">
          <w:rPr>
            <w:noProof/>
            <w:webHidden/>
          </w:rPr>
          <w:fldChar w:fldCharType="separate"/>
        </w:r>
        <w:r w:rsidR="006C2EB4">
          <w:rPr>
            <w:noProof/>
            <w:webHidden/>
          </w:rPr>
          <w:t>28</w:t>
        </w:r>
        <w:r w:rsidR="001B2429">
          <w:rPr>
            <w:noProof/>
            <w:webHidden/>
          </w:rPr>
          <w:fldChar w:fldCharType="end"/>
        </w:r>
      </w:hyperlink>
    </w:p>
    <w:p w:rsidR="00404894" w:rsidRDefault="00C90FE7" w:rsidP="00404894">
      <w:pPr>
        <w:pStyle w:val="TableofFigures"/>
        <w:tabs>
          <w:tab w:val="right" w:leader="dot" w:pos="9061"/>
        </w:tabs>
        <w:rPr>
          <w:smallCaps/>
          <w:sz w:val="20"/>
        </w:rPr>
      </w:pPr>
      <w:r>
        <w:rPr>
          <w:smallCaps/>
          <w:sz w:val="20"/>
        </w:rPr>
        <w:fldChar w:fldCharType="end"/>
      </w:r>
    </w:p>
    <w:p w:rsidR="00404894" w:rsidRDefault="00404894">
      <w:pPr>
        <w:spacing w:after="160" w:line="259" w:lineRule="auto"/>
        <w:ind w:firstLine="0"/>
        <w:jc w:val="left"/>
      </w:pPr>
    </w:p>
    <w:p w:rsidR="00EF46A3" w:rsidRPr="00FB6E81" w:rsidRDefault="00EF46A3" w:rsidP="00404894">
      <w:pPr>
        <w:pStyle w:val="Titulosumrio-listas"/>
      </w:pPr>
      <w:r w:rsidRPr="00FB6E81">
        <w:t xml:space="preserve">Lista de </w:t>
      </w:r>
      <w:r>
        <w:t>Tabelas</w:t>
      </w:r>
    </w:p>
    <w:p w:rsidR="001B2429" w:rsidRDefault="00C90FE7">
      <w:pPr>
        <w:pStyle w:val="TableofFigures"/>
        <w:tabs>
          <w:tab w:val="right" w:leader="dot" w:pos="9061"/>
        </w:tabs>
        <w:rPr>
          <w:rFonts w:asciiTheme="minorHAnsi" w:eastAsiaTheme="minorEastAsia" w:hAnsiTheme="minorHAnsi" w:cstheme="minorBidi"/>
          <w:noProof/>
          <w:sz w:val="22"/>
          <w:szCs w:val="22"/>
          <w:lang w:val="en-US"/>
        </w:rPr>
      </w:pPr>
      <w:r>
        <w:fldChar w:fldCharType="begin"/>
      </w:r>
      <w:r w:rsidR="00EF46A3">
        <w:instrText xml:space="preserve"> TOC \h \z \c "Quadro" </w:instrText>
      </w:r>
      <w:r>
        <w:fldChar w:fldCharType="separate"/>
      </w:r>
      <w:hyperlink w:anchor="_Toc429622292" w:history="1">
        <w:r w:rsidR="001B2429" w:rsidRPr="009A289F">
          <w:rPr>
            <w:rStyle w:val="Hyperlink"/>
          </w:rPr>
          <w:t>Tabela1: Sumário dos resultados encontrados</w:t>
        </w:r>
        <w:r w:rsidR="001B2429">
          <w:rPr>
            <w:noProof/>
            <w:webHidden/>
          </w:rPr>
          <w:tab/>
        </w:r>
        <w:r w:rsidR="001B2429">
          <w:rPr>
            <w:noProof/>
            <w:webHidden/>
          </w:rPr>
          <w:fldChar w:fldCharType="begin"/>
        </w:r>
        <w:r w:rsidR="001B2429">
          <w:rPr>
            <w:noProof/>
            <w:webHidden/>
          </w:rPr>
          <w:instrText xml:space="preserve"> PAGEREF _Toc429622292 \h </w:instrText>
        </w:r>
        <w:r w:rsidR="001B2429">
          <w:rPr>
            <w:noProof/>
            <w:webHidden/>
          </w:rPr>
        </w:r>
        <w:r w:rsidR="001B2429">
          <w:rPr>
            <w:noProof/>
            <w:webHidden/>
          </w:rPr>
          <w:fldChar w:fldCharType="separate"/>
        </w:r>
        <w:r w:rsidR="006C2EB4">
          <w:rPr>
            <w:noProof/>
            <w:webHidden/>
          </w:rPr>
          <w:t>31</w:t>
        </w:r>
        <w:r w:rsidR="001B2429">
          <w:rPr>
            <w:noProof/>
            <w:webHidden/>
          </w:rPr>
          <w:fldChar w:fldCharType="end"/>
        </w:r>
      </w:hyperlink>
    </w:p>
    <w:p w:rsidR="001B2429" w:rsidRDefault="00C90FE7" w:rsidP="00404894">
      <w:pPr>
        <w:pStyle w:val="Titulosumrio-listas"/>
      </w:pPr>
      <w:r>
        <w:fldChar w:fldCharType="end"/>
      </w:r>
    </w:p>
    <w:p w:rsidR="00EF46A3" w:rsidRDefault="00EF46A3" w:rsidP="00404894">
      <w:pPr>
        <w:pStyle w:val="Titulosumrio-listas"/>
      </w:pPr>
      <w:r w:rsidRPr="00FB6E81">
        <w:t xml:space="preserve">Lista de </w:t>
      </w:r>
      <w:r>
        <w:t>Siglas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7118"/>
      </w:tblGrid>
      <w:tr w:rsidR="00EF46A3" w:rsidTr="009B01DC">
        <w:tc>
          <w:tcPr>
            <w:tcW w:w="2093" w:type="dxa"/>
          </w:tcPr>
          <w:p w:rsidR="00EF46A3" w:rsidRDefault="001D688B" w:rsidP="009B01DC">
            <w:pPr>
              <w:ind w:firstLine="0"/>
            </w:pPr>
            <w:r>
              <w:t>AL</w:t>
            </w:r>
          </w:p>
        </w:tc>
        <w:tc>
          <w:tcPr>
            <w:tcW w:w="7118" w:type="dxa"/>
          </w:tcPr>
          <w:p w:rsidR="00EF46A3" w:rsidRPr="00404894" w:rsidRDefault="00CA1127" w:rsidP="00CA1127">
            <w:pPr>
              <w:ind w:firstLine="0"/>
              <w:rPr>
                <w:u w:val="single"/>
                <w:lang w:val="pt-BR"/>
              </w:rPr>
            </w:pPr>
            <w:r>
              <w:rPr>
                <w:lang w:val="pt-BR"/>
              </w:rPr>
              <w:t>Loco Anônimo</w:t>
            </w:r>
            <w:r w:rsidR="00404894">
              <w:rPr>
                <w:lang w:val="pt-BR"/>
              </w:rPr>
              <w:t xml:space="preserve"> </w:t>
            </w:r>
            <w:r w:rsidR="00404894">
              <w:rPr>
                <w:i/>
                <w:lang w:val="pt-BR"/>
              </w:rPr>
              <w:t>(Anonymous Loci</w:t>
            </w:r>
            <w:r w:rsidR="00404894" w:rsidRPr="00404894">
              <w:rPr>
                <w:i/>
                <w:lang w:val="pt-BR"/>
              </w:rPr>
              <w:t>)</w:t>
            </w:r>
          </w:p>
        </w:tc>
      </w:tr>
      <w:tr w:rsidR="00EF46A3" w:rsidTr="009B01DC">
        <w:tc>
          <w:tcPr>
            <w:tcW w:w="2093" w:type="dxa"/>
          </w:tcPr>
          <w:p w:rsidR="00EF46A3" w:rsidRDefault="00DD3516" w:rsidP="009B01DC">
            <w:pPr>
              <w:ind w:firstLine="0"/>
            </w:pPr>
            <w:r>
              <w:t>SNP</w:t>
            </w:r>
          </w:p>
        </w:tc>
        <w:tc>
          <w:tcPr>
            <w:tcW w:w="7118" w:type="dxa"/>
          </w:tcPr>
          <w:p w:rsidR="00EF46A3" w:rsidRPr="00DD3516" w:rsidRDefault="00404894" w:rsidP="00DD3516">
            <w:pPr>
              <w:ind w:firstLine="0"/>
              <w:rPr>
                <w:i/>
                <w:lang w:val="pt-BR"/>
              </w:rPr>
            </w:pPr>
            <w:r>
              <w:rPr>
                <w:lang w:val="pt-BR"/>
              </w:rPr>
              <w:t>Polimorfismo de Nucleotídeo Ú</w:t>
            </w:r>
            <w:r w:rsidRPr="00404894">
              <w:rPr>
                <w:lang w:val="pt-BR"/>
              </w:rPr>
              <w:t>nico</w:t>
            </w:r>
            <w:r>
              <w:rPr>
                <w:i/>
                <w:lang w:val="pt-BR"/>
              </w:rPr>
              <w:t xml:space="preserve"> </w:t>
            </w:r>
            <w:r w:rsidRPr="00404894">
              <w:rPr>
                <w:i/>
                <w:lang w:val="pt-BR"/>
              </w:rPr>
              <w:t>(</w:t>
            </w:r>
            <w:r w:rsidR="005531E3" w:rsidRPr="00404894">
              <w:rPr>
                <w:i/>
                <w:lang w:val="pt-BR"/>
              </w:rPr>
              <w:t>Single Nuc</w:t>
            </w:r>
            <w:r w:rsidR="00DD3516" w:rsidRPr="00404894">
              <w:rPr>
                <w:i/>
                <w:lang w:val="pt-BR"/>
              </w:rPr>
              <w:t>leotide Polymorphism</w:t>
            </w:r>
            <w:r w:rsidRPr="00404894">
              <w:rPr>
                <w:i/>
                <w:lang w:val="pt-BR"/>
              </w:rPr>
              <w:t>)</w:t>
            </w:r>
          </w:p>
        </w:tc>
      </w:tr>
      <w:tr w:rsidR="00EF46A3" w:rsidTr="009B01DC">
        <w:tc>
          <w:tcPr>
            <w:tcW w:w="2093" w:type="dxa"/>
          </w:tcPr>
          <w:p w:rsidR="00EF46A3" w:rsidRDefault="00BF71C7" w:rsidP="00BF71C7">
            <w:pPr>
              <w:ind w:firstLine="0"/>
            </w:pPr>
            <w:r>
              <w:t>GFF</w:t>
            </w:r>
          </w:p>
        </w:tc>
        <w:tc>
          <w:tcPr>
            <w:tcW w:w="7118" w:type="dxa"/>
          </w:tcPr>
          <w:p w:rsidR="00EF46A3" w:rsidRPr="00F8575C" w:rsidRDefault="00BF71C7" w:rsidP="00BF71C7">
            <w:pPr>
              <w:ind w:firstLine="0"/>
              <w:rPr>
                <w:lang w:val="pt-BR"/>
              </w:rPr>
            </w:pPr>
            <w:r>
              <w:rPr>
                <w:i/>
                <w:lang w:val="pt-BR"/>
              </w:rPr>
              <w:t>General Feature Format</w:t>
            </w:r>
          </w:p>
        </w:tc>
      </w:tr>
      <w:tr w:rsidR="00EF46A3" w:rsidTr="009B01DC">
        <w:tc>
          <w:tcPr>
            <w:tcW w:w="2093" w:type="dxa"/>
          </w:tcPr>
          <w:p w:rsidR="00EF46A3" w:rsidRDefault="00F8575C" w:rsidP="00F8575C">
            <w:pPr>
              <w:ind w:firstLine="0"/>
            </w:pPr>
            <w:r>
              <w:t>NGS</w:t>
            </w:r>
          </w:p>
        </w:tc>
        <w:tc>
          <w:tcPr>
            <w:tcW w:w="7118" w:type="dxa"/>
          </w:tcPr>
          <w:p w:rsidR="0045753F" w:rsidRPr="0045753F" w:rsidRDefault="00404894" w:rsidP="00F8575C">
            <w:pPr>
              <w:ind w:firstLine="0"/>
              <w:rPr>
                <w:i/>
                <w:lang w:val="pt-BR"/>
              </w:rPr>
            </w:pPr>
            <w:r>
              <w:rPr>
                <w:lang w:val="pt-BR"/>
              </w:rPr>
              <w:t xml:space="preserve">Sequenciamento de Nova Geração </w:t>
            </w:r>
            <w:r>
              <w:rPr>
                <w:i/>
                <w:lang w:val="pt-BR"/>
              </w:rPr>
              <w:t>(</w:t>
            </w:r>
            <w:r w:rsidR="00F8575C">
              <w:rPr>
                <w:i/>
                <w:lang w:val="pt-BR"/>
              </w:rPr>
              <w:t>Next Generation Sequencing</w:t>
            </w:r>
            <w:r>
              <w:rPr>
                <w:i/>
                <w:lang w:val="pt-BR"/>
              </w:rPr>
              <w:t>)</w:t>
            </w:r>
          </w:p>
        </w:tc>
      </w:tr>
      <w:tr w:rsidR="00EF46A3" w:rsidTr="009B01DC">
        <w:tc>
          <w:tcPr>
            <w:tcW w:w="2093" w:type="dxa"/>
          </w:tcPr>
          <w:p w:rsidR="00EF46A3" w:rsidRDefault="00734370" w:rsidP="009B01DC">
            <w:pPr>
              <w:ind w:firstLine="0"/>
            </w:pPr>
            <w:r>
              <w:t>b</w:t>
            </w:r>
            <w:r w:rsidR="0045753F">
              <w:t>p</w:t>
            </w:r>
          </w:p>
        </w:tc>
        <w:tc>
          <w:tcPr>
            <w:tcW w:w="7118" w:type="dxa"/>
          </w:tcPr>
          <w:p w:rsidR="00EF46A3" w:rsidRPr="00B95B97" w:rsidRDefault="00404894" w:rsidP="0045753F">
            <w:pPr>
              <w:ind w:firstLine="0"/>
              <w:rPr>
                <w:lang w:val="pt-BR"/>
              </w:rPr>
            </w:pPr>
            <w:r w:rsidRPr="00404894">
              <w:rPr>
                <w:lang w:val="pt-BR"/>
              </w:rPr>
              <w:t>Pares de Base</w:t>
            </w:r>
            <w:r>
              <w:rPr>
                <w:i/>
                <w:lang w:val="pt-BR"/>
              </w:rPr>
              <w:t xml:space="preserve"> (</w:t>
            </w:r>
            <w:r w:rsidR="0045753F" w:rsidRPr="0045753F">
              <w:rPr>
                <w:i/>
                <w:lang w:val="pt-BR"/>
              </w:rPr>
              <w:t>Base Pair</w:t>
            </w:r>
            <w:r>
              <w:rPr>
                <w:i/>
                <w:lang w:val="pt-BR"/>
              </w:rPr>
              <w:t>)</w:t>
            </w:r>
          </w:p>
        </w:tc>
      </w:tr>
      <w:tr w:rsidR="00ED6414" w:rsidTr="009B01DC">
        <w:tc>
          <w:tcPr>
            <w:tcW w:w="2093" w:type="dxa"/>
          </w:tcPr>
          <w:p w:rsidR="00ED6414" w:rsidRPr="00ED6414" w:rsidRDefault="00ED6414" w:rsidP="009B01DC">
            <w:pPr>
              <w:ind w:firstLine="0"/>
            </w:pPr>
            <w:r>
              <w:t>PCR</w:t>
            </w:r>
          </w:p>
        </w:tc>
        <w:tc>
          <w:tcPr>
            <w:tcW w:w="7118" w:type="dxa"/>
          </w:tcPr>
          <w:p w:rsidR="00ED6414" w:rsidRPr="00404894" w:rsidRDefault="00404894" w:rsidP="0045753F">
            <w:pPr>
              <w:ind w:firstLine="0"/>
              <w:rPr>
                <w:i/>
                <w:lang w:val="pt-BR"/>
              </w:rPr>
            </w:pPr>
            <w:r w:rsidRPr="00404894">
              <w:rPr>
                <w:lang w:val="pt-BR"/>
              </w:rPr>
              <w:t xml:space="preserve">Reação de Polimerase em Cadeia </w:t>
            </w:r>
            <w:r w:rsidRPr="00404894">
              <w:rPr>
                <w:i/>
                <w:lang w:val="pt-BR"/>
              </w:rPr>
              <w:t>(</w:t>
            </w:r>
            <w:r w:rsidR="00ED6414" w:rsidRPr="00404894">
              <w:rPr>
                <w:i/>
                <w:lang w:val="pt-BR"/>
              </w:rPr>
              <w:t>Polymerase Chain Reaction</w:t>
            </w:r>
            <w:r>
              <w:rPr>
                <w:i/>
                <w:lang w:val="pt-BR"/>
              </w:rPr>
              <w:t>)</w:t>
            </w:r>
          </w:p>
        </w:tc>
      </w:tr>
      <w:tr w:rsidR="00943EA0" w:rsidTr="009B01DC">
        <w:tc>
          <w:tcPr>
            <w:tcW w:w="2093" w:type="dxa"/>
          </w:tcPr>
          <w:p w:rsidR="00943EA0" w:rsidRDefault="00943EA0" w:rsidP="009B01DC">
            <w:pPr>
              <w:ind w:firstLine="0"/>
            </w:pPr>
            <w:r>
              <w:t>Ma</w:t>
            </w:r>
          </w:p>
        </w:tc>
        <w:tc>
          <w:tcPr>
            <w:tcW w:w="7118" w:type="dxa"/>
          </w:tcPr>
          <w:p w:rsidR="00943EA0" w:rsidRPr="00404894" w:rsidRDefault="00943EA0" w:rsidP="0045753F">
            <w:pPr>
              <w:ind w:firstLine="0"/>
            </w:pPr>
            <w:r>
              <w:t>Milhões de anos</w:t>
            </w:r>
          </w:p>
        </w:tc>
      </w:tr>
    </w:tbl>
    <w:p w:rsidR="00404894" w:rsidRDefault="00404894">
      <w:pPr>
        <w:spacing w:after="160" w:line="259" w:lineRule="auto"/>
        <w:ind w:firstLine="0"/>
        <w:jc w:val="left"/>
        <w:rPr>
          <w:b/>
          <w:sz w:val="36"/>
        </w:rPr>
      </w:pPr>
      <w:r>
        <w:br w:type="page"/>
      </w:r>
    </w:p>
    <w:p w:rsidR="00EF46A3" w:rsidRDefault="00EF46A3" w:rsidP="00EF46A3">
      <w:pPr>
        <w:pStyle w:val="Titulosumrio-listas"/>
      </w:pPr>
      <w:r>
        <w:lastRenderedPageBreak/>
        <w:t>Sumário</w:t>
      </w:r>
    </w:p>
    <w:p w:rsidR="001B2429" w:rsidRDefault="00C90FE7">
      <w:pPr>
        <w:pStyle w:val="TOC1"/>
        <w:rPr>
          <w:rFonts w:asciiTheme="minorHAnsi" w:eastAsiaTheme="minorEastAsia" w:hAnsiTheme="minorHAnsi"/>
          <w:b w:val="0"/>
          <w:noProof/>
          <w:sz w:val="22"/>
          <w:szCs w:val="22"/>
          <w:lang w:val="en-US"/>
        </w:rPr>
      </w:pPr>
      <w:r>
        <w:fldChar w:fldCharType="begin"/>
      </w:r>
      <w:r w:rsidR="00EF46A3">
        <w:instrText xml:space="preserve"> TOC \o "1-3" \h \z \u </w:instrText>
      </w:r>
      <w:r>
        <w:fldChar w:fldCharType="separate"/>
      </w:r>
      <w:hyperlink w:anchor="_Toc429622226" w:history="1">
        <w:r w:rsidR="001B2429" w:rsidRPr="00063403">
          <w:rPr>
            <w:rStyle w:val="Hyperlink"/>
          </w:rPr>
          <w:t>1</w:t>
        </w:r>
        <w:r w:rsidR="001B2429">
          <w:rPr>
            <w:rFonts w:asciiTheme="minorHAnsi" w:eastAsiaTheme="minorEastAsia" w:hAnsiTheme="minorHAnsi"/>
            <w:b w:val="0"/>
            <w:noProof/>
            <w:sz w:val="22"/>
            <w:szCs w:val="22"/>
            <w:lang w:val="en-US"/>
          </w:rPr>
          <w:tab/>
        </w:r>
        <w:r w:rsidR="001B2429" w:rsidRPr="00063403">
          <w:rPr>
            <w:rStyle w:val="Hyperlink"/>
          </w:rPr>
          <w:t>Introdução</w:t>
        </w:r>
        <w:r w:rsidR="001B2429">
          <w:rPr>
            <w:noProof/>
            <w:webHidden/>
          </w:rPr>
          <w:tab/>
        </w:r>
        <w:r w:rsidR="001B2429">
          <w:rPr>
            <w:noProof/>
            <w:webHidden/>
          </w:rPr>
          <w:fldChar w:fldCharType="begin"/>
        </w:r>
        <w:r w:rsidR="001B2429">
          <w:rPr>
            <w:noProof/>
            <w:webHidden/>
          </w:rPr>
          <w:instrText xml:space="preserve"> PAGEREF _Toc429622226 \h </w:instrText>
        </w:r>
        <w:r w:rsidR="001B2429">
          <w:rPr>
            <w:noProof/>
            <w:webHidden/>
          </w:rPr>
        </w:r>
        <w:r w:rsidR="001B2429">
          <w:rPr>
            <w:noProof/>
            <w:webHidden/>
          </w:rPr>
          <w:fldChar w:fldCharType="separate"/>
        </w:r>
        <w:r w:rsidR="006C2EB4">
          <w:rPr>
            <w:noProof/>
            <w:webHidden/>
          </w:rPr>
          <w:t>12</w:t>
        </w:r>
        <w:r w:rsidR="001B2429">
          <w:rPr>
            <w:noProof/>
            <w:webHidden/>
          </w:rPr>
          <w:fldChar w:fldCharType="end"/>
        </w:r>
      </w:hyperlink>
    </w:p>
    <w:p w:rsidR="001B2429" w:rsidRDefault="00AF764A">
      <w:pPr>
        <w:pStyle w:val="TOC2"/>
        <w:rPr>
          <w:rFonts w:asciiTheme="minorHAnsi" w:eastAsiaTheme="minorEastAsia" w:hAnsiTheme="minorHAnsi"/>
          <w:noProof/>
          <w:sz w:val="22"/>
          <w:szCs w:val="22"/>
          <w:lang w:val="en-US"/>
        </w:rPr>
      </w:pPr>
      <w:hyperlink w:anchor="_Toc429622227" w:history="1">
        <w:r w:rsidR="001B2429" w:rsidRPr="00063403">
          <w:rPr>
            <w:rStyle w:val="Hyperlink"/>
          </w:rPr>
          <w:t>1.1</w:t>
        </w:r>
        <w:r w:rsidR="001B2429">
          <w:rPr>
            <w:rFonts w:asciiTheme="minorHAnsi" w:eastAsiaTheme="minorEastAsia" w:hAnsiTheme="minorHAnsi"/>
            <w:noProof/>
            <w:sz w:val="22"/>
            <w:szCs w:val="22"/>
            <w:lang w:val="en-US"/>
          </w:rPr>
          <w:tab/>
        </w:r>
        <w:r w:rsidR="001B2429" w:rsidRPr="00063403">
          <w:rPr>
            <w:rStyle w:val="Hyperlink"/>
          </w:rPr>
          <w:t>Breve história da genômica</w:t>
        </w:r>
        <w:r w:rsidR="001B2429">
          <w:rPr>
            <w:noProof/>
            <w:webHidden/>
          </w:rPr>
          <w:tab/>
        </w:r>
        <w:r w:rsidR="001B2429">
          <w:rPr>
            <w:noProof/>
            <w:webHidden/>
          </w:rPr>
          <w:fldChar w:fldCharType="begin"/>
        </w:r>
        <w:r w:rsidR="001B2429">
          <w:rPr>
            <w:noProof/>
            <w:webHidden/>
          </w:rPr>
          <w:instrText xml:space="preserve"> PAGEREF _Toc429622227 \h </w:instrText>
        </w:r>
        <w:r w:rsidR="001B2429">
          <w:rPr>
            <w:noProof/>
            <w:webHidden/>
          </w:rPr>
        </w:r>
        <w:r w:rsidR="001B2429">
          <w:rPr>
            <w:noProof/>
            <w:webHidden/>
          </w:rPr>
          <w:fldChar w:fldCharType="separate"/>
        </w:r>
        <w:r w:rsidR="006C2EB4">
          <w:rPr>
            <w:noProof/>
            <w:webHidden/>
          </w:rPr>
          <w:t>12</w:t>
        </w:r>
        <w:r w:rsidR="001B2429">
          <w:rPr>
            <w:noProof/>
            <w:webHidden/>
          </w:rPr>
          <w:fldChar w:fldCharType="end"/>
        </w:r>
      </w:hyperlink>
    </w:p>
    <w:p w:rsidR="001B2429" w:rsidRDefault="00AF764A">
      <w:pPr>
        <w:pStyle w:val="TOC2"/>
        <w:rPr>
          <w:rFonts w:asciiTheme="minorHAnsi" w:eastAsiaTheme="minorEastAsia" w:hAnsiTheme="minorHAnsi"/>
          <w:noProof/>
          <w:sz w:val="22"/>
          <w:szCs w:val="22"/>
          <w:lang w:val="en-US"/>
        </w:rPr>
      </w:pPr>
      <w:hyperlink w:anchor="_Toc429622228" w:history="1">
        <w:r w:rsidR="001B2429" w:rsidRPr="00063403">
          <w:rPr>
            <w:rStyle w:val="Hyperlink"/>
          </w:rPr>
          <w:t>1.2</w:t>
        </w:r>
        <w:r w:rsidR="001B2429">
          <w:rPr>
            <w:rFonts w:asciiTheme="minorHAnsi" w:eastAsiaTheme="minorEastAsia" w:hAnsiTheme="minorHAnsi"/>
            <w:noProof/>
            <w:sz w:val="22"/>
            <w:szCs w:val="22"/>
            <w:lang w:val="en-US"/>
          </w:rPr>
          <w:tab/>
        </w:r>
        <w:r w:rsidR="001B2429" w:rsidRPr="00063403">
          <w:rPr>
            <w:rStyle w:val="Hyperlink"/>
          </w:rPr>
          <w:t>Amadurecimento da genômica computacional</w:t>
        </w:r>
        <w:r w:rsidR="001B2429">
          <w:rPr>
            <w:noProof/>
            <w:webHidden/>
          </w:rPr>
          <w:tab/>
        </w:r>
        <w:r w:rsidR="001B2429">
          <w:rPr>
            <w:noProof/>
            <w:webHidden/>
          </w:rPr>
          <w:fldChar w:fldCharType="begin"/>
        </w:r>
        <w:r w:rsidR="001B2429">
          <w:rPr>
            <w:noProof/>
            <w:webHidden/>
          </w:rPr>
          <w:instrText xml:space="preserve"> PAGEREF _Toc429622228 \h </w:instrText>
        </w:r>
        <w:r w:rsidR="001B2429">
          <w:rPr>
            <w:noProof/>
            <w:webHidden/>
          </w:rPr>
        </w:r>
        <w:r w:rsidR="001B2429">
          <w:rPr>
            <w:noProof/>
            <w:webHidden/>
          </w:rPr>
          <w:fldChar w:fldCharType="separate"/>
        </w:r>
        <w:r w:rsidR="006C2EB4">
          <w:rPr>
            <w:noProof/>
            <w:webHidden/>
          </w:rPr>
          <w:t>13</w:t>
        </w:r>
        <w:r w:rsidR="001B2429">
          <w:rPr>
            <w:noProof/>
            <w:webHidden/>
          </w:rPr>
          <w:fldChar w:fldCharType="end"/>
        </w:r>
      </w:hyperlink>
    </w:p>
    <w:p w:rsidR="001B2429" w:rsidRDefault="00AF764A">
      <w:pPr>
        <w:pStyle w:val="TOC2"/>
        <w:rPr>
          <w:rFonts w:asciiTheme="minorHAnsi" w:eastAsiaTheme="minorEastAsia" w:hAnsiTheme="minorHAnsi"/>
          <w:noProof/>
          <w:sz w:val="22"/>
          <w:szCs w:val="22"/>
          <w:lang w:val="en-US"/>
        </w:rPr>
      </w:pPr>
      <w:hyperlink w:anchor="_Toc429622229" w:history="1">
        <w:r w:rsidR="001B2429" w:rsidRPr="00063403">
          <w:rPr>
            <w:rStyle w:val="Hyperlink"/>
          </w:rPr>
          <w:t>1.3</w:t>
        </w:r>
        <w:r w:rsidR="001B2429">
          <w:rPr>
            <w:rFonts w:asciiTheme="minorHAnsi" w:eastAsiaTheme="minorEastAsia" w:hAnsiTheme="minorHAnsi"/>
            <w:noProof/>
            <w:sz w:val="22"/>
            <w:szCs w:val="22"/>
            <w:lang w:val="en-US"/>
          </w:rPr>
          <w:tab/>
        </w:r>
        <w:r w:rsidR="001B2429" w:rsidRPr="00063403">
          <w:rPr>
            <w:rStyle w:val="Hyperlink"/>
          </w:rPr>
          <w:t>Porque estudar genética de populações</w:t>
        </w:r>
        <w:r w:rsidR="001B2429">
          <w:rPr>
            <w:noProof/>
            <w:webHidden/>
          </w:rPr>
          <w:tab/>
        </w:r>
        <w:r w:rsidR="001B2429">
          <w:rPr>
            <w:noProof/>
            <w:webHidden/>
          </w:rPr>
          <w:fldChar w:fldCharType="begin"/>
        </w:r>
        <w:r w:rsidR="001B2429">
          <w:rPr>
            <w:noProof/>
            <w:webHidden/>
          </w:rPr>
          <w:instrText xml:space="preserve"> PAGEREF _Toc429622229 \h </w:instrText>
        </w:r>
        <w:r w:rsidR="001B2429">
          <w:rPr>
            <w:noProof/>
            <w:webHidden/>
          </w:rPr>
        </w:r>
        <w:r w:rsidR="001B2429">
          <w:rPr>
            <w:noProof/>
            <w:webHidden/>
          </w:rPr>
          <w:fldChar w:fldCharType="separate"/>
        </w:r>
        <w:r w:rsidR="006C2EB4">
          <w:rPr>
            <w:noProof/>
            <w:webHidden/>
          </w:rPr>
          <w:t>13</w:t>
        </w:r>
        <w:r w:rsidR="001B2429">
          <w:rPr>
            <w:noProof/>
            <w:webHidden/>
          </w:rPr>
          <w:fldChar w:fldCharType="end"/>
        </w:r>
      </w:hyperlink>
    </w:p>
    <w:p w:rsidR="001B2429" w:rsidRDefault="00AF764A">
      <w:pPr>
        <w:pStyle w:val="TOC3"/>
        <w:rPr>
          <w:rFonts w:asciiTheme="minorHAnsi" w:eastAsiaTheme="minorEastAsia" w:hAnsiTheme="minorHAnsi"/>
          <w:noProof/>
          <w:sz w:val="22"/>
          <w:szCs w:val="22"/>
          <w:lang w:val="en-US"/>
        </w:rPr>
      </w:pPr>
      <w:hyperlink w:anchor="_Toc429622230" w:history="1">
        <w:r w:rsidR="001B2429" w:rsidRPr="00063403">
          <w:rPr>
            <w:rStyle w:val="Hyperlink"/>
          </w:rPr>
          <w:t>1.3.1</w:t>
        </w:r>
        <w:r w:rsidR="001B2429">
          <w:rPr>
            <w:rFonts w:asciiTheme="minorHAnsi" w:eastAsiaTheme="minorEastAsia" w:hAnsiTheme="minorHAnsi"/>
            <w:noProof/>
            <w:sz w:val="22"/>
            <w:szCs w:val="22"/>
            <w:lang w:val="en-US"/>
          </w:rPr>
          <w:tab/>
        </w:r>
        <w:r w:rsidR="001B2429" w:rsidRPr="00063403">
          <w:rPr>
            <w:rStyle w:val="Hyperlink"/>
          </w:rPr>
          <w:t>O modelo dos Hominidae na genética de população</w:t>
        </w:r>
        <w:r w:rsidR="001B2429">
          <w:rPr>
            <w:noProof/>
            <w:webHidden/>
          </w:rPr>
          <w:tab/>
        </w:r>
        <w:r w:rsidR="001B2429">
          <w:rPr>
            <w:noProof/>
            <w:webHidden/>
          </w:rPr>
          <w:fldChar w:fldCharType="begin"/>
        </w:r>
        <w:r w:rsidR="001B2429">
          <w:rPr>
            <w:noProof/>
            <w:webHidden/>
          </w:rPr>
          <w:instrText xml:space="preserve"> PAGEREF _Toc429622230 \h </w:instrText>
        </w:r>
        <w:r w:rsidR="001B2429">
          <w:rPr>
            <w:noProof/>
            <w:webHidden/>
          </w:rPr>
        </w:r>
        <w:r w:rsidR="001B2429">
          <w:rPr>
            <w:noProof/>
            <w:webHidden/>
          </w:rPr>
          <w:fldChar w:fldCharType="separate"/>
        </w:r>
        <w:r w:rsidR="006C2EB4">
          <w:rPr>
            <w:noProof/>
            <w:webHidden/>
          </w:rPr>
          <w:t>14</w:t>
        </w:r>
        <w:r w:rsidR="001B2429">
          <w:rPr>
            <w:noProof/>
            <w:webHidden/>
          </w:rPr>
          <w:fldChar w:fldCharType="end"/>
        </w:r>
      </w:hyperlink>
    </w:p>
    <w:p w:rsidR="001B2429" w:rsidRDefault="00AF764A">
      <w:pPr>
        <w:pStyle w:val="TOC2"/>
        <w:rPr>
          <w:rFonts w:asciiTheme="minorHAnsi" w:eastAsiaTheme="minorEastAsia" w:hAnsiTheme="minorHAnsi"/>
          <w:noProof/>
          <w:sz w:val="22"/>
          <w:szCs w:val="22"/>
          <w:lang w:val="en-US"/>
        </w:rPr>
      </w:pPr>
      <w:hyperlink w:anchor="_Toc429622231" w:history="1">
        <w:r w:rsidR="001B2429" w:rsidRPr="00063403">
          <w:rPr>
            <w:rStyle w:val="Hyperlink"/>
          </w:rPr>
          <w:t>1.4</w:t>
        </w:r>
        <w:r w:rsidR="001B2429">
          <w:rPr>
            <w:rFonts w:asciiTheme="minorHAnsi" w:eastAsiaTheme="minorEastAsia" w:hAnsiTheme="minorHAnsi"/>
            <w:noProof/>
            <w:sz w:val="22"/>
            <w:szCs w:val="22"/>
            <w:lang w:val="en-US"/>
          </w:rPr>
          <w:tab/>
        </w:r>
        <w:r w:rsidR="001B2429" w:rsidRPr="00063403">
          <w:rPr>
            <w:rStyle w:val="Hyperlink"/>
          </w:rPr>
          <w:t>Marcadores genéticos</w:t>
        </w:r>
        <w:r w:rsidR="001B2429">
          <w:rPr>
            <w:noProof/>
            <w:webHidden/>
          </w:rPr>
          <w:tab/>
        </w:r>
        <w:r w:rsidR="001B2429">
          <w:rPr>
            <w:noProof/>
            <w:webHidden/>
          </w:rPr>
          <w:fldChar w:fldCharType="begin"/>
        </w:r>
        <w:r w:rsidR="001B2429">
          <w:rPr>
            <w:noProof/>
            <w:webHidden/>
          </w:rPr>
          <w:instrText xml:space="preserve"> PAGEREF _Toc429622231 \h </w:instrText>
        </w:r>
        <w:r w:rsidR="001B2429">
          <w:rPr>
            <w:noProof/>
            <w:webHidden/>
          </w:rPr>
        </w:r>
        <w:r w:rsidR="001B2429">
          <w:rPr>
            <w:noProof/>
            <w:webHidden/>
          </w:rPr>
          <w:fldChar w:fldCharType="separate"/>
        </w:r>
        <w:r w:rsidR="006C2EB4">
          <w:rPr>
            <w:noProof/>
            <w:webHidden/>
          </w:rPr>
          <w:t>14</w:t>
        </w:r>
        <w:r w:rsidR="001B2429">
          <w:rPr>
            <w:noProof/>
            <w:webHidden/>
          </w:rPr>
          <w:fldChar w:fldCharType="end"/>
        </w:r>
      </w:hyperlink>
    </w:p>
    <w:p w:rsidR="001B2429" w:rsidRDefault="00AF764A">
      <w:pPr>
        <w:pStyle w:val="TOC3"/>
        <w:rPr>
          <w:rFonts w:asciiTheme="minorHAnsi" w:eastAsiaTheme="minorEastAsia" w:hAnsiTheme="minorHAnsi"/>
          <w:noProof/>
          <w:sz w:val="22"/>
          <w:szCs w:val="22"/>
          <w:lang w:val="en-US"/>
        </w:rPr>
      </w:pPr>
      <w:hyperlink w:anchor="_Toc429622232" w:history="1">
        <w:r w:rsidR="001B2429" w:rsidRPr="00063403">
          <w:rPr>
            <w:rStyle w:val="Hyperlink"/>
          </w:rPr>
          <w:t>1.4.1</w:t>
        </w:r>
        <w:r w:rsidR="001B2429">
          <w:rPr>
            <w:rFonts w:asciiTheme="minorHAnsi" w:eastAsiaTheme="minorEastAsia" w:hAnsiTheme="minorHAnsi"/>
            <w:noProof/>
            <w:sz w:val="22"/>
            <w:szCs w:val="22"/>
            <w:lang w:val="en-US"/>
          </w:rPr>
          <w:tab/>
        </w:r>
        <w:r w:rsidR="001B2429" w:rsidRPr="00063403">
          <w:rPr>
            <w:rStyle w:val="Hyperlink"/>
          </w:rPr>
          <w:t>Microssatélites</w:t>
        </w:r>
        <w:r w:rsidR="001B2429">
          <w:rPr>
            <w:noProof/>
            <w:webHidden/>
          </w:rPr>
          <w:tab/>
        </w:r>
        <w:r w:rsidR="001B2429">
          <w:rPr>
            <w:noProof/>
            <w:webHidden/>
          </w:rPr>
          <w:fldChar w:fldCharType="begin"/>
        </w:r>
        <w:r w:rsidR="001B2429">
          <w:rPr>
            <w:noProof/>
            <w:webHidden/>
          </w:rPr>
          <w:instrText xml:space="preserve"> PAGEREF _Toc429622232 \h </w:instrText>
        </w:r>
        <w:r w:rsidR="001B2429">
          <w:rPr>
            <w:noProof/>
            <w:webHidden/>
          </w:rPr>
        </w:r>
        <w:r w:rsidR="001B2429">
          <w:rPr>
            <w:noProof/>
            <w:webHidden/>
          </w:rPr>
          <w:fldChar w:fldCharType="separate"/>
        </w:r>
        <w:r w:rsidR="006C2EB4">
          <w:rPr>
            <w:noProof/>
            <w:webHidden/>
          </w:rPr>
          <w:t>15</w:t>
        </w:r>
        <w:r w:rsidR="001B2429">
          <w:rPr>
            <w:noProof/>
            <w:webHidden/>
          </w:rPr>
          <w:fldChar w:fldCharType="end"/>
        </w:r>
      </w:hyperlink>
    </w:p>
    <w:p w:rsidR="001B2429" w:rsidRDefault="00AF764A">
      <w:pPr>
        <w:pStyle w:val="TOC3"/>
        <w:rPr>
          <w:rFonts w:asciiTheme="minorHAnsi" w:eastAsiaTheme="minorEastAsia" w:hAnsiTheme="minorHAnsi"/>
          <w:noProof/>
          <w:sz w:val="22"/>
          <w:szCs w:val="22"/>
          <w:lang w:val="en-US"/>
        </w:rPr>
      </w:pPr>
      <w:hyperlink w:anchor="_Toc429622233" w:history="1">
        <w:r w:rsidR="001B2429" w:rsidRPr="00063403">
          <w:rPr>
            <w:rStyle w:val="Hyperlink"/>
          </w:rPr>
          <w:t>1.4.2</w:t>
        </w:r>
        <w:r w:rsidR="001B2429">
          <w:rPr>
            <w:rFonts w:asciiTheme="minorHAnsi" w:eastAsiaTheme="minorEastAsia" w:hAnsiTheme="minorHAnsi"/>
            <w:noProof/>
            <w:sz w:val="22"/>
            <w:szCs w:val="22"/>
            <w:lang w:val="en-US"/>
          </w:rPr>
          <w:tab/>
        </w:r>
        <w:r w:rsidR="001B2429" w:rsidRPr="00063403">
          <w:rPr>
            <w:rStyle w:val="Hyperlink"/>
          </w:rPr>
          <w:t>SNPs</w:t>
        </w:r>
        <w:r w:rsidR="001B2429">
          <w:rPr>
            <w:noProof/>
            <w:webHidden/>
          </w:rPr>
          <w:tab/>
        </w:r>
        <w:r w:rsidR="001B2429">
          <w:rPr>
            <w:noProof/>
            <w:webHidden/>
          </w:rPr>
          <w:fldChar w:fldCharType="begin"/>
        </w:r>
        <w:r w:rsidR="001B2429">
          <w:rPr>
            <w:noProof/>
            <w:webHidden/>
          </w:rPr>
          <w:instrText xml:space="preserve"> PAGEREF _Toc429622233 \h </w:instrText>
        </w:r>
        <w:r w:rsidR="001B2429">
          <w:rPr>
            <w:noProof/>
            <w:webHidden/>
          </w:rPr>
        </w:r>
        <w:r w:rsidR="001B2429">
          <w:rPr>
            <w:noProof/>
            <w:webHidden/>
          </w:rPr>
          <w:fldChar w:fldCharType="separate"/>
        </w:r>
        <w:r w:rsidR="006C2EB4">
          <w:rPr>
            <w:noProof/>
            <w:webHidden/>
          </w:rPr>
          <w:t>15</w:t>
        </w:r>
        <w:r w:rsidR="001B2429">
          <w:rPr>
            <w:noProof/>
            <w:webHidden/>
          </w:rPr>
          <w:fldChar w:fldCharType="end"/>
        </w:r>
      </w:hyperlink>
    </w:p>
    <w:p w:rsidR="001B2429" w:rsidRDefault="00AF764A">
      <w:pPr>
        <w:pStyle w:val="TOC2"/>
        <w:rPr>
          <w:rFonts w:asciiTheme="minorHAnsi" w:eastAsiaTheme="minorEastAsia" w:hAnsiTheme="minorHAnsi"/>
          <w:noProof/>
          <w:sz w:val="22"/>
          <w:szCs w:val="22"/>
          <w:lang w:val="en-US"/>
        </w:rPr>
      </w:pPr>
      <w:hyperlink w:anchor="_Toc429622234" w:history="1">
        <w:r w:rsidR="001B2429" w:rsidRPr="00063403">
          <w:rPr>
            <w:rStyle w:val="Hyperlink"/>
          </w:rPr>
          <w:t>1.5</w:t>
        </w:r>
        <w:r w:rsidR="001B2429">
          <w:rPr>
            <w:rFonts w:asciiTheme="minorHAnsi" w:eastAsiaTheme="minorEastAsia" w:hAnsiTheme="minorHAnsi"/>
            <w:noProof/>
            <w:sz w:val="22"/>
            <w:szCs w:val="22"/>
            <w:lang w:val="en-US"/>
          </w:rPr>
          <w:tab/>
        </w:r>
        <w:r w:rsidR="001B2429" w:rsidRPr="00063403">
          <w:rPr>
            <w:rStyle w:val="Hyperlink"/>
          </w:rPr>
          <w:t>Locos anônimos, os marcadores ideais</w:t>
        </w:r>
        <w:r w:rsidR="001B2429">
          <w:rPr>
            <w:noProof/>
            <w:webHidden/>
          </w:rPr>
          <w:tab/>
        </w:r>
        <w:r w:rsidR="001B2429">
          <w:rPr>
            <w:noProof/>
            <w:webHidden/>
          </w:rPr>
          <w:fldChar w:fldCharType="begin"/>
        </w:r>
        <w:r w:rsidR="001B2429">
          <w:rPr>
            <w:noProof/>
            <w:webHidden/>
          </w:rPr>
          <w:instrText xml:space="preserve"> PAGEREF _Toc429622234 \h </w:instrText>
        </w:r>
        <w:r w:rsidR="001B2429">
          <w:rPr>
            <w:noProof/>
            <w:webHidden/>
          </w:rPr>
        </w:r>
        <w:r w:rsidR="001B2429">
          <w:rPr>
            <w:noProof/>
            <w:webHidden/>
          </w:rPr>
          <w:fldChar w:fldCharType="separate"/>
        </w:r>
        <w:r w:rsidR="006C2EB4">
          <w:rPr>
            <w:noProof/>
            <w:webHidden/>
          </w:rPr>
          <w:t>15</w:t>
        </w:r>
        <w:r w:rsidR="001B2429">
          <w:rPr>
            <w:noProof/>
            <w:webHidden/>
          </w:rPr>
          <w:fldChar w:fldCharType="end"/>
        </w:r>
      </w:hyperlink>
    </w:p>
    <w:p w:rsidR="001B2429" w:rsidRDefault="00AF764A">
      <w:pPr>
        <w:pStyle w:val="TOC3"/>
        <w:rPr>
          <w:rFonts w:asciiTheme="minorHAnsi" w:eastAsiaTheme="minorEastAsia" w:hAnsiTheme="minorHAnsi"/>
          <w:noProof/>
          <w:sz w:val="22"/>
          <w:szCs w:val="22"/>
          <w:lang w:val="en-US"/>
        </w:rPr>
      </w:pPr>
      <w:hyperlink w:anchor="_Toc429622235" w:history="1">
        <w:r w:rsidR="001B2429" w:rsidRPr="00063403">
          <w:rPr>
            <w:rStyle w:val="Hyperlink"/>
          </w:rPr>
          <w:t>1.5.1</w:t>
        </w:r>
        <w:r w:rsidR="001B2429">
          <w:rPr>
            <w:rFonts w:asciiTheme="minorHAnsi" w:eastAsiaTheme="minorEastAsia" w:hAnsiTheme="minorHAnsi"/>
            <w:noProof/>
            <w:sz w:val="22"/>
            <w:szCs w:val="22"/>
            <w:lang w:val="en-US"/>
          </w:rPr>
          <w:tab/>
        </w:r>
        <w:r w:rsidR="001B2429" w:rsidRPr="00063403">
          <w:rPr>
            <w:rStyle w:val="Hyperlink"/>
          </w:rPr>
          <w:t>Estado da arte na descoberta e descrição de locos anônimos</w:t>
        </w:r>
        <w:r w:rsidR="001B2429">
          <w:rPr>
            <w:noProof/>
            <w:webHidden/>
          </w:rPr>
          <w:tab/>
        </w:r>
        <w:r w:rsidR="001B2429">
          <w:rPr>
            <w:noProof/>
            <w:webHidden/>
          </w:rPr>
          <w:fldChar w:fldCharType="begin"/>
        </w:r>
        <w:r w:rsidR="001B2429">
          <w:rPr>
            <w:noProof/>
            <w:webHidden/>
          </w:rPr>
          <w:instrText xml:space="preserve"> PAGEREF _Toc429622235 \h </w:instrText>
        </w:r>
        <w:r w:rsidR="001B2429">
          <w:rPr>
            <w:noProof/>
            <w:webHidden/>
          </w:rPr>
        </w:r>
        <w:r w:rsidR="001B2429">
          <w:rPr>
            <w:noProof/>
            <w:webHidden/>
          </w:rPr>
          <w:fldChar w:fldCharType="separate"/>
        </w:r>
        <w:r w:rsidR="006C2EB4">
          <w:rPr>
            <w:noProof/>
            <w:webHidden/>
          </w:rPr>
          <w:t>17</w:t>
        </w:r>
        <w:r w:rsidR="001B2429">
          <w:rPr>
            <w:noProof/>
            <w:webHidden/>
          </w:rPr>
          <w:fldChar w:fldCharType="end"/>
        </w:r>
      </w:hyperlink>
    </w:p>
    <w:p w:rsidR="001B2429" w:rsidRDefault="00AF764A">
      <w:pPr>
        <w:pStyle w:val="TOC1"/>
        <w:rPr>
          <w:rFonts w:asciiTheme="minorHAnsi" w:eastAsiaTheme="minorEastAsia" w:hAnsiTheme="minorHAnsi"/>
          <w:b w:val="0"/>
          <w:noProof/>
          <w:sz w:val="22"/>
          <w:szCs w:val="22"/>
          <w:lang w:val="en-US"/>
        </w:rPr>
      </w:pPr>
      <w:hyperlink w:anchor="_Toc429622236" w:history="1">
        <w:r w:rsidR="001B2429" w:rsidRPr="00063403">
          <w:rPr>
            <w:rStyle w:val="Hyperlink"/>
          </w:rPr>
          <w:t>2</w:t>
        </w:r>
        <w:r w:rsidR="001B2429">
          <w:rPr>
            <w:rFonts w:asciiTheme="minorHAnsi" w:eastAsiaTheme="minorEastAsia" w:hAnsiTheme="minorHAnsi"/>
            <w:b w:val="0"/>
            <w:noProof/>
            <w:sz w:val="22"/>
            <w:szCs w:val="22"/>
            <w:lang w:val="en-US"/>
          </w:rPr>
          <w:tab/>
        </w:r>
        <w:r w:rsidR="001B2429" w:rsidRPr="00063403">
          <w:rPr>
            <w:rStyle w:val="Hyperlink"/>
          </w:rPr>
          <w:t>Objetivo</w:t>
        </w:r>
        <w:r w:rsidR="001B2429">
          <w:rPr>
            <w:noProof/>
            <w:webHidden/>
          </w:rPr>
          <w:tab/>
        </w:r>
        <w:r w:rsidR="001B2429">
          <w:rPr>
            <w:noProof/>
            <w:webHidden/>
          </w:rPr>
          <w:fldChar w:fldCharType="begin"/>
        </w:r>
        <w:r w:rsidR="001B2429">
          <w:rPr>
            <w:noProof/>
            <w:webHidden/>
          </w:rPr>
          <w:instrText xml:space="preserve"> PAGEREF _Toc429622236 \h </w:instrText>
        </w:r>
        <w:r w:rsidR="001B2429">
          <w:rPr>
            <w:noProof/>
            <w:webHidden/>
          </w:rPr>
        </w:r>
        <w:r w:rsidR="001B2429">
          <w:rPr>
            <w:noProof/>
            <w:webHidden/>
          </w:rPr>
          <w:fldChar w:fldCharType="separate"/>
        </w:r>
        <w:r w:rsidR="006C2EB4">
          <w:rPr>
            <w:noProof/>
            <w:webHidden/>
          </w:rPr>
          <w:t>18</w:t>
        </w:r>
        <w:r w:rsidR="001B2429">
          <w:rPr>
            <w:noProof/>
            <w:webHidden/>
          </w:rPr>
          <w:fldChar w:fldCharType="end"/>
        </w:r>
      </w:hyperlink>
    </w:p>
    <w:p w:rsidR="001B2429" w:rsidRDefault="00AF764A">
      <w:pPr>
        <w:pStyle w:val="TOC2"/>
        <w:rPr>
          <w:rFonts w:asciiTheme="minorHAnsi" w:eastAsiaTheme="minorEastAsia" w:hAnsiTheme="minorHAnsi"/>
          <w:noProof/>
          <w:sz w:val="22"/>
          <w:szCs w:val="22"/>
          <w:lang w:val="en-US"/>
        </w:rPr>
      </w:pPr>
      <w:hyperlink w:anchor="_Toc429622237" w:history="1">
        <w:r w:rsidR="001B2429" w:rsidRPr="00063403">
          <w:rPr>
            <w:rStyle w:val="Hyperlink"/>
          </w:rPr>
          <w:t>2.1</w:t>
        </w:r>
        <w:r w:rsidR="001B2429">
          <w:rPr>
            <w:rFonts w:asciiTheme="minorHAnsi" w:eastAsiaTheme="minorEastAsia" w:hAnsiTheme="minorHAnsi"/>
            <w:noProof/>
            <w:sz w:val="22"/>
            <w:szCs w:val="22"/>
            <w:lang w:val="en-US"/>
          </w:rPr>
          <w:tab/>
        </w:r>
        <w:r w:rsidR="001B2429" w:rsidRPr="00063403">
          <w:rPr>
            <w:rStyle w:val="Hyperlink"/>
          </w:rPr>
          <w:t>Objetivos específicos</w:t>
        </w:r>
        <w:r w:rsidR="001B2429">
          <w:rPr>
            <w:noProof/>
            <w:webHidden/>
          </w:rPr>
          <w:tab/>
        </w:r>
        <w:r w:rsidR="001B2429">
          <w:rPr>
            <w:noProof/>
            <w:webHidden/>
          </w:rPr>
          <w:fldChar w:fldCharType="begin"/>
        </w:r>
        <w:r w:rsidR="001B2429">
          <w:rPr>
            <w:noProof/>
            <w:webHidden/>
          </w:rPr>
          <w:instrText xml:space="preserve"> PAGEREF _Toc429622237 \h </w:instrText>
        </w:r>
        <w:r w:rsidR="001B2429">
          <w:rPr>
            <w:noProof/>
            <w:webHidden/>
          </w:rPr>
        </w:r>
        <w:r w:rsidR="001B2429">
          <w:rPr>
            <w:noProof/>
            <w:webHidden/>
          </w:rPr>
          <w:fldChar w:fldCharType="separate"/>
        </w:r>
        <w:r w:rsidR="006C2EB4">
          <w:rPr>
            <w:noProof/>
            <w:webHidden/>
          </w:rPr>
          <w:t>18</w:t>
        </w:r>
        <w:r w:rsidR="001B2429">
          <w:rPr>
            <w:noProof/>
            <w:webHidden/>
          </w:rPr>
          <w:fldChar w:fldCharType="end"/>
        </w:r>
      </w:hyperlink>
    </w:p>
    <w:p w:rsidR="001B2429" w:rsidRDefault="00AF764A">
      <w:pPr>
        <w:pStyle w:val="TOC1"/>
        <w:rPr>
          <w:rFonts w:asciiTheme="minorHAnsi" w:eastAsiaTheme="minorEastAsia" w:hAnsiTheme="minorHAnsi"/>
          <w:b w:val="0"/>
          <w:noProof/>
          <w:sz w:val="22"/>
          <w:szCs w:val="22"/>
          <w:lang w:val="en-US"/>
        </w:rPr>
      </w:pPr>
      <w:hyperlink w:anchor="_Toc429622238" w:history="1">
        <w:r w:rsidR="001B2429" w:rsidRPr="00063403">
          <w:rPr>
            <w:rStyle w:val="Hyperlink"/>
          </w:rPr>
          <w:t>3</w:t>
        </w:r>
        <w:r w:rsidR="001B2429">
          <w:rPr>
            <w:rFonts w:asciiTheme="minorHAnsi" w:eastAsiaTheme="minorEastAsia" w:hAnsiTheme="minorHAnsi"/>
            <w:b w:val="0"/>
            <w:noProof/>
            <w:sz w:val="22"/>
            <w:szCs w:val="22"/>
            <w:lang w:val="en-US"/>
          </w:rPr>
          <w:tab/>
        </w:r>
        <w:r w:rsidR="001B2429" w:rsidRPr="00063403">
          <w:rPr>
            <w:rStyle w:val="Hyperlink"/>
          </w:rPr>
          <w:t>Desenvolvimento</w:t>
        </w:r>
        <w:r w:rsidR="001B2429">
          <w:rPr>
            <w:noProof/>
            <w:webHidden/>
          </w:rPr>
          <w:tab/>
        </w:r>
        <w:r w:rsidR="001B2429">
          <w:rPr>
            <w:noProof/>
            <w:webHidden/>
          </w:rPr>
          <w:fldChar w:fldCharType="begin"/>
        </w:r>
        <w:r w:rsidR="001B2429">
          <w:rPr>
            <w:noProof/>
            <w:webHidden/>
          </w:rPr>
          <w:instrText xml:space="preserve"> PAGEREF _Toc429622238 \h </w:instrText>
        </w:r>
        <w:r w:rsidR="001B2429">
          <w:rPr>
            <w:noProof/>
            <w:webHidden/>
          </w:rPr>
        </w:r>
        <w:r w:rsidR="001B2429">
          <w:rPr>
            <w:noProof/>
            <w:webHidden/>
          </w:rPr>
          <w:fldChar w:fldCharType="separate"/>
        </w:r>
        <w:r w:rsidR="006C2EB4">
          <w:rPr>
            <w:noProof/>
            <w:webHidden/>
          </w:rPr>
          <w:t>19</w:t>
        </w:r>
        <w:r w:rsidR="001B2429">
          <w:rPr>
            <w:noProof/>
            <w:webHidden/>
          </w:rPr>
          <w:fldChar w:fldCharType="end"/>
        </w:r>
      </w:hyperlink>
    </w:p>
    <w:p w:rsidR="001B2429" w:rsidRDefault="00AF764A">
      <w:pPr>
        <w:pStyle w:val="TOC2"/>
        <w:rPr>
          <w:rFonts w:asciiTheme="minorHAnsi" w:eastAsiaTheme="minorEastAsia" w:hAnsiTheme="minorHAnsi"/>
          <w:noProof/>
          <w:sz w:val="22"/>
          <w:szCs w:val="22"/>
          <w:lang w:val="en-US"/>
        </w:rPr>
      </w:pPr>
      <w:hyperlink w:anchor="_Toc429622239" w:history="1">
        <w:r w:rsidR="001B2429" w:rsidRPr="00063403">
          <w:rPr>
            <w:rStyle w:val="Hyperlink"/>
          </w:rPr>
          <w:t>3.1</w:t>
        </w:r>
        <w:r w:rsidR="001B2429">
          <w:rPr>
            <w:rFonts w:asciiTheme="minorHAnsi" w:eastAsiaTheme="minorEastAsia" w:hAnsiTheme="minorHAnsi"/>
            <w:noProof/>
            <w:sz w:val="22"/>
            <w:szCs w:val="22"/>
            <w:lang w:val="en-US"/>
          </w:rPr>
          <w:tab/>
        </w:r>
        <w:r w:rsidR="001B2429" w:rsidRPr="00063403">
          <w:rPr>
            <w:rStyle w:val="Hyperlink"/>
          </w:rPr>
          <w:t>Programas, bibliotecas e linguagem</w:t>
        </w:r>
        <w:r w:rsidR="001B2429">
          <w:rPr>
            <w:noProof/>
            <w:webHidden/>
          </w:rPr>
          <w:tab/>
        </w:r>
        <w:r w:rsidR="001B2429">
          <w:rPr>
            <w:noProof/>
            <w:webHidden/>
          </w:rPr>
          <w:fldChar w:fldCharType="begin"/>
        </w:r>
        <w:r w:rsidR="001B2429">
          <w:rPr>
            <w:noProof/>
            <w:webHidden/>
          </w:rPr>
          <w:instrText xml:space="preserve"> PAGEREF _Toc429622239 \h </w:instrText>
        </w:r>
        <w:r w:rsidR="001B2429">
          <w:rPr>
            <w:noProof/>
            <w:webHidden/>
          </w:rPr>
        </w:r>
        <w:r w:rsidR="001B2429">
          <w:rPr>
            <w:noProof/>
            <w:webHidden/>
          </w:rPr>
          <w:fldChar w:fldCharType="separate"/>
        </w:r>
        <w:r w:rsidR="006C2EB4">
          <w:rPr>
            <w:noProof/>
            <w:webHidden/>
          </w:rPr>
          <w:t>19</w:t>
        </w:r>
        <w:r w:rsidR="001B2429">
          <w:rPr>
            <w:noProof/>
            <w:webHidden/>
          </w:rPr>
          <w:fldChar w:fldCharType="end"/>
        </w:r>
      </w:hyperlink>
    </w:p>
    <w:p w:rsidR="001B2429" w:rsidRDefault="00AF764A">
      <w:pPr>
        <w:pStyle w:val="TOC2"/>
        <w:rPr>
          <w:rFonts w:asciiTheme="minorHAnsi" w:eastAsiaTheme="minorEastAsia" w:hAnsiTheme="minorHAnsi"/>
          <w:noProof/>
          <w:sz w:val="22"/>
          <w:szCs w:val="22"/>
          <w:lang w:val="en-US"/>
        </w:rPr>
      </w:pPr>
      <w:hyperlink w:anchor="_Toc429622240" w:history="1">
        <w:r w:rsidR="001B2429" w:rsidRPr="00063403">
          <w:rPr>
            <w:rStyle w:val="Hyperlink"/>
          </w:rPr>
          <w:t>3.2</w:t>
        </w:r>
        <w:r w:rsidR="001B2429">
          <w:rPr>
            <w:rFonts w:asciiTheme="minorHAnsi" w:eastAsiaTheme="minorEastAsia" w:hAnsiTheme="minorHAnsi"/>
            <w:noProof/>
            <w:sz w:val="22"/>
            <w:szCs w:val="22"/>
            <w:lang w:val="en-US"/>
          </w:rPr>
          <w:tab/>
        </w:r>
        <w:r w:rsidR="001B2429" w:rsidRPr="00063403">
          <w:rPr>
            <w:rStyle w:val="Hyperlink"/>
          </w:rPr>
          <w:t>Alfie</w:t>
        </w:r>
        <w:r w:rsidR="001B2429">
          <w:rPr>
            <w:noProof/>
            <w:webHidden/>
          </w:rPr>
          <w:tab/>
        </w:r>
        <w:r w:rsidR="001B2429">
          <w:rPr>
            <w:noProof/>
            <w:webHidden/>
          </w:rPr>
          <w:fldChar w:fldCharType="begin"/>
        </w:r>
        <w:r w:rsidR="001B2429">
          <w:rPr>
            <w:noProof/>
            <w:webHidden/>
          </w:rPr>
          <w:instrText xml:space="preserve"> PAGEREF _Toc429622240 \h </w:instrText>
        </w:r>
        <w:r w:rsidR="001B2429">
          <w:rPr>
            <w:noProof/>
            <w:webHidden/>
          </w:rPr>
        </w:r>
        <w:r w:rsidR="001B2429">
          <w:rPr>
            <w:noProof/>
            <w:webHidden/>
          </w:rPr>
          <w:fldChar w:fldCharType="separate"/>
        </w:r>
        <w:r w:rsidR="006C2EB4">
          <w:rPr>
            <w:noProof/>
            <w:webHidden/>
          </w:rPr>
          <w:t>19</w:t>
        </w:r>
        <w:r w:rsidR="001B2429">
          <w:rPr>
            <w:noProof/>
            <w:webHidden/>
          </w:rPr>
          <w:fldChar w:fldCharType="end"/>
        </w:r>
      </w:hyperlink>
    </w:p>
    <w:p w:rsidR="001B2429" w:rsidRDefault="00AF764A">
      <w:pPr>
        <w:pStyle w:val="TOC2"/>
        <w:rPr>
          <w:rFonts w:asciiTheme="minorHAnsi" w:eastAsiaTheme="minorEastAsia" w:hAnsiTheme="minorHAnsi"/>
          <w:noProof/>
          <w:sz w:val="22"/>
          <w:szCs w:val="22"/>
          <w:lang w:val="en-US"/>
        </w:rPr>
      </w:pPr>
      <w:hyperlink w:anchor="_Toc429622241" w:history="1">
        <w:r w:rsidR="001B2429" w:rsidRPr="00063403">
          <w:rPr>
            <w:rStyle w:val="Hyperlink"/>
          </w:rPr>
          <w:t>3.3</w:t>
        </w:r>
        <w:r w:rsidR="001B2429">
          <w:rPr>
            <w:rFonts w:asciiTheme="minorHAnsi" w:eastAsiaTheme="minorEastAsia" w:hAnsiTheme="minorHAnsi"/>
            <w:noProof/>
            <w:sz w:val="22"/>
            <w:szCs w:val="22"/>
            <w:lang w:val="en-US"/>
          </w:rPr>
          <w:tab/>
        </w:r>
        <w:r w:rsidR="001B2429" w:rsidRPr="00063403">
          <w:rPr>
            <w:rStyle w:val="Hyperlink"/>
          </w:rPr>
          <w:t>Busca de regiões anônimas</w:t>
        </w:r>
        <w:r w:rsidR="001B2429">
          <w:rPr>
            <w:noProof/>
            <w:webHidden/>
          </w:rPr>
          <w:tab/>
        </w:r>
        <w:r w:rsidR="001B2429">
          <w:rPr>
            <w:noProof/>
            <w:webHidden/>
          </w:rPr>
          <w:fldChar w:fldCharType="begin"/>
        </w:r>
        <w:r w:rsidR="001B2429">
          <w:rPr>
            <w:noProof/>
            <w:webHidden/>
          </w:rPr>
          <w:instrText xml:space="preserve"> PAGEREF _Toc429622241 \h </w:instrText>
        </w:r>
        <w:r w:rsidR="001B2429">
          <w:rPr>
            <w:noProof/>
            <w:webHidden/>
          </w:rPr>
        </w:r>
        <w:r w:rsidR="001B2429">
          <w:rPr>
            <w:noProof/>
            <w:webHidden/>
          </w:rPr>
          <w:fldChar w:fldCharType="separate"/>
        </w:r>
        <w:r w:rsidR="006C2EB4">
          <w:rPr>
            <w:noProof/>
            <w:webHidden/>
          </w:rPr>
          <w:t>19</w:t>
        </w:r>
        <w:r w:rsidR="001B2429">
          <w:rPr>
            <w:noProof/>
            <w:webHidden/>
          </w:rPr>
          <w:fldChar w:fldCharType="end"/>
        </w:r>
      </w:hyperlink>
    </w:p>
    <w:p w:rsidR="001B2429" w:rsidRDefault="00AF764A">
      <w:pPr>
        <w:pStyle w:val="TOC3"/>
        <w:rPr>
          <w:rFonts w:asciiTheme="minorHAnsi" w:eastAsiaTheme="minorEastAsia" w:hAnsiTheme="minorHAnsi"/>
          <w:noProof/>
          <w:sz w:val="22"/>
          <w:szCs w:val="22"/>
          <w:lang w:val="en-US"/>
        </w:rPr>
      </w:pPr>
      <w:hyperlink w:anchor="_Toc429622242" w:history="1">
        <w:r w:rsidR="001B2429" w:rsidRPr="00063403">
          <w:rPr>
            <w:rStyle w:val="Hyperlink"/>
          </w:rPr>
          <w:t>3.3.1</w:t>
        </w:r>
        <w:r w:rsidR="001B2429">
          <w:rPr>
            <w:rFonts w:asciiTheme="minorHAnsi" w:eastAsiaTheme="minorEastAsia" w:hAnsiTheme="minorHAnsi"/>
            <w:noProof/>
            <w:sz w:val="22"/>
            <w:szCs w:val="22"/>
            <w:lang w:val="en-US"/>
          </w:rPr>
          <w:tab/>
        </w:r>
        <w:r w:rsidR="001B2429" w:rsidRPr="00063403">
          <w:rPr>
            <w:rStyle w:val="Hyperlink"/>
          </w:rPr>
          <w:t>Locos putativos</w:t>
        </w:r>
        <w:r w:rsidR="001B2429">
          <w:rPr>
            <w:noProof/>
            <w:webHidden/>
          </w:rPr>
          <w:tab/>
        </w:r>
        <w:r w:rsidR="001B2429">
          <w:rPr>
            <w:noProof/>
            <w:webHidden/>
          </w:rPr>
          <w:fldChar w:fldCharType="begin"/>
        </w:r>
        <w:r w:rsidR="001B2429">
          <w:rPr>
            <w:noProof/>
            <w:webHidden/>
          </w:rPr>
          <w:instrText xml:space="preserve"> PAGEREF _Toc429622242 \h </w:instrText>
        </w:r>
        <w:r w:rsidR="001B2429">
          <w:rPr>
            <w:noProof/>
            <w:webHidden/>
          </w:rPr>
        </w:r>
        <w:r w:rsidR="001B2429">
          <w:rPr>
            <w:noProof/>
            <w:webHidden/>
          </w:rPr>
          <w:fldChar w:fldCharType="separate"/>
        </w:r>
        <w:r w:rsidR="006C2EB4">
          <w:rPr>
            <w:noProof/>
            <w:webHidden/>
          </w:rPr>
          <w:t>20</w:t>
        </w:r>
        <w:r w:rsidR="001B2429">
          <w:rPr>
            <w:noProof/>
            <w:webHidden/>
          </w:rPr>
          <w:fldChar w:fldCharType="end"/>
        </w:r>
      </w:hyperlink>
    </w:p>
    <w:p w:rsidR="001B2429" w:rsidRDefault="00AF764A">
      <w:pPr>
        <w:pStyle w:val="TOC2"/>
        <w:rPr>
          <w:rFonts w:asciiTheme="minorHAnsi" w:eastAsiaTheme="minorEastAsia" w:hAnsiTheme="minorHAnsi"/>
          <w:noProof/>
          <w:sz w:val="22"/>
          <w:szCs w:val="22"/>
          <w:lang w:val="en-US"/>
        </w:rPr>
      </w:pPr>
      <w:hyperlink w:anchor="_Toc429622243" w:history="1">
        <w:r w:rsidR="001B2429" w:rsidRPr="00063403">
          <w:rPr>
            <w:rStyle w:val="Hyperlink"/>
          </w:rPr>
          <w:t>3.4</w:t>
        </w:r>
        <w:r w:rsidR="001B2429">
          <w:rPr>
            <w:rFonts w:asciiTheme="minorHAnsi" w:eastAsiaTheme="minorEastAsia" w:hAnsiTheme="minorHAnsi"/>
            <w:noProof/>
            <w:sz w:val="22"/>
            <w:szCs w:val="22"/>
            <w:lang w:val="en-US"/>
          </w:rPr>
          <w:tab/>
        </w:r>
        <w:r w:rsidR="001B2429" w:rsidRPr="00063403">
          <w:rPr>
            <w:rStyle w:val="Hyperlink"/>
          </w:rPr>
          <w:t>Busca por homólogos</w:t>
        </w:r>
        <w:r w:rsidR="001B2429">
          <w:rPr>
            <w:noProof/>
            <w:webHidden/>
          </w:rPr>
          <w:tab/>
        </w:r>
        <w:r w:rsidR="001B2429">
          <w:rPr>
            <w:noProof/>
            <w:webHidden/>
          </w:rPr>
          <w:fldChar w:fldCharType="begin"/>
        </w:r>
        <w:r w:rsidR="001B2429">
          <w:rPr>
            <w:noProof/>
            <w:webHidden/>
          </w:rPr>
          <w:instrText xml:space="preserve"> PAGEREF _Toc429622243 \h </w:instrText>
        </w:r>
        <w:r w:rsidR="001B2429">
          <w:rPr>
            <w:noProof/>
            <w:webHidden/>
          </w:rPr>
        </w:r>
        <w:r w:rsidR="001B2429">
          <w:rPr>
            <w:noProof/>
            <w:webHidden/>
          </w:rPr>
          <w:fldChar w:fldCharType="separate"/>
        </w:r>
        <w:r w:rsidR="006C2EB4">
          <w:rPr>
            <w:noProof/>
            <w:webHidden/>
          </w:rPr>
          <w:t>21</w:t>
        </w:r>
        <w:r w:rsidR="001B2429">
          <w:rPr>
            <w:noProof/>
            <w:webHidden/>
          </w:rPr>
          <w:fldChar w:fldCharType="end"/>
        </w:r>
      </w:hyperlink>
    </w:p>
    <w:p w:rsidR="001B2429" w:rsidRDefault="00AF764A">
      <w:pPr>
        <w:pStyle w:val="TOC2"/>
        <w:rPr>
          <w:rFonts w:asciiTheme="minorHAnsi" w:eastAsiaTheme="minorEastAsia" w:hAnsiTheme="minorHAnsi"/>
          <w:noProof/>
          <w:sz w:val="22"/>
          <w:szCs w:val="22"/>
          <w:lang w:val="en-US"/>
        </w:rPr>
      </w:pPr>
      <w:hyperlink w:anchor="_Toc429622244" w:history="1">
        <w:r w:rsidR="001B2429" w:rsidRPr="00063403">
          <w:rPr>
            <w:rStyle w:val="Hyperlink"/>
          </w:rPr>
          <w:t>3.5</w:t>
        </w:r>
        <w:r w:rsidR="001B2429">
          <w:rPr>
            <w:rFonts w:asciiTheme="minorHAnsi" w:eastAsiaTheme="minorEastAsia" w:hAnsiTheme="minorHAnsi"/>
            <w:noProof/>
            <w:sz w:val="22"/>
            <w:szCs w:val="22"/>
            <w:lang w:val="en-US"/>
          </w:rPr>
          <w:tab/>
        </w:r>
        <w:r w:rsidR="001B2429" w:rsidRPr="00063403">
          <w:rPr>
            <w:rStyle w:val="Hyperlink"/>
          </w:rPr>
          <w:t>Alinhamento múltiplo</w:t>
        </w:r>
        <w:r w:rsidR="001B2429">
          <w:rPr>
            <w:noProof/>
            <w:webHidden/>
          </w:rPr>
          <w:tab/>
        </w:r>
        <w:r w:rsidR="001B2429">
          <w:rPr>
            <w:noProof/>
            <w:webHidden/>
          </w:rPr>
          <w:fldChar w:fldCharType="begin"/>
        </w:r>
        <w:r w:rsidR="001B2429">
          <w:rPr>
            <w:noProof/>
            <w:webHidden/>
          </w:rPr>
          <w:instrText xml:space="preserve"> PAGEREF _Toc429622244 \h </w:instrText>
        </w:r>
        <w:r w:rsidR="001B2429">
          <w:rPr>
            <w:noProof/>
            <w:webHidden/>
          </w:rPr>
        </w:r>
        <w:r w:rsidR="001B2429">
          <w:rPr>
            <w:noProof/>
            <w:webHidden/>
          </w:rPr>
          <w:fldChar w:fldCharType="separate"/>
        </w:r>
        <w:r w:rsidR="006C2EB4">
          <w:rPr>
            <w:noProof/>
            <w:webHidden/>
          </w:rPr>
          <w:t>21</w:t>
        </w:r>
        <w:r w:rsidR="001B2429">
          <w:rPr>
            <w:noProof/>
            <w:webHidden/>
          </w:rPr>
          <w:fldChar w:fldCharType="end"/>
        </w:r>
      </w:hyperlink>
    </w:p>
    <w:p w:rsidR="001B2429" w:rsidRDefault="00AF764A">
      <w:pPr>
        <w:pStyle w:val="TOC2"/>
        <w:rPr>
          <w:rFonts w:asciiTheme="minorHAnsi" w:eastAsiaTheme="minorEastAsia" w:hAnsiTheme="minorHAnsi"/>
          <w:noProof/>
          <w:sz w:val="22"/>
          <w:szCs w:val="22"/>
          <w:lang w:val="en-US"/>
        </w:rPr>
      </w:pPr>
      <w:hyperlink w:anchor="_Toc429622245" w:history="1">
        <w:r w:rsidR="001B2429" w:rsidRPr="00063403">
          <w:rPr>
            <w:rStyle w:val="Hyperlink"/>
          </w:rPr>
          <w:t>3.6</w:t>
        </w:r>
        <w:r w:rsidR="001B2429">
          <w:rPr>
            <w:rFonts w:asciiTheme="minorHAnsi" w:eastAsiaTheme="minorEastAsia" w:hAnsiTheme="minorHAnsi"/>
            <w:noProof/>
            <w:sz w:val="22"/>
            <w:szCs w:val="22"/>
            <w:lang w:val="en-US"/>
          </w:rPr>
          <w:tab/>
        </w:r>
        <w:r w:rsidR="001B2429" w:rsidRPr="00063403">
          <w:rPr>
            <w:rStyle w:val="Hyperlink"/>
          </w:rPr>
          <w:t xml:space="preserve">Outros recursos do pacote </w:t>
        </w:r>
        <w:r w:rsidR="001B2429" w:rsidRPr="00063403">
          <w:rPr>
            <w:rStyle w:val="Hyperlink"/>
            <w:i/>
          </w:rPr>
          <w:t>alfie</w:t>
        </w:r>
        <w:r w:rsidR="001B2429">
          <w:rPr>
            <w:noProof/>
            <w:webHidden/>
          </w:rPr>
          <w:tab/>
        </w:r>
        <w:r w:rsidR="001B2429">
          <w:rPr>
            <w:noProof/>
            <w:webHidden/>
          </w:rPr>
          <w:fldChar w:fldCharType="begin"/>
        </w:r>
        <w:r w:rsidR="001B2429">
          <w:rPr>
            <w:noProof/>
            <w:webHidden/>
          </w:rPr>
          <w:instrText xml:space="preserve"> PAGEREF _Toc429622245 \h </w:instrText>
        </w:r>
        <w:r w:rsidR="001B2429">
          <w:rPr>
            <w:noProof/>
            <w:webHidden/>
          </w:rPr>
        </w:r>
        <w:r w:rsidR="001B2429">
          <w:rPr>
            <w:noProof/>
            <w:webHidden/>
          </w:rPr>
          <w:fldChar w:fldCharType="separate"/>
        </w:r>
        <w:r w:rsidR="006C2EB4">
          <w:rPr>
            <w:noProof/>
            <w:webHidden/>
          </w:rPr>
          <w:t>21</w:t>
        </w:r>
        <w:r w:rsidR="001B2429">
          <w:rPr>
            <w:noProof/>
            <w:webHidden/>
          </w:rPr>
          <w:fldChar w:fldCharType="end"/>
        </w:r>
      </w:hyperlink>
    </w:p>
    <w:p w:rsidR="001B2429" w:rsidRDefault="00AF764A">
      <w:pPr>
        <w:pStyle w:val="TOC1"/>
        <w:rPr>
          <w:rFonts w:asciiTheme="minorHAnsi" w:eastAsiaTheme="minorEastAsia" w:hAnsiTheme="minorHAnsi"/>
          <w:b w:val="0"/>
          <w:noProof/>
          <w:sz w:val="22"/>
          <w:szCs w:val="22"/>
          <w:lang w:val="en-US"/>
        </w:rPr>
      </w:pPr>
      <w:hyperlink w:anchor="_Toc429622246" w:history="1">
        <w:r w:rsidR="001B2429" w:rsidRPr="00063403">
          <w:rPr>
            <w:rStyle w:val="Hyperlink"/>
          </w:rPr>
          <w:t>4</w:t>
        </w:r>
        <w:r w:rsidR="001B2429">
          <w:rPr>
            <w:rFonts w:asciiTheme="minorHAnsi" w:eastAsiaTheme="minorEastAsia" w:hAnsiTheme="minorHAnsi"/>
            <w:b w:val="0"/>
            <w:noProof/>
            <w:sz w:val="22"/>
            <w:szCs w:val="22"/>
            <w:lang w:val="en-US"/>
          </w:rPr>
          <w:tab/>
        </w:r>
        <w:r w:rsidR="001B2429" w:rsidRPr="00063403">
          <w:rPr>
            <w:rStyle w:val="Hyperlink"/>
          </w:rPr>
          <w:t>Resultados e Discussão</w:t>
        </w:r>
        <w:r w:rsidR="001B2429">
          <w:rPr>
            <w:noProof/>
            <w:webHidden/>
          </w:rPr>
          <w:tab/>
        </w:r>
        <w:r w:rsidR="001B2429">
          <w:rPr>
            <w:noProof/>
            <w:webHidden/>
          </w:rPr>
          <w:fldChar w:fldCharType="begin"/>
        </w:r>
        <w:r w:rsidR="001B2429">
          <w:rPr>
            <w:noProof/>
            <w:webHidden/>
          </w:rPr>
          <w:instrText xml:space="preserve"> PAGEREF _Toc429622246 \h </w:instrText>
        </w:r>
        <w:r w:rsidR="001B2429">
          <w:rPr>
            <w:noProof/>
            <w:webHidden/>
          </w:rPr>
        </w:r>
        <w:r w:rsidR="001B2429">
          <w:rPr>
            <w:noProof/>
            <w:webHidden/>
          </w:rPr>
          <w:fldChar w:fldCharType="separate"/>
        </w:r>
        <w:r w:rsidR="006C2EB4">
          <w:rPr>
            <w:noProof/>
            <w:webHidden/>
          </w:rPr>
          <w:t>23</w:t>
        </w:r>
        <w:r w:rsidR="001B2429">
          <w:rPr>
            <w:noProof/>
            <w:webHidden/>
          </w:rPr>
          <w:fldChar w:fldCharType="end"/>
        </w:r>
      </w:hyperlink>
    </w:p>
    <w:p w:rsidR="001B2429" w:rsidRDefault="00AF764A">
      <w:pPr>
        <w:pStyle w:val="TOC2"/>
        <w:rPr>
          <w:rFonts w:asciiTheme="minorHAnsi" w:eastAsiaTheme="minorEastAsia" w:hAnsiTheme="minorHAnsi"/>
          <w:noProof/>
          <w:sz w:val="22"/>
          <w:szCs w:val="22"/>
          <w:lang w:val="en-US"/>
        </w:rPr>
      </w:pPr>
      <w:hyperlink w:anchor="_Toc429622247" w:history="1">
        <w:r w:rsidR="001B2429" w:rsidRPr="00063403">
          <w:rPr>
            <w:rStyle w:val="Hyperlink"/>
          </w:rPr>
          <w:t>4.1</w:t>
        </w:r>
        <w:r w:rsidR="001B2429">
          <w:rPr>
            <w:rFonts w:asciiTheme="minorHAnsi" w:eastAsiaTheme="minorEastAsia" w:hAnsiTheme="minorHAnsi"/>
            <w:noProof/>
            <w:sz w:val="22"/>
            <w:szCs w:val="22"/>
            <w:lang w:val="en-US"/>
          </w:rPr>
          <w:tab/>
        </w:r>
        <w:r w:rsidR="001B2429" w:rsidRPr="00063403">
          <w:rPr>
            <w:rStyle w:val="Hyperlink"/>
          </w:rPr>
          <w:t>Busca de locos anônimos em genomas completos de Hominidae</w:t>
        </w:r>
        <w:r w:rsidR="001B2429">
          <w:rPr>
            <w:noProof/>
            <w:webHidden/>
          </w:rPr>
          <w:tab/>
        </w:r>
        <w:r w:rsidR="001B2429">
          <w:rPr>
            <w:noProof/>
            <w:webHidden/>
          </w:rPr>
          <w:fldChar w:fldCharType="begin"/>
        </w:r>
        <w:r w:rsidR="001B2429">
          <w:rPr>
            <w:noProof/>
            <w:webHidden/>
          </w:rPr>
          <w:instrText xml:space="preserve"> PAGEREF _Toc429622247 \h </w:instrText>
        </w:r>
        <w:r w:rsidR="001B2429">
          <w:rPr>
            <w:noProof/>
            <w:webHidden/>
          </w:rPr>
        </w:r>
        <w:r w:rsidR="001B2429">
          <w:rPr>
            <w:noProof/>
            <w:webHidden/>
          </w:rPr>
          <w:fldChar w:fldCharType="separate"/>
        </w:r>
        <w:r w:rsidR="006C2EB4">
          <w:rPr>
            <w:noProof/>
            <w:webHidden/>
          </w:rPr>
          <w:t>23</w:t>
        </w:r>
        <w:r w:rsidR="001B2429">
          <w:rPr>
            <w:noProof/>
            <w:webHidden/>
          </w:rPr>
          <w:fldChar w:fldCharType="end"/>
        </w:r>
      </w:hyperlink>
    </w:p>
    <w:p w:rsidR="001B2429" w:rsidRDefault="00AF764A">
      <w:pPr>
        <w:pStyle w:val="TOC3"/>
        <w:rPr>
          <w:rFonts w:asciiTheme="minorHAnsi" w:eastAsiaTheme="minorEastAsia" w:hAnsiTheme="minorHAnsi"/>
          <w:noProof/>
          <w:sz w:val="22"/>
          <w:szCs w:val="22"/>
          <w:lang w:val="en-US"/>
        </w:rPr>
      </w:pPr>
      <w:hyperlink w:anchor="_Toc429622248" w:history="1">
        <w:r w:rsidR="001B2429" w:rsidRPr="00063403">
          <w:rPr>
            <w:rStyle w:val="Hyperlink"/>
          </w:rPr>
          <w:t>4.1.1</w:t>
        </w:r>
        <w:r w:rsidR="001B2429">
          <w:rPr>
            <w:rFonts w:asciiTheme="minorHAnsi" w:eastAsiaTheme="minorEastAsia" w:hAnsiTheme="minorHAnsi"/>
            <w:noProof/>
            <w:sz w:val="22"/>
            <w:szCs w:val="22"/>
            <w:lang w:val="en-US"/>
          </w:rPr>
          <w:tab/>
        </w:r>
        <w:r w:rsidR="001B2429" w:rsidRPr="00063403">
          <w:rPr>
            <w:rStyle w:val="Hyperlink"/>
          </w:rPr>
          <w:t>Busca por regiões anônimas</w:t>
        </w:r>
        <w:r w:rsidR="001B2429">
          <w:rPr>
            <w:noProof/>
            <w:webHidden/>
          </w:rPr>
          <w:tab/>
        </w:r>
        <w:r w:rsidR="001B2429">
          <w:rPr>
            <w:noProof/>
            <w:webHidden/>
          </w:rPr>
          <w:fldChar w:fldCharType="begin"/>
        </w:r>
        <w:r w:rsidR="001B2429">
          <w:rPr>
            <w:noProof/>
            <w:webHidden/>
          </w:rPr>
          <w:instrText xml:space="preserve"> PAGEREF _Toc429622248 \h </w:instrText>
        </w:r>
        <w:r w:rsidR="001B2429">
          <w:rPr>
            <w:noProof/>
            <w:webHidden/>
          </w:rPr>
        </w:r>
        <w:r w:rsidR="001B2429">
          <w:rPr>
            <w:noProof/>
            <w:webHidden/>
          </w:rPr>
          <w:fldChar w:fldCharType="separate"/>
        </w:r>
        <w:r w:rsidR="006C2EB4">
          <w:rPr>
            <w:noProof/>
            <w:webHidden/>
          </w:rPr>
          <w:t>23</w:t>
        </w:r>
        <w:r w:rsidR="001B2429">
          <w:rPr>
            <w:noProof/>
            <w:webHidden/>
          </w:rPr>
          <w:fldChar w:fldCharType="end"/>
        </w:r>
      </w:hyperlink>
    </w:p>
    <w:p w:rsidR="001B2429" w:rsidRDefault="00AF764A">
      <w:pPr>
        <w:pStyle w:val="TOC3"/>
        <w:rPr>
          <w:rFonts w:asciiTheme="minorHAnsi" w:eastAsiaTheme="minorEastAsia" w:hAnsiTheme="minorHAnsi"/>
          <w:noProof/>
          <w:sz w:val="22"/>
          <w:szCs w:val="22"/>
          <w:lang w:val="en-US"/>
        </w:rPr>
      </w:pPr>
      <w:hyperlink w:anchor="_Toc429622249" w:history="1">
        <w:r w:rsidR="001B2429" w:rsidRPr="00063403">
          <w:rPr>
            <w:rStyle w:val="Hyperlink"/>
          </w:rPr>
          <w:t>4.1.2</w:t>
        </w:r>
        <w:r w:rsidR="001B2429">
          <w:rPr>
            <w:rFonts w:asciiTheme="minorHAnsi" w:eastAsiaTheme="minorEastAsia" w:hAnsiTheme="minorHAnsi"/>
            <w:noProof/>
            <w:sz w:val="22"/>
            <w:szCs w:val="22"/>
            <w:lang w:val="en-US"/>
          </w:rPr>
          <w:tab/>
        </w:r>
        <w:r w:rsidR="001B2429" w:rsidRPr="00063403">
          <w:rPr>
            <w:rStyle w:val="Hyperlink"/>
          </w:rPr>
          <w:t>Filtragem por conservação e unicidade</w:t>
        </w:r>
        <w:r w:rsidR="001B2429">
          <w:rPr>
            <w:noProof/>
            <w:webHidden/>
          </w:rPr>
          <w:tab/>
        </w:r>
        <w:r w:rsidR="001B2429">
          <w:rPr>
            <w:noProof/>
            <w:webHidden/>
          </w:rPr>
          <w:fldChar w:fldCharType="begin"/>
        </w:r>
        <w:r w:rsidR="001B2429">
          <w:rPr>
            <w:noProof/>
            <w:webHidden/>
          </w:rPr>
          <w:instrText xml:space="preserve"> PAGEREF _Toc429622249 \h </w:instrText>
        </w:r>
        <w:r w:rsidR="001B2429">
          <w:rPr>
            <w:noProof/>
            <w:webHidden/>
          </w:rPr>
        </w:r>
        <w:r w:rsidR="001B2429">
          <w:rPr>
            <w:noProof/>
            <w:webHidden/>
          </w:rPr>
          <w:fldChar w:fldCharType="separate"/>
        </w:r>
        <w:r w:rsidR="006C2EB4">
          <w:rPr>
            <w:noProof/>
            <w:webHidden/>
          </w:rPr>
          <w:t>23</w:t>
        </w:r>
        <w:r w:rsidR="001B2429">
          <w:rPr>
            <w:noProof/>
            <w:webHidden/>
          </w:rPr>
          <w:fldChar w:fldCharType="end"/>
        </w:r>
      </w:hyperlink>
    </w:p>
    <w:p w:rsidR="001B2429" w:rsidRDefault="00AF764A">
      <w:pPr>
        <w:pStyle w:val="TOC2"/>
        <w:rPr>
          <w:rFonts w:asciiTheme="minorHAnsi" w:eastAsiaTheme="minorEastAsia" w:hAnsiTheme="minorHAnsi"/>
          <w:noProof/>
          <w:sz w:val="22"/>
          <w:szCs w:val="22"/>
          <w:lang w:val="en-US"/>
        </w:rPr>
      </w:pPr>
      <w:hyperlink w:anchor="_Toc429622250" w:history="1">
        <w:r w:rsidR="001B2429" w:rsidRPr="00063403">
          <w:rPr>
            <w:rStyle w:val="Hyperlink"/>
          </w:rPr>
          <w:t>4.2</w:t>
        </w:r>
        <w:r w:rsidR="001B2429">
          <w:rPr>
            <w:rFonts w:asciiTheme="minorHAnsi" w:eastAsiaTheme="minorEastAsia" w:hAnsiTheme="minorHAnsi"/>
            <w:noProof/>
            <w:sz w:val="22"/>
            <w:szCs w:val="22"/>
            <w:lang w:val="en-US"/>
          </w:rPr>
          <w:tab/>
        </w:r>
        <w:r w:rsidR="001B2429" w:rsidRPr="00063403">
          <w:rPr>
            <w:rStyle w:val="Hyperlink"/>
          </w:rPr>
          <w:t>Análise dos locos anônimos de Hominidae</w:t>
        </w:r>
        <w:r w:rsidR="001B2429">
          <w:rPr>
            <w:noProof/>
            <w:webHidden/>
          </w:rPr>
          <w:tab/>
        </w:r>
        <w:r w:rsidR="001B2429">
          <w:rPr>
            <w:noProof/>
            <w:webHidden/>
          </w:rPr>
          <w:fldChar w:fldCharType="begin"/>
        </w:r>
        <w:r w:rsidR="001B2429">
          <w:rPr>
            <w:noProof/>
            <w:webHidden/>
          </w:rPr>
          <w:instrText xml:space="preserve"> PAGEREF _Toc429622250 \h </w:instrText>
        </w:r>
        <w:r w:rsidR="001B2429">
          <w:rPr>
            <w:noProof/>
            <w:webHidden/>
          </w:rPr>
        </w:r>
        <w:r w:rsidR="001B2429">
          <w:rPr>
            <w:noProof/>
            <w:webHidden/>
          </w:rPr>
          <w:fldChar w:fldCharType="separate"/>
        </w:r>
        <w:r w:rsidR="006C2EB4">
          <w:rPr>
            <w:noProof/>
            <w:webHidden/>
          </w:rPr>
          <w:t>23</w:t>
        </w:r>
        <w:r w:rsidR="001B2429">
          <w:rPr>
            <w:noProof/>
            <w:webHidden/>
          </w:rPr>
          <w:fldChar w:fldCharType="end"/>
        </w:r>
      </w:hyperlink>
    </w:p>
    <w:p w:rsidR="001B2429" w:rsidRDefault="00AF764A">
      <w:pPr>
        <w:pStyle w:val="TOC3"/>
        <w:rPr>
          <w:rFonts w:asciiTheme="minorHAnsi" w:eastAsiaTheme="minorEastAsia" w:hAnsiTheme="minorHAnsi"/>
          <w:noProof/>
          <w:sz w:val="22"/>
          <w:szCs w:val="22"/>
          <w:lang w:val="en-US"/>
        </w:rPr>
      </w:pPr>
      <w:hyperlink w:anchor="_Toc429622251" w:history="1">
        <w:r w:rsidR="001B2429" w:rsidRPr="00063403">
          <w:rPr>
            <w:rStyle w:val="Hyperlink"/>
          </w:rPr>
          <w:t>4.2.1</w:t>
        </w:r>
        <w:r w:rsidR="001B2429">
          <w:rPr>
            <w:rFonts w:asciiTheme="minorHAnsi" w:eastAsiaTheme="minorEastAsia" w:hAnsiTheme="minorHAnsi"/>
            <w:noProof/>
            <w:sz w:val="22"/>
            <w:szCs w:val="22"/>
            <w:lang w:val="en-US"/>
          </w:rPr>
          <w:tab/>
        </w:r>
        <w:r w:rsidR="001B2429" w:rsidRPr="00063403">
          <w:rPr>
            <w:rStyle w:val="Hyperlink"/>
          </w:rPr>
          <w:t>Mapeamento dos locos anônimos por cromossomo</w:t>
        </w:r>
        <w:r w:rsidR="001B2429">
          <w:rPr>
            <w:noProof/>
            <w:webHidden/>
          </w:rPr>
          <w:tab/>
        </w:r>
        <w:r w:rsidR="001B2429">
          <w:rPr>
            <w:noProof/>
            <w:webHidden/>
          </w:rPr>
          <w:fldChar w:fldCharType="begin"/>
        </w:r>
        <w:r w:rsidR="001B2429">
          <w:rPr>
            <w:noProof/>
            <w:webHidden/>
          </w:rPr>
          <w:instrText xml:space="preserve"> PAGEREF _Toc429622251 \h </w:instrText>
        </w:r>
        <w:r w:rsidR="001B2429">
          <w:rPr>
            <w:noProof/>
            <w:webHidden/>
          </w:rPr>
        </w:r>
        <w:r w:rsidR="001B2429">
          <w:rPr>
            <w:noProof/>
            <w:webHidden/>
          </w:rPr>
          <w:fldChar w:fldCharType="separate"/>
        </w:r>
        <w:r w:rsidR="006C2EB4">
          <w:rPr>
            <w:noProof/>
            <w:webHidden/>
          </w:rPr>
          <w:t>24</w:t>
        </w:r>
        <w:r w:rsidR="001B2429">
          <w:rPr>
            <w:noProof/>
            <w:webHidden/>
          </w:rPr>
          <w:fldChar w:fldCharType="end"/>
        </w:r>
      </w:hyperlink>
    </w:p>
    <w:p w:rsidR="001B2429" w:rsidRDefault="00AF764A">
      <w:pPr>
        <w:pStyle w:val="TOC3"/>
        <w:rPr>
          <w:rFonts w:asciiTheme="minorHAnsi" w:eastAsiaTheme="minorEastAsia" w:hAnsiTheme="minorHAnsi"/>
          <w:noProof/>
          <w:sz w:val="22"/>
          <w:szCs w:val="22"/>
          <w:lang w:val="en-US"/>
        </w:rPr>
      </w:pPr>
      <w:hyperlink w:anchor="_Toc429622252" w:history="1">
        <w:r w:rsidR="001B2429" w:rsidRPr="00063403">
          <w:rPr>
            <w:rStyle w:val="Hyperlink"/>
          </w:rPr>
          <w:t>4.2.2</w:t>
        </w:r>
        <w:r w:rsidR="001B2429">
          <w:rPr>
            <w:rFonts w:asciiTheme="minorHAnsi" w:eastAsiaTheme="minorEastAsia" w:hAnsiTheme="minorHAnsi"/>
            <w:noProof/>
            <w:sz w:val="22"/>
            <w:szCs w:val="22"/>
            <w:lang w:val="en-US"/>
          </w:rPr>
          <w:tab/>
        </w:r>
        <w:r w:rsidR="001B2429" w:rsidRPr="00063403">
          <w:rPr>
            <w:rStyle w:val="Hyperlink"/>
          </w:rPr>
          <w:t>Modelos de substituição</w:t>
        </w:r>
        <w:r w:rsidR="001B2429">
          <w:rPr>
            <w:noProof/>
            <w:webHidden/>
          </w:rPr>
          <w:tab/>
        </w:r>
        <w:r w:rsidR="001B2429">
          <w:rPr>
            <w:noProof/>
            <w:webHidden/>
          </w:rPr>
          <w:fldChar w:fldCharType="begin"/>
        </w:r>
        <w:r w:rsidR="001B2429">
          <w:rPr>
            <w:noProof/>
            <w:webHidden/>
          </w:rPr>
          <w:instrText xml:space="preserve"> PAGEREF _Toc429622252 \h </w:instrText>
        </w:r>
        <w:r w:rsidR="001B2429">
          <w:rPr>
            <w:noProof/>
            <w:webHidden/>
          </w:rPr>
        </w:r>
        <w:r w:rsidR="001B2429">
          <w:rPr>
            <w:noProof/>
            <w:webHidden/>
          </w:rPr>
          <w:fldChar w:fldCharType="separate"/>
        </w:r>
        <w:r w:rsidR="006C2EB4">
          <w:rPr>
            <w:noProof/>
            <w:webHidden/>
          </w:rPr>
          <w:t>25</w:t>
        </w:r>
        <w:r w:rsidR="001B2429">
          <w:rPr>
            <w:noProof/>
            <w:webHidden/>
          </w:rPr>
          <w:fldChar w:fldCharType="end"/>
        </w:r>
      </w:hyperlink>
    </w:p>
    <w:p w:rsidR="001B2429" w:rsidRDefault="00AF764A">
      <w:pPr>
        <w:pStyle w:val="TOC3"/>
        <w:rPr>
          <w:rFonts w:asciiTheme="minorHAnsi" w:eastAsiaTheme="minorEastAsia" w:hAnsiTheme="minorHAnsi"/>
          <w:noProof/>
          <w:sz w:val="22"/>
          <w:szCs w:val="22"/>
          <w:lang w:val="en-US"/>
        </w:rPr>
      </w:pPr>
      <w:hyperlink w:anchor="_Toc429622253" w:history="1">
        <w:r w:rsidR="001B2429" w:rsidRPr="00063403">
          <w:rPr>
            <w:rStyle w:val="Hyperlink"/>
          </w:rPr>
          <w:t>4.2.3</w:t>
        </w:r>
        <w:r w:rsidR="001B2429">
          <w:rPr>
            <w:rFonts w:asciiTheme="minorHAnsi" w:eastAsiaTheme="minorEastAsia" w:hAnsiTheme="minorHAnsi"/>
            <w:noProof/>
            <w:sz w:val="22"/>
            <w:szCs w:val="22"/>
            <w:lang w:val="en-US"/>
          </w:rPr>
          <w:tab/>
        </w:r>
        <w:r w:rsidR="001B2429" w:rsidRPr="00063403">
          <w:rPr>
            <w:rStyle w:val="Hyperlink"/>
          </w:rPr>
          <w:t>Filogenia</w:t>
        </w:r>
        <w:r w:rsidR="001B2429">
          <w:rPr>
            <w:noProof/>
            <w:webHidden/>
          </w:rPr>
          <w:tab/>
        </w:r>
        <w:r w:rsidR="001B2429">
          <w:rPr>
            <w:noProof/>
            <w:webHidden/>
          </w:rPr>
          <w:fldChar w:fldCharType="begin"/>
        </w:r>
        <w:r w:rsidR="001B2429">
          <w:rPr>
            <w:noProof/>
            <w:webHidden/>
          </w:rPr>
          <w:instrText xml:space="preserve"> PAGEREF _Toc429622253 \h </w:instrText>
        </w:r>
        <w:r w:rsidR="001B2429">
          <w:rPr>
            <w:noProof/>
            <w:webHidden/>
          </w:rPr>
        </w:r>
        <w:r w:rsidR="001B2429">
          <w:rPr>
            <w:noProof/>
            <w:webHidden/>
          </w:rPr>
          <w:fldChar w:fldCharType="separate"/>
        </w:r>
        <w:r w:rsidR="006C2EB4">
          <w:rPr>
            <w:noProof/>
            <w:webHidden/>
          </w:rPr>
          <w:t>26</w:t>
        </w:r>
        <w:r w:rsidR="001B2429">
          <w:rPr>
            <w:noProof/>
            <w:webHidden/>
          </w:rPr>
          <w:fldChar w:fldCharType="end"/>
        </w:r>
      </w:hyperlink>
    </w:p>
    <w:p w:rsidR="001B2429" w:rsidRDefault="00AF764A">
      <w:pPr>
        <w:pStyle w:val="TOC3"/>
        <w:rPr>
          <w:rFonts w:asciiTheme="minorHAnsi" w:eastAsiaTheme="minorEastAsia" w:hAnsiTheme="minorHAnsi"/>
          <w:noProof/>
          <w:sz w:val="22"/>
          <w:szCs w:val="22"/>
          <w:lang w:val="en-US"/>
        </w:rPr>
      </w:pPr>
      <w:hyperlink w:anchor="_Toc429622254" w:history="1">
        <w:r w:rsidR="001B2429" w:rsidRPr="00063403">
          <w:rPr>
            <w:rStyle w:val="Hyperlink"/>
          </w:rPr>
          <w:t>4.2.4</w:t>
        </w:r>
        <w:r w:rsidR="001B2429">
          <w:rPr>
            <w:rFonts w:asciiTheme="minorHAnsi" w:eastAsiaTheme="minorEastAsia" w:hAnsiTheme="minorHAnsi"/>
            <w:noProof/>
            <w:sz w:val="22"/>
            <w:szCs w:val="22"/>
            <w:lang w:val="en-US"/>
          </w:rPr>
          <w:tab/>
        </w:r>
        <w:r w:rsidR="001B2429" w:rsidRPr="00063403">
          <w:rPr>
            <w:rStyle w:val="Hyperlink"/>
          </w:rPr>
          <w:t>Estimativa da população efetiva e tempo de divergência</w:t>
        </w:r>
        <w:r w:rsidR="001B2429">
          <w:rPr>
            <w:noProof/>
            <w:webHidden/>
          </w:rPr>
          <w:tab/>
        </w:r>
        <w:r w:rsidR="001B2429">
          <w:rPr>
            <w:noProof/>
            <w:webHidden/>
          </w:rPr>
          <w:fldChar w:fldCharType="begin"/>
        </w:r>
        <w:r w:rsidR="001B2429">
          <w:rPr>
            <w:noProof/>
            <w:webHidden/>
          </w:rPr>
          <w:instrText xml:space="preserve"> PAGEREF _Toc429622254 \h </w:instrText>
        </w:r>
        <w:r w:rsidR="001B2429">
          <w:rPr>
            <w:noProof/>
            <w:webHidden/>
          </w:rPr>
        </w:r>
        <w:r w:rsidR="001B2429">
          <w:rPr>
            <w:noProof/>
            <w:webHidden/>
          </w:rPr>
          <w:fldChar w:fldCharType="separate"/>
        </w:r>
        <w:r w:rsidR="006C2EB4">
          <w:rPr>
            <w:noProof/>
            <w:webHidden/>
          </w:rPr>
          <w:t>26</w:t>
        </w:r>
        <w:r w:rsidR="001B2429">
          <w:rPr>
            <w:noProof/>
            <w:webHidden/>
          </w:rPr>
          <w:fldChar w:fldCharType="end"/>
        </w:r>
      </w:hyperlink>
    </w:p>
    <w:p w:rsidR="001B2429" w:rsidRDefault="00AF764A">
      <w:pPr>
        <w:pStyle w:val="TOC3"/>
        <w:rPr>
          <w:rFonts w:asciiTheme="minorHAnsi" w:eastAsiaTheme="minorEastAsia" w:hAnsiTheme="minorHAnsi"/>
          <w:noProof/>
          <w:sz w:val="22"/>
          <w:szCs w:val="22"/>
          <w:lang w:val="en-US"/>
        </w:rPr>
      </w:pPr>
      <w:hyperlink w:anchor="_Toc429622255" w:history="1">
        <w:r w:rsidR="001B2429" w:rsidRPr="00063403">
          <w:rPr>
            <w:rStyle w:val="Hyperlink"/>
          </w:rPr>
          <w:t>4.2.5</w:t>
        </w:r>
        <w:r w:rsidR="001B2429">
          <w:rPr>
            <w:rFonts w:asciiTheme="minorHAnsi" w:eastAsiaTheme="minorEastAsia" w:hAnsiTheme="minorHAnsi"/>
            <w:noProof/>
            <w:sz w:val="22"/>
            <w:szCs w:val="22"/>
            <w:lang w:val="en-US"/>
          </w:rPr>
          <w:tab/>
        </w:r>
        <w:r w:rsidR="001B2429" w:rsidRPr="00063403">
          <w:rPr>
            <w:rStyle w:val="Hyperlink"/>
          </w:rPr>
          <w:t>Teste de neutralidade</w:t>
        </w:r>
        <w:r w:rsidR="001B2429">
          <w:rPr>
            <w:noProof/>
            <w:webHidden/>
          </w:rPr>
          <w:tab/>
        </w:r>
        <w:r w:rsidR="001B2429">
          <w:rPr>
            <w:noProof/>
            <w:webHidden/>
          </w:rPr>
          <w:fldChar w:fldCharType="begin"/>
        </w:r>
        <w:r w:rsidR="001B2429">
          <w:rPr>
            <w:noProof/>
            <w:webHidden/>
          </w:rPr>
          <w:instrText xml:space="preserve"> PAGEREF _Toc429622255 \h </w:instrText>
        </w:r>
        <w:r w:rsidR="001B2429">
          <w:rPr>
            <w:noProof/>
            <w:webHidden/>
          </w:rPr>
        </w:r>
        <w:r w:rsidR="001B2429">
          <w:rPr>
            <w:noProof/>
            <w:webHidden/>
          </w:rPr>
          <w:fldChar w:fldCharType="separate"/>
        </w:r>
        <w:r w:rsidR="006C2EB4">
          <w:rPr>
            <w:noProof/>
            <w:webHidden/>
          </w:rPr>
          <w:t>28</w:t>
        </w:r>
        <w:r w:rsidR="001B2429">
          <w:rPr>
            <w:noProof/>
            <w:webHidden/>
          </w:rPr>
          <w:fldChar w:fldCharType="end"/>
        </w:r>
      </w:hyperlink>
    </w:p>
    <w:p w:rsidR="001B2429" w:rsidRDefault="00AF764A">
      <w:pPr>
        <w:pStyle w:val="TOC1"/>
        <w:rPr>
          <w:rFonts w:asciiTheme="minorHAnsi" w:eastAsiaTheme="minorEastAsia" w:hAnsiTheme="minorHAnsi"/>
          <w:b w:val="0"/>
          <w:noProof/>
          <w:sz w:val="22"/>
          <w:szCs w:val="22"/>
          <w:lang w:val="en-US"/>
        </w:rPr>
      </w:pPr>
      <w:hyperlink w:anchor="_Toc429622256" w:history="1">
        <w:r w:rsidR="001B2429" w:rsidRPr="00063403">
          <w:rPr>
            <w:rStyle w:val="Hyperlink"/>
          </w:rPr>
          <w:t>5</w:t>
        </w:r>
        <w:r w:rsidR="001B2429">
          <w:rPr>
            <w:rFonts w:asciiTheme="minorHAnsi" w:eastAsiaTheme="minorEastAsia" w:hAnsiTheme="minorHAnsi"/>
            <w:b w:val="0"/>
            <w:noProof/>
            <w:sz w:val="22"/>
            <w:szCs w:val="22"/>
            <w:lang w:val="en-US"/>
          </w:rPr>
          <w:tab/>
        </w:r>
        <w:r w:rsidR="001B2429" w:rsidRPr="00063403">
          <w:rPr>
            <w:rStyle w:val="Hyperlink"/>
          </w:rPr>
          <w:t>Conclusão</w:t>
        </w:r>
        <w:r w:rsidR="001B2429">
          <w:rPr>
            <w:noProof/>
            <w:webHidden/>
          </w:rPr>
          <w:tab/>
        </w:r>
        <w:r w:rsidR="001B2429">
          <w:rPr>
            <w:noProof/>
            <w:webHidden/>
          </w:rPr>
          <w:fldChar w:fldCharType="begin"/>
        </w:r>
        <w:r w:rsidR="001B2429">
          <w:rPr>
            <w:noProof/>
            <w:webHidden/>
          </w:rPr>
          <w:instrText xml:space="preserve"> PAGEREF _Toc429622256 \h </w:instrText>
        </w:r>
        <w:r w:rsidR="001B2429">
          <w:rPr>
            <w:noProof/>
            <w:webHidden/>
          </w:rPr>
        </w:r>
        <w:r w:rsidR="001B2429">
          <w:rPr>
            <w:noProof/>
            <w:webHidden/>
          </w:rPr>
          <w:fldChar w:fldCharType="separate"/>
        </w:r>
        <w:r w:rsidR="006C2EB4">
          <w:rPr>
            <w:noProof/>
            <w:webHidden/>
          </w:rPr>
          <w:t>29</w:t>
        </w:r>
        <w:r w:rsidR="001B2429">
          <w:rPr>
            <w:noProof/>
            <w:webHidden/>
          </w:rPr>
          <w:fldChar w:fldCharType="end"/>
        </w:r>
      </w:hyperlink>
    </w:p>
    <w:p w:rsidR="001B2429" w:rsidRDefault="00AF764A">
      <w:pPr>
        <w:pStyle w:val="TOC1"/>
        <w:rPr>
          <w:rFonts w:asciiTheme="minorHAnsi" w:eastAsiaTheme="minorEastAsia" w:hAnsiTheme="minorHAnsi"/>
          <w:b w:val="0"/>
          <w:noProof/>
          <w:sz w:val="22"/>
          <w:szCs w:val="22"/>
          <w:lang w:val="en-US"/>
        </w:rPr>
      </w:pPr>
      <w:hyperlink w:anchor="_Toc429622257" w:history="1">
        <w:r w:rsidR="001B2429" w:rsidRPr="00063403">
          <w:rPr>
            <w:rStyle w:val="Hyperlink"/>
          </w:rPr>
          <w:t>Anexos</w:t>
        </w:r>
        <w:r w:rsidR="001B2429">
          <w:rPr>
            <w:rStyle w:val="Hyperlink"/>
          </w:rPr>
          <w:tab/>
        </w:r>
        <w:r w:rsidR="001B2429">
          <w:rPr>
            <w:noProof/>
            <w:webHidden/>
          </w:rPr>
          <w:tab/>
        </w:r>
        <w:r w:rsidR="001B2429">
          <w:rPr>
            <w:noProof/>
            <w:webHidden/>
          </w:rPr>
          <w:fldChar w:fldCharType="begin"/>
        </w:r>
        <w:r w:rsidR="001B2429">
          <w:rPr>
            <w:noProof/>
            <w:webHidden/>
          </w:rPr>
          <w:instrText xml:space="preserve"> PAGEREF _Toc429622257 \h </w:instrText>
        </w:r>
        <w:r w:rsidR="001B2429">
          <w:rPr>
            <w:noProof/>
            <w:webHidden/>
          </w:rPr>
        </w:r>
        <w:r w:rsidR="001B2429">
          <w:rPr>
            <w:noProof/>
            <w:webHidden/>
          </w:rPr>
          <w:fldChar w:fldCharType="separate"/>
        </w:r>
        <w:r w:rsidR="006C2EB4">
          <w:rPr>
            <w:noProof/>
            <w:webHidden/>
          </w:rPr>
          <w:t>30</w:t>
        </w:r>
        <w:r w:rsidR="001B2429">
          <w:rPr>
            <w:noProof/>
            <w:webHidden/>
          </w:rPr>
          <w:fldChar w:fldCharType="end"/>
        </w:r>
      </w:hyperlink>
    </w:p>
    <w:p w:rsidR="001B2429" w:rsidRDefault="00AF764A">
      <w:pPr>
        <w:pStyle w:val="TOC2"/>
        <w:rPr>
          <w:rFonts w:asciiTheme="minorHAnsi" w:eastAsiaTheme="minorEastAsia" w:hAnsiTheme="minorHAnsi"/>
          <w:noProof/>
          <w:sz w:val="22"/>
          <w:szCs w:val="22"/>
          <w:lang w:val="en-US"/>
        </w:rPr>
      </w:pPr>
      <w:hyperlink w:anchor="_Toc429622258" w:history="1">
        <w:r w:rsidR="001B2429" w:rsidRPr="00063403">
          <w:rPr>
            <w:rStyle w:val="Hyperlink"/>
          </w:rPr>
          <w:t>ANEXO A – Decaimento exponencial do custo de sequenciamento</w:t>
        </w:r>
        <w:r w:rsidR="001B2429">
          <w:rPr>
            <w:noProof/>
            <w:webHidden/>
          </w:rPr>
          <w:tab/>
        </w:r>
        <w:r w:rsidR="001B2429">
          <w:rPr>
            <w:noProof/>
            <w:webHidden/>
          </w:rPr>
          <w:fldChar w:fldCharType="begin"/>
        </w:r>
        <w:r w:rsidR="001B2429">
          <w:rPr>
            <w:noProof/>
            <w:webHidden/>
          </w:rPr>
          <w:instrText xml:space="preserve"> PAGEREF _Toc429622258 \h </w:instrText>
        </w:r>
        <w:r w:rsidR="001B2429">
          <w:rPr>
            <w:noProof/>
            <w:webHidden/>
          </w:rPr>
        </w:r>
        <w:r w:rsidR="001B2429">
          <w:rPr>
            <w:noProof/>
            <w:webHidden/>
          </w:rPr>
          <w:fldChar w:fldCharType="separate"/>
        </w:r>
        <w:r w:rsidR="006C2EB4">
          <w:rPr>
            <w:noProof/>
            <w:webHidden/>
          </w:rPr>
          <w:t>30</w:t>
        </w:r>
        <w:r w:rsidR="001B2429">
          <w:rPr>
            <w:noProof/>
            <w:webHidden/>
          </w:rPr>
          <w:fldChar w:fldCharType="end"/>
        </w:r>
      </w:hyperlink>
    </w:p>
    <w:p w:rsidR="001B2429" w:rsidRDefault="00AF764A">
      <w:pPr>
        <w:pStyle w:val="TOC1"/>
        <w:rPr>
          <w:rFonts w:asciiTheme="minorHAnsi" w:eastAsiaTheme="minorEastAsia" w:hAnsiTheme="minorHAnsi"/>
          <w:b w:val="0"/>
          <w:noProof/>
          <w:sz w:val="22"/>
          <w:szCs w:val="22"/>
          <w:lang w:val="en-US"/>
        </w:rPr>
      </w:pPr>
      <w:hyperlink w:anchor="_Toc429622259" w:history="1">
        <w:r w:rsidR="001B2429" w:rsidRPr="00063403">
          <w:rPr>
            <w:rStyle w:val="Hyperlink"/>
          </w:rPr>
          <w:t>Apêndices</w:t>
        </w:r>
        <w:r w:rsidR="001B2429">
          <w:rPr>
            <w:noProof/>
            <w:webHidden/>
          </w:rPr>
          <w:tab/>
        </w:r>
        <w:r w:rsidR="001B2429">
          <w:rPr>
            <w:noProof/>
            <w:webHidden/>
          </w:rPr>
          <w:fldChar w:fldCharType="begin"/>
        </w:r>
        <w:r w:rsidR="001B2429">
          <w:rPr>
            <w:noProof/>
            <w:webHidden/>
          </w:rPr>
          <w:instrText xml:space="preserve"> PAGEREF _Toc429622259 \h </w:instrText>
        </w:r>
        <w:r w:rsidR="001B2429">
          <w:rPr>
            <w:noProof/>
            <w:webHidden/>
          </w:rPr>
        </w:r>
        <w:r w:rsidR="001B2429">
          <w:rPr>
            <w:noProof/>
            <w:webHidden/>
          </w:rPr>
          <w:fldChar w:fldCharType="separate"/>
        </w:r>
        <w:r w:rsidR="006C2EB4">
          <w:rPr>
            <w:noProof/>
            <w:webHidden/>
          </w:rPr>
          <w:t>31</w:t>
        </w:r>
        <w:r w:rsidR="001B2429">
          <w:rPr>
            <w:noProof/>
            <w:webHidden/>
          </w:rPr>
          <w:fldChar w:fldCharType="end"/>
        </w:r>
      </w:hyperlink>
    </w:p>
    <w:p w:rsidR="001B2429" w:rsidRDefault="00AF764A">
      <w:pPr>
        <w:pStyle w:val="TOC2"/>
        <w:rPr>
          <w:rFonts w:asciiTheme="minorHAnsi" w:eastAsiaTheme="minorEastAsia" w:hAnsiTheme="minorHAnsi"/>
          <w:noProof/>
          <w:sz w:val="22"/>
          <w:szCs w:val="22"/>
          <w:lang w:val="en-US"/>
        </w:rPr>
      </w:pPr>
      <w:hyperlink w:anchor="_Toc429622260" w:history="1">
        <w:r w:rsidR="001B2429" w:rsidRPr="00063403">
          <w:rPr>
            <w:rStyle w:val="Hyperlink"/>
          </w:rPr>
          <w:t>APÊNDICE A – Sumário dos resultados encontrados</w:t>
        </w:r>
        <w:r w:rsidR="001B2429">
          <w:rPr>
            <w:noProof/>
            <w:webHidden/>
          </w:rPr>
          <w:tab/>
        </w:r>
        <w:r w:rsidR="001B2429">
          <w:rPr>
            <w:noProof/>
            <w:webHidden/>
          </w:rPr>
          <w:fldChar w:fldCharType="begin"/>
        </w:r>
        <w:r w:rsidR="001B2429">
          <w:rPr>
            <w:noProof/>
            <w:webHidden/>
          </w:rPr>
          <w:instrText xml:space="preserve"> PAGEREF _Toc429622260 \h </w:instrText>
        </w:r>
        <w:r w:rsidR="001B2429">
          <w:rPr>
            <w:noProof/>
            <w:webHidden/>
          </w:rPr>
        </w:r>
        <w:r w:rsidR="001B2429">
          <w:rPr>
            <w:noProof/>
            <w:webHidden/>
          </w:rPr>
          <w:fldChar w:fldCharType="separate"/>
        </w:r>
        <w:r w:rsidR="006C2EB4">
          <w:rPr>
            <w:noProof/>
            <w:webHidden/>
          </w:rPr>
          <w:t>31</w:t>
        </w:r>
        <w:r w:rsidR="001B2429">
          <w:rPr>
            <w:noProof/>
            <w:webHidden/>
          </w:rPr>
          <w:fldChar w:fldCharType="end"/>
        </w:r>
      </w:hyperlink>
    </w:p>
    <w:p w:rsidR="001B2429" w:rsidRDefault="00AF764A">
      <w:pPr>
        <w:pStyle w:val="TOC2"/>
        <w:rPr>
          <w:rFonts w:asciiTheme="minorHAnsi" w:eastAsiaTheme="minorEastAsia" w:hAnsiTheme="minorHAnsi"/>
          <w:noProof/>
          <w:sz w:val="22"/>
          <w:szCs w:val="22"/>
          <w:lang w:val="en-US"/>
        </w:rPr>
      </w:pPr>
      <w:hyperlink w:anchor="_Toc429622261" w:history="1">
        <w:r w:rsidR="001B2429" w:rsidRPr="00063403">
          <w:rPr>
            <w:rStyle w:val="Hyperlink"/>
          </w:rPr>
          <w:t>APÊNDICE B – Manual do pacote alfie</w:t>
        </w:r>
        <w:r w:rsidR="001B2429">
          <w:rPr>
            <w:noProof/>
            <w:webHidden/>
          </w:rPr>
          <w:tab/>
        </w:r>
        <w:r w:rsidR="001B2429">
          <w:rPr>
            <w:noProof/>
            <w:webHidden/>
          </w:rPr>
          <w:fldChar w:fldCharType="begin"/>
        </w:r>
        <w:r w:rsidR="001B2429">
          <w:rPr>
            <w:noProof/>
            <w:webHidden/>
          </w:rPr>
          <w:instrText xml:space="preserve"> PAGEREF _Toc429622261 \h </w:instrText>
        </w:r>
        <w:r w:rsidR="001B2429">
          <w:rPr>
            <w:noProof/>
            <w:webHidden/>
          </w:rPr>
        </w:r>
        <w:r w:rsidR="001B2429">
          <w:rPr>
            <w:noProof/>
            <w:webHidden/>
          </w:rPr>
          <w:fldChar w:fldCharType="separate"/>
        </w:r>
        <w:r w:rsidR="006C2EB4">
          <w:rPr>
            <w:noProof/>
            <w:webHidden/>
          </w:rPr>
          <w:t>40</w:t>
        </w:r>
        <w:r w:rsidR="001B2429">
          <w:rPr>
            <w:noProof/>
            <w:webHidden/>
          </w:rPr>
          <w:fldChar w:fldCharType="end"/>
        </w:r>
      </w:hyperlink>
    </w:p>
    <w:p w:rsidR="001B2429" w:rsidRDefault="00AF764A">
      <w:pPr>
        <w:pStyle w:val="TOC2"/>
        <w:rPr>
          <w:rFonts w:asciiTheme="minorHAnsi" w:eastAsiaTheme="minorEastAsia" w:hAnsiTheme="minorHAnsi"/>
          <w:noProof/>
          <w:sz w:val="22"/>
          <w:szCs w:val="22"/>
          <w:lang w:val="en-US"/>
        </w:rPr>
      </w:pPr>
      <w:hyperlink w:anchor="_Toc429622262" w:history="1">
        <w:r w:rsidR="001B2429" w:rsidRPr="00063403">
          <w:rPr>
            <w:rStyle w:val="Hyperlink"/>
            <w:lang w:val="en-US"/>
          </w:rPr>
          <w:t>APÊNDICE C – Manuscrito em preparação</w:t>
        </w:r>
        <w:r w:rsidR="001B2429">
          <w:rPr>
            <w:noProof/>
            <w:webHidden/>
          </w:rPr>
          <w:tab/>
        </w:r>
        <w:r w:rsidR="001B2429">
          <w:rPr>
            <w:noProof/>
            <w:webHidden/>
          </w:rPr>
          <w:fldChar w:fldCharType="begin"/>
        </w:r>
        <w:r w:rsidR="001B2429">
          <w:rPr>
            <w:noProof/>
            <w:webHidden/>
          </w:rPr>
          <w:instrText xml:space="preserve"> PAGEREF _Toc429622262 \h </w:instrText>
        </w:r>
        <w:r w:rsidR="001B2429">
          <w:rPr>
            <w:noProof/>
            <w:webHidden/>
          </w:rPr>
        </w:r>
        <w:r w:rsidR="001B2429">
          <w:rPr>
            <w:noProof/>
            <w:webHidden/>
          </w:rPr>
          <w:fldChar w:fldCharType="separate"/>
        </w:r>
        <w:r w:rsidR="006C2EB4">
          <w:rPr>
            <w:noProof/>
            <w:webHidden/>
          </w:rPr>
          <w:t>45</w:t>
        </w:r>
        <w:r w:rsidR="001B2429">
          <w:rPr>
            <w:noProof/>
            <w:webHidden/>
          </w:rPr>
          <w:fldChar w:fldCharType="end"/>
        </w:r>
      </w:hyperlink>
    </w:p>
    <w:p w:rsidR="001B2429" w:rsidRDefault="00AF764A">
      <w:pPr>
        <w:pStyle w:val="TOC1"/>
        <w:rPr>
          <w:rFonts w:asciiTheme="minorHAnsi" w:eastAsiaTheme="minorEastAsia" w:hAnsiTheme="minorHAnsi"/>
          <w:b w:val="0"/>
          <w:noProof/>
          <w:sz w:val="22"/>
          <w:szCs w:val="22"/>
          <w:lang w:val="en-US"/>
        </w:rPr>
      </w:pPr>
      <w:hyperlink w:anchor="_Toc429622284" w:history="1">
        <w:r w:rsidR="001B2429" w:rsidRPr="00063403">
          <w:rPr>
            <w:rStyle w:val="Hyperlink"/>
            <w:lang w:val="en-US"/>
          </w:rPr>
          <w:t>Referências</w:t>
        </w:r>
        <w:r w:rsidR="001B2429">
          <w:rPr>
            <w:noProof/>
            <w:webHidden/>
          </w:rPr>
          <w:tab/>
        </w:r>
        <w:r w:rsidR="001B2429">
          <w:rPr>
            <w:noProof/>
            <w:webHidden/>
          </w:rPr>
          <w:fldChar w:fldCharType="begin"/>
        </w:r>
        <w:r w:rsidR="001B2429">
          <w:rPr>
            <w:noProof/>
            <w:webHidden/>
          </w:rPr>
          <w:instrText xml:space="preserve"> PAGEREF _Toc429622284 \h </w:instrText>
        </w:r>
        <w:r w:rsidR="001B2429">
          <w:rPr>
            <w:noProof/>
            <w:webHidden/>
          </w:rPr>
        </w:r>
        <w:r w:rsidR="001B2429">
          <w:rPr>
            <w:noProof/>
            <w:webHidden/>
          </w:rPr>
          <w:fldChar w:fldCharType="separate"/>
        </w:r>
        <w:r w:rsidR="006C2EB4">
          <w:rPr>
            <w:noProof/>
            <w:webHidden/>
          </w:rPr>
          <w:t>61</w:t>
        </w:r>
        <w:r w:rsidR="001B2429">
          <w:rPr>
            <w:noProof/>
            <w:webHidden/>
          </w:rPr>
          <w:fldChar w:fldCharType="end"/>
        </w:r>
      </w:hyperlink>
    </w:p>
    <w:p w:rsidR="00EF46A3" w:rsidRDefault="00C90FE7" w:rsidP="00EF46A3">
      <w:pPr>
        <w:pStyle w:val="TOC1"/>
        <w:sectPr w:rsidR="00EF46A3" w:rsidSect="009B01DC">
          <w:headerReference w:type="default" r:id="rId12"/>
          <w:footerReference w:type="default" r:id="rId13"/>
          <w:pgSz w:w="11906" w:h="16838" w:code="9"/>
          <w:pgMar w:top="1701" w:right="1134" w:bottom="1134" w:left="1701" w:header="709" w:footer="709" w:gutter="0"/>
          <w:pgNumType w:fmt="lowerRoman"/>
          <w:cols w:space="708"/>
          <w:titlePg/>
          <w:docGrid w:linePitch="360"/>
        </w:sectPr>
      </w:pPr>
      <w:r>
        <w:fldChar w:fldCharType="end"/>
      </w:r>
    </w:p>
    <w:p w:rsidR="00EF46A3" w:rsidRPr="00DD3516" w:rsidRDefault="00DD3516" w:rsidP="00DD3516">
      <w:pPr>
        <w:pStyle w:val="Ttulo1semnumerao"/>
      </w:pPr>
      <w:bookmarkStart w:id="0" w:name="_Toc429622226"/>
      <w:bookmarkStart w:id="1" w:name="_Toc326008762"/>
      <w:bookmarkStart w:id="2" w:name="_Toc338855639"/>
      <w:r>
        <w:lastRenderedPageBreak/>
        <w:t>1</w:t>
      </w:r>
      <w:r>
        <w:tab/>
      </w:r>
      <w:r w:rsidR="00EF46A3" w:rsidRPr="00DD3516">
        <w:t>Introdução</w:t>
      </w:r>
      <w:bookmarkEnd w:id="0"/>
    </w:p>
    <w:p w:rsidR="00D765C9" w:rsidRDefault="00A44F4E" w:rsidP="00D765C9">
      <w:pPr>
        <w:pStyle w:val="Heading2"/>
      </w:pPr>
      <w:bookmarkStart w:id="3" w:name="_Toc429622227"/>
      <w:r>
        <w:t>Breve história da genômica</w:t>
      </w:r>
      <w:bookmarkEnd w:id="3"/>
    </w:p>
    <w:p w:rsidR="0002194D" w:rsidRDefault="00C2433E" w:rsidP="00076E72">
      <w:r w:rsidRPr="00C2433E">
        <w:t>A palavra “gen</w:t>
      </w:r>
      <w:r w:rsidR="00167617">
        <w:t>ô</w:t>
      </w:r>
      <w:r w:rsidRPr="00C2433E">
        <w:t>mica” surgiu em um</w:t>
      </w:r>
      <w:r>
        <w:t>a discussão de</w:t>
      </w:r>
      <w:r w:rsidRPr="00C2433E">
        <w:t xml:space="preserve"> bar </w:t>
      </w:r>
      <w:r>
        <w:t xml:space="preserve">para decidir o nome de uma nova revista científica em 1986 </w:t>
      </w:r>
      <w:r w:rsidR="00C90FE7">
        <w:fldChar w:fldCharType="begin"/>
      </w:r>
      <w:r w:rsidR="006C2EB4">
        <w:instrText xml:space="preserve"> ADDIN EN.CITE &lt;EndNote&gt;&lt;Cite&gt;&lt;Author&gt;Kuska&lt;/Author&gt;&lt;Year&gt;1998&lt;/Year&gt;&lt;RecNum&gt;232&lt;/RecNum&gt;&lt;DisplayText&gt;[1]&lt;/DisplayText&gt;&lt;record&gt;&lt;rec-number&gt;232&lt;/rec-number&gt;&lt;foreign-keys&gt;&lt;key app="EN" db-id="s9tvd90srwrdaue90wtx02a6rxf5aw5p2faa"&gt;232&lt;/key&gt;&lt;/foreign-keys&gt;&lt;ref-type name="Journal Article"&gt;17&lt;/ref-type&gt;&lt;contributors&gt;&lt;authors&gt;&lt;author&gt;Kuska, B.&lt;/author&gt;&lt;/authors&gt;&lt;/contributors&gt;&lt;titles&gt;&lt;title&gt;Beer, Bethesda, and biology: how &amp;quot;genomics&amp;quot; came into being&lt;/title&gt;&lt;secondary-title&gt;J Natl Cancer Inst&lt;/secondary-title&gt;&lt;alt-title&gt;Journal of the National Cancer Institute&lt;/alt-title&gt;&lt;/titles&gt;&lt;pages&gt;93&lt;/pages&gt;&lt;volume&gt;90&lt;/volume&gt;&lt;number&gt;2&lt;/number&gt;&lt;edition&gt;1998/02/05&lt;/edition&gt;&lt;keywords&gt;&lt;keyword&gt;*Human Genome Project&lt;/keyword&gt;&lt;keyword&gt;Humans&lt;/keyword&gt;&lt;keyword&gt;*Terminology as Topic&lt;/keyword&gt;&lt;/keywords&gt;&lt;dates&gt;&lt;year&gt;1998&lt;/year&gt;&lt;pub-dates&gt;&lt;date&gt;Jan 21&lt;/date&gt;&lt;/pub-dates&gt;&lt;/dates&gt;&lt;isbn&gt;0027-8874 (Print)&amp;#xD;0027-8874 (Linking)&lt;/isbn&gt;&lt;accession-num&gt;9450566&lt;/accession-num&gt;&lt;work-type&gt;News&lt;/work-type&gt;&lt;urls&gt;&lt;related-urls&gt;&lt;url&gt;http://www.ncbi.nlm.nih.gov/pubmed/9450566&lt;/url&gt;&lt;/related-urls&gt;&lt;/urls&gt;&lt;language&gt;eng&lt;/language&gt;&lt;/record&gt;&lt;/Cite&gt;&lt;/EndNote&gt;</w:instrText>
      </w:r>
      <w:r w:rsidR="00C90FE7">
        <w:fldChar w:fldCharType="separate"/>
      </w:r>
      <w:r>
        <w:rPr>
          <w:noProof/>
        </w:rPr>
        <w:t>[</w:t>
      </w:r>
      <w:hyperlink w:anchor="_ENREF_1" w:tooltip="Kuska, 1998 #232" w:history="1">
        <w:r w:rsidR="006C2EB4">
          <w:rPr>
            <w:noProof/>
          </w:rPr>
          <w:t>1</w:t>
        </w:r>
      </w:hyperlink>
      <w:r>
        <w:rPr>
          <w:noProof/>
        </w:rPr>
        <w:t>]</w:t>
      </w:r>
      <w:r w:rsidR="00C90FE7">
        <w:fldChar w:fldCharType="end"/>
      </w:r>
      <w:r w:rsidR="0002466F">
        <w:t>, focada em dados gerados pela</w:t>
      </w:r>
      <w:r w:rsidR="00A61057">
        <w:t xml:space="preserve"> exploração e comparação de geno</w:t>
      </w:r>
      <w:r w:rsidR="0002466F">
        <w:t>mas</w:t>
      </w:r>
      <w:r>
        <w:t>.</w:t>
      </w:r>
      <w:r w:rsidR="0002466F">
        <w:t xml:space="preserve"> Esta nova área nasceu </w:t>
      </w:r>
      <w:r w:rsidR="00076E72">
        <w:t xml:space="preserve">junto com </w:t>
      </w:r>
      <w:r w:rsidR="0002466F">
        <w:t>a era do “projeto genôma</w:t>
      </w:r>
      <w:r w:rsidR="00076E72">
        <w:t xml:space="preserve"> humano</w:t>
      </w:r>
      <w:r w:rsidR="0002466F">
        <w:t xml:space="preserve">”, </w:t>
      </w:r>
      <w:r w:rsidR="00A61057">
        <w:t>e trouxe</w:t>
      </w:r>
      <w:r w:rsidR="00076E72">
        <w:t xml:space="preserve"> i</w:t>
      </w:r>
      <w:r w:rsidR="00A61057">
        <w:t>novações para a ciência e a sociedade</w:t>
      </w:r>
      <w:r w:rsidR="00F169A0">
        <w:t xml:space="preserve">, criando novos campos </w:t>
      </w:r>
      <w:r w:rsidR="00076E72">
        <w:t>como a medici</w:t>
      </w:r>
      <w:r w:rsidR="00A61057">
        <w:t>na personalizada e a filogenômica</w:t>
      </w:r>
      <w:r w:rsidR="00076E72">
        <w:t>. O campo da genômica hoje est</w:t>
      </w:r>
      <w:r w:rsidR="00A61057">
        <w:t>á em franca expansão, uma projeç</w:t>
      </w:r>
      <w:r w:rsidR="00076E72">
        <w:t xml:space="preserve">ão atual indica que, se a taxa de crescimento se mantiver, são esperados </w:t>
      </w:r>
      <w:r w:rsidR="00A61057">
        <w:t xml:space="preserve">que </w:t>
      </w:r>
      <w:r w:rsidR="00076E72">
        <w:t>10</w:t>
      </w:r>
      <w:r w:rsidR="003D5249">
        <w:t>.</w:t>
      </w:r>
      <w:r w:rsidR="00076E72">
        <w:t>000 genomas de vertebrados</w:t>
      </w:r>
      <w:r w:rsidR="00A61057">
        <w:t xml:space="preserve"> sejam</w:t>
      </w:r>
      <w:r w:rsidR="00076E72">
        <w:t xml:space="preserve"> sequenciados nos próximos 10 anos </w:t>
      </w:r>
      <w:r w:rsidR="00076E72">
        <w:fldChar w:fldCharType="begin"/>
      </w:r>
      <w:r w:rsidR="006C2EB4">
        <w:instrText xml:space="preserve"> ADDIN EN.CITE &lt;EndNote&gt;&lt;Cite&gt;&lt;Year&gt;2009&lt;/Year&gt;&lt;RecNum&gt;264&lt;/RecNum&gt;&lt;DisplayText&gt;[2]&lt;/DisplayText&gt;&lt;record&gt;&lt;rec-number&gt;264&lt;/rec-number&gt;&lt;foreign-keys&gt;&lt;key app="EN" db-id="s9tvd90srwrdaue90wtx02a6rxf5aw5p2faa"&gt;264&lt;/key&gt;&lt;/foreign-keys&gt;&lt;ref-type name="Journal Article"&gt;17&lt;/ref-type&gt;&lt;contributors&gt;&lt;/contributors&gt;&lt;titles&gt;&lt;title&gt;Genome 10K: a proposal to obtain whole-genome sequence for 10,000 vertebrate species&lt;/title&gt;&lt;secondary-title&gt;J Hered&lt;/secondary-title&gt;&lt;alt-title&gt;The Journal of heredity&lt;/alt-title&gt;&lt;/titles&gt;&lt;pages&gt;659-74&lt;/pages&gt;&lt;volume&gt;100&lt;/volume&gt;&lt;number&gt;6&lt;/number&gt;&lt;edition&gt;2009/11/07&lt;/edition&gt;&lt;keywords&gt;&lt;keyword&gt;Animals&lt;/keyword&gt;&lt;keyword&gt;*Biological Specimen Banks&lt;/keyword&gt;&lt;keyword&gt;Genome/*genetics&lt;/keyword&gt;&lt;keyword&gt;Genomics/economics/*methods&lt;/keyword&gt;&lt;keyword&gt;Species Specificity&lt;/keyword&gt;&lt;keyword&gt;Vertebrates/*genetics&lt;/keyword&gt;&lt;/keywords&gt;&lt;dates&gt;&lt;year&gt;2009&lt;/year&gt;&lt;pub-dates&gt;&lt;date&gt;Nov-Dec&lt;/date&gt;&lt;/pub-dates&gt;&lt;/dates&gt;&lt;isbn&gt;1465-7333 (Electronic)&amp;#xD;0022-1503 (Linking)&lt;/isbn&gt;&lt;accession-num&gt;19892720&lt;/accession-num&gt;&lt;work-type&gt;Research Support, N.I.H., Intramural&amp;#xD;Research Support, Non-U.S. Gov&amp;apos;t&amp;#xD;Research Support, U.S. Gov&amp;apos;t, Non-P.H.S.&lt;/work-type&gt;&lt;urls&gt;&lt;related-urls&gt;&lt;url&gt;http://www.ncbi.nlm.nih.gov/pubmed/19892720&lt;/url&gt;&lt;/related-urls&gt;&lt;/urls&gt;&lt;custom2&gt;2877544&lt;/custom2&gt;&lt;electronic-resource-num&gt;10.1093/jhered/esp086&lt;/electronic-resource-num&gt;&lt;language&gt;eng&lt;/language&gt;&lt;/record&gt;&lt;/Cite&gt;&lt;/EndNote&gt;</w:instrText>
      </w:r>
      <w:r w:rsidR="00076E72">
        <w:fldChar w:fldCharType="separate"/>
      </w:r>
      <w:r w:rsidR="00076E72">
        <w:rPr>
          <w:noProof/>
        </w:rPr>
        <w:t>[</w:t>
      </w:r>
      <w:hyperlink w:anchor="_ENREF_2" w:tooltip=", 2009 #264" w:history="1">
        <w:r w:rsidR="006C2EB4">
          <w:rPr>
            <w:noProof/>
          </w:rPr>
          <w:t>2</w:t>
        </w:r>
      </w:hyperlink>
      <w:r w:rsidR="00076E72">
        <w:rPr>
          <w:noProof/>
        </w:rPr>
        <w:t>]</w:t>
      </w:r>
      <w:r w:rsidR="00076E72">
        <w:fldChar w:fldCharType="end"/>
      </w:r>
      <w:r w:rsidR="00076E72">
        <w:t>.</w:t>
      </w:r>
      <w:r w:rsidR="0002194D">
        <w:t xml:space="preserve"> </w:t>
      </w:r>
    </w:p>
    <w:p w:rsidR="00B03693" w:rsidRPr="00B03693" w:rsidRDefault="0002194D" w:rsidP="00B03693">
      <w:r>
        <w:t>I</w:t>
      </w:r>
      <w:r w:rsidR="00BB7D5E">
        <w:t xml:space="preserve">sso </w:t>
      </w:r>
      <w:r>
        <w:t>deve</w:t>
      </w:r>
      <w:r w:rsidR="00BB7D5E">
        <w:t>-se à</w:t>
      </w:r>
      <w:r>
        <w:t xml:space="preserve"> </w:t>
      </w:r>
      <w:r w:rsidR="00B03693">
        <w:t>nova geração de técnicas para sequenciamento de DNA</w:t>
      </w:r>
      <w:r w:rsidR="00BB7D5E">
        <w:t>, que</w:t>
      </w:r>
      <w:r w:rsidR="00B03693">
        <w:t xml:space="preserve"> tem feito com que este seja cada vez mais barato, eficiente e livre de erros</w:t>
      </w:r>
      <w:r w:rsidR="00BD6986">
        <w:t xml:space="preserve"> </w:t>
      </w:r>
      <w:r w:rsidR="00C90FE7">
        <w:fldChar w:fldCharType="begin"/>
      </w:r>
      <w:r w:rsidR="006C2EB4">
        <w:instrText xml:space="preserve"> ADDIN EN.CITE &lt;EndNote&gt;&lt;Cite&gt;&lt;Author&gt;Schuster&lt;/Author&gt;&lt;Year&gt;2008&lt;/Year&gt;&lt;RecNum&gt;235&lt;/RecNum&gt;&lt;DisplayText&gt;[3]&lt;/DisplayText&gt;&lt;record&gt;&lt;rec-number&gt;235&lt;/rec-number&gt;&lt;foreign-keys&gt;&lt;key app="EN" db-id="s9tvd90srwrdaue90wtx02a6rxf5aw5p2faa"&gt;235&lt;/key&gt;&lt;/foreign-keys&gt;&lt;ref-type name="Journal Article"&gt;17&lt;/ref-type&gt;&lt;contributors&gt;&lt;authors&gt;&lt;author&gt;Schuster, S. C.&lt;/author&gt;&lt;/authors&gt;&lt;/contributors&gt;&lt;auth-address&gt;Pennsylvania State University, Center for Comparative Genomics and Bioinformatics, 310 Wartik Building, University Park, Pennsylvania 16802, USA. scs@bx.psu.edu&lt;/auth-address&gt;&lt;titles&gt;&lt;title&gt;Next-generation sequencing transforms today&amp;apos;s biology&lt;/title&gt;&lt;secondary-title&gt;Nat Methods&lt;/secondary-title&gt;&lt;alt-title&gt;Nature methods&lt;/alt-title&gt;&lt;/titles&gt;&lt;pages&gt;16-8&lt;/pages&gt;&lt;volume&gt;5&lt;/volume&gt;&lt;number&gt;1&lt;/number&gt;&lt;edition&gt;2008/01/01&lt;/edition&gt;&lt;keywords&gt;&lt;keyword&gt;*Algorithms&lt;/keyword&gt;&lt;keyword&gt;Biology/*trends&lt;/keyword&gt;&lt;keyword&gt;Forecasting&lt;/keyword&gt;&lt;keyword&gt;Oligonucleotide Array Sequence Analysis/*trends&lt;/keyword&gt;&lt;keyword&gt;Sequence Analysis, DNA/*trends&lt;/keyword&gt;&lt;/keywords&gt;&lt;dates&gt;&lt;year&gt;2008&lt;/year&gt;&lt;pub-dates&gt;&lt;date&gt;Jan&lt;/date&gt;&lt;/pub-dates&gt;&lt;/dates&gt;&lt;isbn&gt;1548-7105 (Electronic)&amp;#xD;1548-7091 (Linking)&lt;/isbn&gt;&lt;accession-num&gt;18165802&lt;/accession-num&gt;&lt;work-type&gt;Research Support, Non-U.S. Gov&amp;apos;t&amp;#xD;Review&lt;/work-type&gt;&lt;urls&gt;&lt;related-urls&gt;&lt;url&gt;http://www.ncbi.nlm.nih.gov/pubmed/18165802&lt;/url&gt;&lt;/related-urls&gt;&lt;/urls&gt;&lt;electronic-resource-num&gt;10.1038/nmeth1156&lt;/electronic-resource-num&gt;&lt;language&gt;eng&lt;/language&gt;&lt;/record&gt;&lt;/Cite&gt;&lt;/EndNote&gt;</w:instrText>
      </w:r>
      <w:r w:rsidR="00C90FE7">
        <w:fldChar w:fldCharType="separate"/>
      </w:r>
      <w:r w:rsidR="00076E72">
        <w:rPr>
          <w:noProof/>
        </w:rPr>
        <w:t>[</w:t>
      </w:r>
      <w:hyperlink w:anchor="_ENREF_3" w:tooltip="Schuster, 2008 #235" w:history="1">
        <w:r w:rsidR="006C2EB4">
          <w:rPr>
            <w:noProof/>
          </w:rPr>
          <w:t>3</w:t>
        </w:r>
      </w:hyperlink>
      <w:r w:rsidR="00076E72">
        <w:rPr>
          <w:noProof/>
        </w:rPr>
        <w:t>]</w:t>
      </w:r>
      <w:r w:rsidR="00C90FE7">
        <w:fldChar w:fldCharType="end"/>
      </w:r>
      <w:r w:rsidR="00B03693">
        <w:t xml:space="preserve">. A última década viu um decaimento exponencial do preço de sequenciamento </w:t>
      </w:r>
      <w:r w:rsidR="00574333">
        <w:t xml:space="preserve">(ANEXO A) </w:t>
      </w:r>
      <w:r w:rsidR="00B03693">
        <w:t>que influenciou diretamente no crescimento exponencial da quantidade de genomas completos e parciais disponíveis e publicados</w:t>
      </w:r>
      <w:r w:rsidR="000914A7">
        <w:t xml:space="preserve"> </w:t>
      </w:r>
      <w:r w:rsidR="00C90FE7">
        <w:fldChar w:fldCharType="begin">
          <w:fldData xml:space="preserve">PEVuZE5vdGU+PENpdGU+PEF1dGhvcj5NYXJkaXM8L0F1dGhvcj48WWVhcj4yMDExPC9ZZWFyPjxS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</w:fldData>
        </w:fldChar>
      </w:r>
      <w:r w:rsidR="006C2EB4">
        <w:instrText xml:space="preserve"> ADDIN EN.CITE </w:instrText>
      </w:r>
      <w:r w:rsidR="006C2EB4">
        <w:fldChar w:fldCharType="begin">
          <w:fldData xml:space="preserve">PEVuZE5vdGU+PENpdGU+PEF1dGhvcj5NYXJkaXM8L0F1dGhvcj48WWVhcj4yMDExPC9ZZWFyPjxS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</w:fldData>
        </w:fldChar>
      </w:r>
      <w:r w:rsidR="006C2EB4">
        <w:instrText xml:space="preserve"> ADDIN EN.CITE.DATA </w:instrText>
      </w:r>
      <w:r w:rsidR="006C2EB4">
        <w:fldChar w:fldCharType="end"/>
      </w:r>
      <w:r w:rsidR="00C90FE7">
        <w:fldChar w:fldCharType="separate"/>
      </w:r>
      <w:r w:rsidR="00076E72">
        <w:rPr>
          <w:noProof/>
        </w:rPr>
        <w:t>[</w:t>
      </w:r>
      <w:hyperlink w:anchor="_ENREF_3" w:tooltip="Schuster, 2008 #235" w:history="1">
        <w:r w:rsidR="006C2EB4">
          <w:rPr>
            <w:noProof/>
          </w:rPr>
          <w:t>3</w:t>
        </w:r>
      </w:hyperlink>
      <w:r w:rsidR="00076E72">
        <w:rPr>
          <w:noProof/>
        </w:rPr>
        <w:t xml:space="preserve">, </w:t>
      </w:r>
      <w:hyperlink w:anchor="_ENREF_4" w:tooltip="Mardis, 2011 #236" w:history="1">
        <w:r w:rsidR="006C2EB4">
          <w:rPr>
            <w:noProof/>
          </w:rPr>
          <w:t>4</w:t>
        </w:r>
      </w:hyperlink>
      <w:r w:rsidR="00076E72">
        <w:rPr>
          <w:noProof/>
        </w:rPr>
        <w:t>]</w:t>
      </w:r>
      <w:r w:rsidR="00C90FE7">
        <w:fldChar w:fldCharType="end"/>
      </w:r>
      <w:r w:rsidR="00B03693">
        <w:t>.</w:t>
      </w:r>
      <w:r w:rsidR="000914A7">
        <w:t xml:space="preserve"> </w:t>
      </w:r>
      <w:r w:rsidR="00C02658">
        <w:t xml:space="preserve">As técnicas hoje chamadas de </w:t>
      </w:r>
      <w:r w:rsidR="00C02658" w:rsidRPr="00C02658">
        <w:rPr>
          <w:i/>
        </w:rPr>
        <w:t>Next Generation Sequencing</w:t>
      </w:r>
      <w:r w:rsidR="00C02658">
        <w:t xml:space="preserve"> (NGS) incluem </w:t>
      </w:r>
      <w:r w:rsidR="00FD73EA">
        <w:t>diversas plataformas e tecnologias, tendo como fator comum o baixo preço e a enorme quantidade de dados gerados por corrida, superando em muitas</w:t>
      </w:r>
      <w:r w:rsidR="00A61057">
        <w:t xml:space="preserve"> </w:t>
      </w:r>
      <w:r w:rsidR="00FD73EA">
        <w:t>ordens de grandeza</w:t>
      </w:r>
      <w:r w:rsidR="00A61057">
        <w:t xml:space="preserve"> (por volta de 10</w:t>
      </w:r>
      <w:r w:rsidR="00A61057">
        <w:rPr>
          <w:vertAlign w:val="superscript"/>
        </w:rPr>
        <w:t>8</w:t>
      </w:r>
      <w:r w:rsidR="00A61057">
        <w:t>)</w:t>
      </w:r>
      <w:r w:rsidR="00FD73EA">
        <w:t xml:space="preserve"> o método de sequenciamento de Sanger.</w:t>
      </w:r>
    </w:p>
    <w:p w:rsidR="00B03693" w:rsidRPr="00A93B3B" w:rsidRDefault="00B03693" w:rsidP="00B03693">
      <w:r>
        <w:t xml:space="preserve">A proliferação destas novas técnicas gerou uma avalanche de projetos que buscam </w:t>
      </w:r>
      <w:r w:rsidR="00A93B3B">
        <w:t xml:space="preserve">a descrição inicial </w:t>
      </w:r>
      <w:r w:rsidR="00DD3516">
        <w:t>dos genomas</w:t>
      </w:r>
      <w:r w:rsidR="00167617">
        <w:t xml:space="preserve"> de </w:t>
      </w:r>
      <w:r w:rsidR="00A93B3B">
        <w:t>espécies modelo</w:t>
      </w:r>
      <w:r w:rsidR="00167617">
        <w:t xml:space="preserve"> e também,</w:t>
      </w:r>
      <w:r w:rsidR="00A93B3B">
        <w:t xml:space="preserve"> cada vez mais, de qualquer organismo de interesse. O sequenciamento completo de um genoma, ainda hoje, não é uma tarefa trivial, pois regiões altamente repetitivas são uma barreira para os </w:t>
      </w:r>
      <w:r w:rsidR="00DD3516">
        <w:t>algoritmos</w:t>
      </w:r>
      <w:r w:rsidR="00A93B3B">
        <w:t xml:space="preserve"> de montagem, já que as técnicas de NGS produzem sequências curtas</w:t>
      </w:r>
      <w:r w:rsidR="00BD6986">
        <w:t xml:space="preserve"> </w:t>
      </w:r>
      <w:r w:rsidR="00C90FE7">
        <w:fldChar w:fldCharType="begin"/>
      </w:r>
      <w:r w:rsidR="006C2EB4">
        <w:instrText xml:space="preserve"> ADDIN EN.CITE &lt;EndNote&gt;&lt;Cite&gt;&lt;Author&gt;Koboldt&lt;/Author&gt;&lt;Year&gt;2010&lt;/Year&gt;&lt;RecNum&gt;234&lt;/RecNum&gt;&lt;DisplayText&gt;[5]&lt;/DisplayText&gt;&lt;record&gt;&lt;rec-number&gt;234&lt;/rec-number&gt;&lt;foreign-keys&gt;&lt;key app="EN" db-id="s9tvd90srwrdaue90wtx02a6rxf5aw5p2faa"&gt;234&lt;/key&gt;&lt;/foreign-keys&gt;&lt;ref-type name="Journal Article"&gt;17&lt;/ref-type&gt;&lt;contributors&gt;&lt;authors&gt;&lt;author&gt;Koboldt, D. C.&lt;/author&gt;&lt;author&gt;Ding, L.&lt;/author&gt;&lt;author&gt;Mardis, E. R.&lt;/author&gt;&lt;author&gt;Wilson, R. K.&lt;/author&gt;&lt;/authors&gt;&lt;/contributors&gt;&lt;auth-address&gt;The Genome Center at Washington University, St. Louis, Missouri 63108, USA. dkoboldt@genome.wustl.edu&lt;/auth-address&gt;&lt;titles&gt;&lt;title&gt;Challenges of sequencing human genomes&lt;/title&gt;&lt;secondary-title&gt;Brief Bioinform&lt;/secondary-title&gt;&lt;alt-title&gt;Briefings in bioinformatics&lt;/alt-title&gt;&lt;/titles&gt;&lt;pages&gt;484-98&lt;/pages&gt;&lt;volume&gt;11&lt;/volume&gt;&lt;number&gt;5&lt;/number&gt;&lt;edition&gt;2010/06/04&lt;/edition&gt;&lt;keywords&gt;&lt;keyword&gt;Base Sequence&lt;/keyword&gt;&lt;keyword&gt;Genetic Variation&lt;/keyword&gt;&lt;keyword&gt;*Genome, Human&lt;/keyword&gt;&lt;keyword&gt;Humans&lt;/keyword&gt;&lt;keyword&gt;Neoplasms/genetics&lt;/keyword&gt;&lt;keyword&gt;Sequence Analysis, DNA/instrumentation/*methods&lt;/keyword&gt;&lt;keyword&gt;Software&lt;/keyword&gt;&lt;/keywords&gt;&lt;dates&gt;&lt;year&gt;2010&lt;/year&gt;&lt;pub-dates&gt;&lt;date&gt;Sep&lt;/date&gt;&lt;/pub-dates&gt;&lt;/dates&gt;&lt;isbn&gt;1477-4054 (Electronic)&amp;#xD;1467-5463 (Linking)&lt;/isbn&gt;&lt;accession-num&gt;20519329&lt;/accession-num&gt;&lt;work-type&gt;Research Support, N.I.H., Extramural&amp;#xD;Review&lt;/work-type&gt;&lt;urls&gt;&lt;related-urls&gt;&lt;url&gt;http://www.ncbi.nlm.nih.gov/pubmed/20519329&lt;/url&gt;&lt;/related-urls&gt;&lt;/urls&gt;&lt;custom2&gt;2980933&lt;/custom2&gt;&lt;electronic-resource-num&gt;10.1093/bib/bbq016&lt;/electronic-resource-num&gt;&lt;language&gt;eng&lt;/language&gt;&lt;/record&gt;&lt;/Cite&gt;&lt;/EndNote&gt;</w:instrText>
      </w:r>
      <w:r w:rsidR="00C90FE7">
        <w:fldChar w:fldCharType="separate"/>
      </w:r>
      <w:r w:rsidR="00076E72">
        <w:rPr>
          <w:noProof/>
        </w:rPr>
        <w:t>[</w:t>
      </w:r>
      <w:hyperlink w:anchor="_ENREF_5" w:tooltip="Koboldt, 2010 #234" w:history="1">
        <w:r w:rsidR="006C2EB4">
          <w:rPr>
            <w:noProof/>
          </w:rPr>
          <w:t>5</w:t>
        </w:r>
      </w:hyperlink>
      <w:r w:rsidR="00076E72">
        <w:rPr>
          <w:noProof/>
        </w:rPr>
        <w:t>]</w:t>
      </w:r>
      <w:r w:rsidR="00C90FE7">
        <w:fldChar w:fldCharType="end"/>
      </w:r>
      <w:r w:rsidR="00A93B3B">
        <w:t>. A anotação dest</w:t>
      </w:r>
      <w:r w:rsidR="00A61057">
        <w:t>e genoma, que envolve a indentificação</w:t>
      </w:r>
      <w:r w:rsidR="00A93B3B">
        <w:t xml:space="preserve"> de regiões codificantes e regulatórias, é um processo contínuo e iterativo, novas versões de genomas modelo, como o do </w:t>
      </w:r>
      <w:r w:rsidR="00A93B3B" w:rsidRPr="00A93B3B">
        <w:rPr>
          <w:i/>
        </w:rPr>
        <w:t>Homo Sapiens</w:t>
      </w:r>
      <w:r w:rsidR="00A93B3B">
        <w:rPr>
          <w:i/>
        </w:rPr>
        <w:t>,</w:t>
      </w:r>
      <w:r w:rsidR="00A93B3B">
        <w:t xml:space="preserve"> são lançadas regularmente. Portanto, é muito comum que genomas sejam disponibilizados em estágios iniciais </w:t>
      </w:r>
      <w:r w:rsidR="001F447E">
        <w:t>de montagem e anotação, como genomas parciais.</w:t>
      </w:r>
    </w:p>
    <w:p w:rsidR="00D765C9" w:rsidRDefault="00A44F4E" w:rsidP="00D765C9">
      <w:pPr>
        <w:pStyle w:val="Heading2"/>
      </w:pPr>
      <w:bookmarkStart w:id="4" w:name="_Toc429622228"/>
      <w:r>
        <w:lastRenderedPageBreak/>
        <w:t>Amadurecimento da genômica c</w:t>
      </w:r>
      <w:r w:rsidR="00D765C9">
        <w:t>omputacional</w:t>
      </w:r>
      <w:bookmarkEnd w:id="4"/>
    </w:p>
    <w:p w:rsidR="001F447E" w:rsidRDefault="001F447E" w:rsidP="001F447E">
      <w:r>
        <w:t>Da necessidade de explorar essa grande coleção de dados biológicos</w:t>
      </w:r>
      <w:r w:rsidR="00306CF0">
        <w:t>, normalmente medidos em gigabytes,</w:t>
      </w:r>
      <w:r>
        <w:t xml:space="preserve"> que se acumula, surgiu a genômica computacional. Esta área se concentra na criação e aplicação de ferramentas para análise, comparação e descrição de genes, genomas e sistemas.</w:t>
      </w:r>
    </w:p>
    <w:p w:rsidR="00A44F4E" w:rsidRDefault="00A44F4E" w:rsidP="00A44F4E">
      <w:r>
        <w:t>Bancos de dados são a matéria-prima dos estudos computacionais em problemas que envolvem “</w:t>
      </w:r>
      <w:r w:rsidRPr="001F447E">
        <w:rPr>
          <w:i/>
        </w:rPr>
        <w:t>Big Data</w:t>
      </w:r>
      <w:r>
        <w:t xml:space="preserve">”. Na biologia computacional, os bancos de dados são gerados para organizar o conhecimento de modo que futuros estudos sejam facilitados. Estes bancos são disponibilizados na internet em grandes plataformas, como a do NCBI para genes </w:t>
      </w:r>
      <w:r>
        <w:fldChar w:fldCharType="begin"/>
      </w:r>
      <w:r w:rsidR="006C2EB4">
        <w:instrText xml:space="preserve"> ADDIN EN.CITE &lt;EndNote&gt;&lt;Cite&gt;&lt;Author&gt;Brown&lt;/Author&gt;&lt;Year&gt;2015&lt;/Year&gt;&lt;RecNum&gt;231&lt;/RecNum&gt;&lt;DisplayText&gt;[6]&lt;/DisplayText&gt;&lt;record&gt;&lt;rec-number&gt;231&lt;/rec-number&gt;&lt;foreign-keys&gt;&lt;key app="EN" db-id="s9tvd90srwrdaue90wtx02a6rxf5aw5p2faa"&gt;231&lt;/key&gt;&lt;/foreign-keys&gt;&lt;ref-type name="Journal Article"&gt;17&lt;/ref-type&gt;&lt;contributors&gt;&lt;authors&gt;&lt;author&gt;Brown, G. R.&lt;/author&gt;&lt;author&gt;Hem, V.&lt;/author&gt;&lt;author&gt;Katz, K. S.&lt;/author&gt;&lt;author&gt;Ovetsky, M.&lt;/author&gt;&lt;author&gt;Wallin, C.&lt;/author&gt;&lt;author&gt;Ermolaeva, O.&lt;/author&gt;&lt;author&gt;Tolstoy, I.&lt;/author&gt;&lt;author&gt;Tatusova, T.&lt;/author&gt;&lt;author&gt;Pruitt, K. D.&lt;/author&gt;&lt;author&gt;Maglott, D. R.&lt;/author&gt;&lt;author&gt;Murphy, T. D.&lt;/author&gt;&lt;/authors&gt;&lt;/contributors&gt;&lt;auth-address&gt;National Center for Biotechnology Information, National Library of Medicine, National Institutes of Health, Bethesda, MD 20892-6510, USA.&amp;#xD;National Center for Biotechnology Information, National Library of Medicine, National Institutes of Health, Bethesda, MD 20892-6510, USA murphyte@ncbi.nlm.nih.gov.&lt;/auth-address&gt;&lt;titles&gt;&lt;title&gt;Gene: a gene-centered information resource at NCBI&lt;/title&gt;&lt;secondary-title&gt;Nucleic Acids Res&lt;/secondary-title&gt;&lt;alt-title&gt;Nucleic acids research&lt;/alt-title&gt;&lt;/titles&gt;&lt;pages&gt;D36-42&lt;/pages&gt;&lt;volume&gt;43&lt;/volume&gt;&lt;number&gt;Database issue&lt;/number&gt;&lt;edition&gt;2014/10/31&lt;/edition&gt;&lt;keywords&gt;&lt;keyword&gt;*Databases, Genetic&lt;/keyword&gt;&lt;keyword&gt;*Genes&lt;/keyword&gt;&lt;keyword&gt;Genetic Variation&lt;/keyword&gt;&lt;keyword&gt;Genomics&lt;/keyword&gt;&lt;keyword&gt;Internet&lt;/keyword&gt;&lt;keyword&gt;National Library of Medicine (U.S.)&lt;/keyword&gt;&lt;keyword&gt;Phenotype&lt;/keyword&gt;&lt;keyword&gt;United States&lt;/keyword&gt;&lt;/keywords&gt;&lt;dates&gt;&lt;year&gt;2015&lt;/year&gt;&lt;pub-dates&gt;&lt;date&gt;Jan&lt;/date&gt;&lt;/pub-dates&gt;&lt;/dates&gt;&lt;isbn&gt;1362-4962 (Electronic)&amp;#xD;0305-1048 (Linking)&lt;/isbn&gt;&lt;accession-num&gt;25355515&lt;/accession-num&gt;&lt;work-type&gt;Research Support, N.I.H., Intramural&lt;/work-type&gt;&lt;urls&gt;&lt;related-urls&gt;&lt;url&gt;http://www.ncbi.nlm.nih.gov/pubmed/25355515&lt;/url&gt;&lt;/related-urls&gt;&lt;/urls&gt;&lt;custom2&gt;4383897&lt;/custom2&gt;&lt;electronic-resource-num&gt;10.1093/nar/gku1055&lt;/electronic-resource-num&gt;&lt;language&gt;eng&lt;/language&gt;&lt;/record&gt;&lt;/Cite&gt;&lt;/EndNote&gt;</w:instrText>
      </w:r>
      <w:r>
        <w:fldChar w:fldCharType="separate"/>
      </w:r>
      <w:r>
        <w:rPr>
          <w:noProof/>
        </w:rPr>
        <w:t>[</w:t>
      </w:r>
      <w:hyperlink w:anchor="_ENREF_6" w:tooltip="Brown, 2015 #231" w:history="1">
        <w:r w:rsidR="006C2EB4">
          <w:rPr>
            <w:noProof/>
          </w:rPr>
          <w:t>6</w:t>
        </w:r>
      </w:hyperlink>
      <w:r>
        <w:rPr>
          <w:noProof/>
        </w:rPr>
        <w:t>]</w:t>
      </w:r>
      <w:r>
        <w:fldChar w:fldCharType="end"/>
      </w:r>
      <w:r>
        <w:t xml:space="preserve">, taxonomias </w:t>
      </w:r>
      <w:r>
        <w:fldChar w:fldCharType="begin"/>
      </w:r>
      <w:r w:rsidR="006C2EB4">
        <w:instrText xml:space="preserve"> ADDIN EN.CITE &lt;EndNote&gt;&lt;Cite&gt;&lt;Author&gt;Federhen&lt;/Author&gt;&lt;Year&gt;2012&lt;/Year&gt;&lt;RecNum&gt;227&lt;/RecNum&gt;&lt;DisplayText&gt;[7]&lt;/DisplayText&gt;&lt;record&gt;&lt;rec-number&gt;227&lt;/rec-number&gt;&lt;foreign-keys&gt;&lt;key app="EN" db-id="s9tvd90srwrdaue90wtx02a6rxf5aw5p2faa"&gt;227&lt;/key&gt;&lt;/foreign-keys&gt;&lt;ref-type name="Journal Article"&gt;17&lt;/ref-type&gt;&lt;contributors&gt;&lt;authors&gt;&lt;author&gt;Federhen, S.&lt;/author&gt;&lt;/authors&gt;&lt;/contributors&gt;&lt;auth-address&gt;National Center for Biotechnology Information, National Library of Medicine, National Institutes of Health, Bethesda, MD 20894, USA. federhen@ncbi.nlm.nih.gov&lt;/auth-address&gt;&lt;titles&gt;&lt;title&gt;The NCBI Taxonomy database&lt;/title&gt;&lt;secondary-title&gt;Nucleic Acids Res&lt;/secondary-title&gt;&lt;alt-title&gt;Nucleic acids research&lt;/alt-title&gt;&lt;/titles&gt;&lt;pages&gt;D136-43&lt;/pages&gt;&lt;volume&gt;40&lt;/volume&gt;&lt;number&gt;Database issue&lt;/number&gt;&lt;edition&gt;2011/12/06&lt;/edition&gt;&lt;keywords&gt;&lt;keyword&gt;*Databases, Genetic&lt;/keyword&gt;&lt;keyword&gt;*Phylogeny&lt;/keyword&gt;&lt;keyword&gt;Terminology as Topic&lt;/keyword&gt;&lt;/keywords&gt;&lt;dates&gt;&lt;year&gt;2012&lt;/year&gt;&lt;pub-dates&gt;&lt;date&gt;Jan&lt;/date&gt;&lt;/pub-dates&gt;&lt;/dates&gt;&lt;isbn&gt;1362-4962 (Electronic)&amp;#xD;0305-1048 (Linking)&lt;/isbn&gt;&lt;accession-num&gt;22139910&lt;/accession-num&gt;&lt;work-type&gt;Research Support, N.I.H., Intramural&lt;/work-type&gt;&lt;urls&gt;&lt;related-urls&gt;&lt;url&gt;http://www.ncbi.nlm.nih.gov/pubmed/22139910&lt;/url&gt;&lt;/related-urls&gt;&lt;/urls&gt;&lt;custom2&gt;3245000&lt;/custom2&gt;&lt;electronic-resource-num&gt;10.1093/nar/gkr1178&lt;/electronic-resource-num&gt;&lt;language&gt;eng&lt;/language&gt;&lt;/record&gt;&lt;/Cite&gt;&lt;/EndNote&gt;</w:instrText>
      </w:r>
      <w:r>
        <w:fldChar w:fldCharType="separate"/>
      </w:r>
      <w:r>
        <w:rPr>
          <w:noProof/>
        </w:rPr>
        <w:t>[</w:t>
      </w:r>
      <w:hyperlink w:anchor="_ENREF_7" w:tooltip="Federhen, 2012 #227" w:history="1">
        <w:r w:rsidR="006C2EB4">
          <w:rPr>
            <w:noProof/>
          </w:rPr>
          <w:t>7</w:t>
        </w:r>
      </w:hyperlink>
      <w:r>
        <w:rPr>
          <w:noProof/>
        </w:rPr>
        <w:t>]</w:t>
      </w:r>
      <w:r>
        <w:fldChar w:fldCharType="end"/>
      </w:r>
      <w:r>
        <w:t xml:space="preserve">, proteínas </w:t>
      </w:r>
      <w:r>
        <w:fldChar w:fldCharType="begin"/>
      </w:r>
      <w:r w:rsidR="006C2EB4">
        <w:instrText xml:space="preserve"> ADDIN EN.CITE &lt;EndNote&gt;&lt;Cite&gt;&lt;Author&gt;Pruitt&lt;/Author&gt;&lt;Year&gt;2012&lt;/Year&gt;&lt;RecNum&gt;230&lt;/RecNum&gt;&lt;DisplayText&gt;[8]&lt;/DisplayText&gt;&lt;record&gt;&lt;rec-number&gt;230&lt;/rec-number&gt;&lt;foreign-keys&gt;&lt;key app="EN" db-id="s9tvd90srwrdaue90wtx02a6rxf5aw5p2faa"&gt;230&lt;/key&gt;&lt;/foreign-keys&gt;&lt;ref-type name="Journal Article"&gt;17&lt;/ref-type&gt;&lt;contributors&gt;&lt;authors&gt;&lt;author&gt;Pruitt, K. D.&lt;/author&gt;&lt;author&gt;Tatusova, T.&lt;/author&gt;&lt;author&gt;Brown, G. R.&lt;/author&gt;&lt;author&gt;Maglott, D. R.&lt;/author&gt;&lt;/authors&gt;&lt;/contributors&gt;&lt;auth-address&gt;National Center for Biotechnology Information, National Library of Medicine, National Institutes of Health, Building 38A, 8600 Rockville Pike, Bethesda, MD 20894, USA. pruitt@ncbi.nlm.nih.gov&lt;/auth-address&gt;&lt;titles&gt;&lt;title&gt;NCBI Reference Sequences (RefSeq): current status, new features and genome annotation policy&lt;/title&gt;&lt;secondary-title&gt;Nucleic Acids Res&lt;/secondary-title&gt;&lt;alt-title&gt;Nucleic acids research&lt;/alt-title&gt;&lt;/titles&gt;&lt;pages&gt;D130-5&lt;/pages&gt;&lt;volume&gt;40&lt;/volume&gt;&lt;number&gt;Database issue&lt;/number&gt;&lt;edition&gt;2011/11/29&lt;/edition&gt;&lt;keywords&gt;&lt;keyword&gt;*Databases, Genetic&lt;/keyword&gt;&lt;keyword&gt;Genomics/standards&lt;/keyword&gt;&lt;keyword&gt;Humans&lt;/keyword&gt;&lt;keyword&gt;*Molecular Sequence Annotation&lt;/keyword&gt;&lt;keyword&gt;Reference Standards&lt;/keyword&gt;&lt;keyword&gt;Sequence Analysis/*standards&lt;/keyword&gt;&lt;keyword&gt;Sequence Analysis, DNA/standards&lt;/keyword&gt;&lt;keyword&gt;Sequence Analysis, Protein/standards&lt;/keyword&gt;&lt;keyword&gt;Sequence Analysis, RNA/standards&lt;/keyword&gt;&lt;/keywords&gt;&lt;dates&gt;&lt;year&gt;2012&lt;/year&gt;&lt;pub-dates&gt;&lt;date&gt;Jan&lt;/date&gt;&lt;/pub-dates&gt;&lt;/dates&gt;&lt;isbn&gt;1362-4962 (Electronic)&amp;#xD;0305-1048 (Linking)&lt;/isbn&gt;&lt;accession-num&gt;22121212&lt;/accession-num&gt;&lt;work-type&gt;Research Support, N.I.H., Intramural&lt;/work-type&gt;&lt;urls&gt;&lt;related-urls&gt;&lt;url&gt;http://www.ncbi.nlm.nih.gov/pubmed/22121212&lt;/url&gt;&lt;/related-urls&gt;&lt;/urls&gt;&lt;custom2&gt;3245008&lt;/custom2&gt;&lt;electronic-resource-num&gt;10.1093/nar/gkr1079&lt;/electronic-resource-num&gt;&lt;language&gt;eng&lt;/language&gt;&lt;/record&gt;&lt;/Cite&gt;&lt;/EndNote&gt;</w:instrText>
      </w:r>
      <w:r>
        <w:fldChar w:fldCharType="separate"/>
      </w:r>
      <w:r>
        <w:rPr>
          <w:noProof/>
        </w:rPr>
        <w:t>[</w:t>
      </w:r>
      <w:hyperlink w:anchor="_ENREF_8" w:tooltip="Pruitt, 2012 #230" w:history="1">
        <w:r w:rsidR="006C2EB4">
          <w:rPr>
            <w:noProof/>
          </w:rPr>
          <w:t>8</w:t>
        </w:r>
      </w:hyperlink>
      <w:r>
        <w:rPr>
          <w:noProof/>
        </w:rPr>
        <w:t>]</w:t>
      </w:r>
      <w:r>
        <w:fldChar w:fldCharType="end"/>
      </w:r>
      <w:r>
        <w:t xml:space="preserve">, ou o ENSEMBL </w:t>
      </w:r>
      <w:r>
        <w:fldChar w:fldCharType="begin">
          <w:fldData xml:space="preserve">PEVuZE5vdGU+PENpdGU+PEF1dGhvcj5GbGljZWs8L0F1dGhvcj48WWVhcj4yMDE0PC9ZZWFyPjxS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</w:fldData>
        </w:fldChar>
      </w:r>
      <w:r w:rsidR="006C2EB4">
        <w:instrText xml:space="preserve"> ADDIN EN.CITE </w:instrText>
      </w:r>
      <w:r w:rsidR="006C2EB4">
        <w:fldChar w:fldCharType="begin">
          <w:fldData xml:space="preserve">PEVuZE5vdGU+PENpdGU+PEF1dGhvcj5GbGljZWs8L0F1dGhvcj48WWVhcj4yMDE0PC9ZZWFyPjxS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</w:fldData>
        </w:fldChar>
      </w:r>
      <w:r w:rsidR="006C2EB4">
        <w:instrText xml:space="preserve"> ADDIN EN.CITE.DATA </w:instrText>
      </w:r>
      <w:r w:rsidR="006C2EB4">
        <w:fldChar w:fldCharType="end"/>
      </w:r>
      <w:r>
        <w:fldChar w:fldCharType="separate"/>
      </w:r>
      <w:r>
        <w:rPr>
          <w:noProof/>
        </w:rPr>
        <w:t>[</w:t>
      </w:r>
      <w:hyperlink w:anchor="_ENREF_9" w:tooltip="Flicek, 2014 #233" w:history="1">
        <w:r w:rsidR="006C2EB4">
          <w:rPr>
            <w:noProof/>
          </w:rPr>
          <w:t>9</w:t>
        </w:r>
      </w:hyperlink>
      <w:r>
        <w:rPr>
          <w:noProof/>
        </w:rPr>
        <w:t>]</w:t>
      </w:r>
      <w:r>
        <w:fldChar w:fldCharType="end"/>
      </w:r>
      <w:r>
        <w:t>, que é um banco de dados de genomas completos para organismos modelo.</w:t>
      </w:r>
    </w:p>
    <w:p w:rsidR="006B2E23" w:rsidRPr="0047300C" w:rsidRDefault="006B2E23" w:rsidP="006B2E23">
      <w:r>
        <w:t>A magnitude da produção de dados torna inviável a análise manual para a maioria dos casos, por isso o uso de programas de computador em laboratórios de genômica é essencial. Predição de genes, montagem de genomas, reconstrução filogenética e alinhamento múltiplo de sequências são algumas das tarefas realizadas hoje quase que exclusivamente por programas de computador especializados. O presente trabalho conta c</w:t>
      </w:r>
      <w:r w:rsidR="00306CF0">
        <w:t>om a utilização intensiva, e principalmente, a criação</w:t>
      </w:r>
      <w:r>
        <w:t xml:space="preserve"> de ferramentas computacionais, </w:t>
      </w:r>
      <w:r w:rsidR="00A44F4E">
        <w:t>para solução de problemas na área de genética de população. Essas novas ferramentas</w:t>
      </w:r>
      <w:r>
        <w:t xml:space="preserve"> </w:t>
      </w:r>
      <w:r w:rsidR="00A44F4E">
        <w:t>permitirão</w:t>
      </w:r>
      <w:r>
        <w:t xml:space="preserve"> um ganho de produtividade e rendiment</w:t>
      </w:r>
      <w:r w:rsidR="00306CF0">
        <w:t xml:space="preserve">o relativo a técnicas manipulação </w:t>
      </w:r>
      <w:r w:rsidR="00306CF0">
        <w:rPr>
          <w:i/>
        </w:rPr>
        <w:t>in vitro</w:t>
      </w:r>
      <w:r>
        <w:t>.</w:t>
      </w:r>
    </w:p>
    <w:p w:rsidR="00D765C9" w:rsidRDefault="009F7AD9" w:rsidP="00D765C9">
      <w:pPr>
        <w:pStyle w:val="Heading2"/>
      </w:pPr>
      <w:bookmarkStart w:id="5" w:name="_Toc429622229"/>
      <w:r>
        <w:t>Porque estudar genética de p</w:t>
      </w:r>
      <w:r w:rsidR="00D765C9">
        <w:t>opulaç</w:t>
      </w:r>
      <w:r>
        <w:t>ões</w:t>
      </w:r>
      <w:bookmarkEnd w:id="5"/>
    </w:p>
    <w:p w:rsidR="00C2433E" w:rsidRPr="00C2433E" w:rsidRDefault="00C2433E" w:rsidP="00C2433E">
      <w:r>
        <w:t>Para entender a dinâmica da evolução, migração e a história de diversos indivíduos de uma mesma espécie, é preciso observá-los no nível molecular. As pistas de eventos passados podem s</w:t>
      </w:r>
      <w:r w:rsidR="00014AD6">
        <w:t>er observadas no DNA, que é</w:t>
      </w:r>
      <w:r>
        <w:t xml:space="preserve"> muitas vezes a única maneira de reconstruir os passos das populações e entender as pressões seletivas atuantes.</w:t>
      </w:r>
    </w:p>
    <w:p w:rsidR="00D765C9" w:rsidRDefault="00D765C9" w:rsidP="00D765C9">
      <w:pPr>
        <w:pStyle w:val="Heading3"/>
      </w:pPr>
      <w:bookmarkStart w:id="6" w:name="_Toc429622230"/>
      <w:r>
        <w:lastRenderedPageBreak/>
        <w:t xml:space="preserve">O modelo dos </w:t>
      </w:r>
      <w:r w:rsidRPr="005D4942">
        <w:t>Hominidae</w:t>
      </w:r>
      <w:r>
        <w:t xml:space="preserve"> na genética de população</w:t>
      </w:r>
      <w:bookmarkEnd w:id="6"/>
    </w:p>
    <w:p w:rsidR="00F169A0" w:rsidRPr="00643258" w:rsidRDefault="005D4942" w:rsidP="004E563D">
      <w:r w:rsidRPr="009861B4">
        <w:t xml:space="preserve">Os hominídeos </w:t>
      </w:r>
      <w:r w:rsidR="009861B4" w:rsidRPr="009861B4">
        <w:t>são um grupo modelo para estudos de gen</w:t>
      </w:r>
      <w:r w:rsidR="009861B4">
        <w:t xml:space="preserve">ética de população devido a grande curiosidade e importância dada a história da espécie humana. O tempo de divergência entre humanos e outros hominóides tem recebido muita atenção nas últimas decadas </w:t>
      </w:r>
      <w:r w:rsidR="009861B4">
        <w:rPr>
          <w:lang w:val="en-US"/>
        </w:rPr>
        <w:fldChar w:fldCharType="begin">
          <w:fldData xml:space="preserve">PEVuZE5vdGU+PENpdGU+PEF1dGhvcj5UYWthaGF0YTwvQXV0aG9yPjxZZWFyPjE5OTU8L1llYXI+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</w:fldData>
        </w:fldChar>
      </w:r>
      <w:r w:rsidR="006C2EB4" w:rsidRPr="006C2EB4">
        <w:instrText xml:space="preserve"> ADDIN EN.CITE </w:instrText>
      </w:r>
      <w:r w:rsidR="006C2EB4">
        <w:rPr>
          <w:lang w:val="en-US"/>
        </w:rPr>
        <w:fldChar w:fldCharType="begin">
          <w:fldData xml:space="preserve">PEVuZE5vdGU+PENpdGU+PEF1dGhvcj5UYWthaGF0YTwvQXV0aG9yPjxZZWFyPjE5OTU8L1llYXI+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</w:fldData>
        </w:fldChar>
      </w:r>
      <w:r w:rsidR="006C2EB4" w:rsidRPr="006C2EB4">
        <w:instrText xml:space="preserve"> ADDIN EN.CITE.DATA </w:instrText>
      </w:r>
      <w:r w:rsidR="006C2EB4">
        <w:rPr>
          <w:lang w:val="en-US"/>
        </w:rPr>
      </w:r>
      <w:r w:rsidR="006C2EB4">
        <w:rPr>
          <w:lang w:val="en-US"/>
        </w:rPr>
        <w:fldChar w:fldCharType="end"/>
      </w:r>
      <w:r w:rsidR="009861B4">
        <w:rPr>
          <w:lang w:val="en-US"/>
        </w:rPr>
        <w:fldChar w:fldCharType="separate"/>
      </w:r>
      <w:r w:rsidR="00643258" w:rsidRPr="00643258">
        <w:rPr>
          <w:noProof/>
        </w:rPr>
        <w:t>[</w:t>
      </w:r>
      <w:hyperlink w:anchor="_ENREF_10" w:tooltip="Takahata, 1995 #266" w:history="1">
        <w:r w:rsidR="006C2EB4" w:rsidRPr="00643258">
          <w:rPr>
            <w:noProof/>
          </w:rPr>
          <w:t>10-12</w:t>
        </w:r>
      </w:hyperlink>
      <w:r w:rsidR="00643258" w:rsidRPr="00643258">
        <w:rPr>
          <w:noProof/>
        </w:rPr>
        <w:t>]</w:t>
      </w:r>
      <w:r w:rsidR="009861B4">
        <w:rPr>
          <w:lang w:val="en-US"/>
        </w:rPr>
        <w:fldChar w:fldCharType="end"/>
      </w:r>
      <w:r w:rsidR="00217B29" w:rsidRPr="00217B29">
        <w:t>.</w:t>
      </w:r>
      <w:r w:rsidR="009861B4" w:rsidRPr="009861B4">
        <w:t xml:space="preserve"> </w:t>
      </w:r>
      <w:r w:rsidR="00217B29" w:rsidRPr="00943EA0">
        <w:t xml:space="preserve">Por exemplo, um estudo de sequências mitocondriais </w:t>
      </w:r>
      <w:r w:rsidR="00652193">
        <w:rPr>
          <w:lang w:val="en-US"/>
        </w:rPr>
        <w:fldChar w:fldCharType="begin"/>
      </w:r>
      <w:r w:rsidR="006C2EB4" w:rsidRPr="006C2EB4">
        <w:instrText xml:space="preserve"> ADDIN EN.CITE &lt;EndNote&gt;&lt;Cite&gt;&lt;Author&gt;Horai&lt;/Author&gt;&lt;Year&gt;1992&lt;/Year&gt;&lt;RecNum&gt;269&lt;/RecNum&gt;&lt;DisplayText&gt;[13]&lt;/DisplayText&gt;&lt;record&gt;&lt;rec-number&gt;269&lt;/rec-number&gt;&lt;foreign-keys&gt;&lt;key app="EN" db-id="s9tvd90srwrdaue90wtx02a6rxf5aw5p2faa"&gt;269&lt;/key&gt;&lt;/foreign-keys&gt;&lt;ref-type name="Journal Article"&gt;17&lt;/ref-type&gt;&lt;contributors&gt;&lt;authors&gt;&lt;author&gt;Horai, S.&lt;/author&gt;&lt;author&gt;Satta, Y.&lt;/author&gt;&lt;author&gt;Hayasaka, K.&lt;/author&gt;&lt;author&gt;Kondo, R.&lt;/author&gt;&lt;author&gt;Inoue, T.&lt;/author&gt;&lt;author&gt;Ishida, T.&lt;/author&gt;&lt;author&gt;Hayashi, S.&lt;/author&gt;&lt;author&gt;Takahata, N.&lt;/author&gt;&lt;/authors&gt;&lt;/contributors&gt;&lt;auth-address&gt;National Institute of Genetics, Mishima, Japan.&lt;/auth-address&gt;&lt;titles&gt;&lt;title&gt;Man&amp;apos;s place in Hominoidea revealed by mitochondrial DNA genealogy&lt;/title&gt;&lt;secondary-title&gt;J Mol Evol&lt;/secondary-title&gt;&lt;alt-title&gt;Journal of molecular evolution&lt;/alt-title&gt;&lt;/titles&gt;&lt;pages&gt;32-43&lt;/pages&gt;&lt;volume&gt;35&lt;/volume&gt;&lt;number&gt;1&lt;/number&gt;&lt;edition&gt;1992/07/01&lt;/edition&gt;&lt;keywords&gt;&lt;keyword&gt;Animals&lt;/keyword&gt;&lt;keyword&gt;Base Sequence&lt;/keyword&gt;&lt;keyword&gt;Codon&lt;/keyword&gt;&lt;keyword&gt;DNA, Mitochondrial/*genetics&lt;/keyword&gt;&lt;keyword&gt;Gorilla gorilla/genetics&lt;/keyword&gt;&lt;keyword&gt;Hominidae/*genetics&lt;/keyword&gt;&lt;keyword&gt;Humans&lt;/keyword&gt;&lt;keyword&gt;Hylobates/genetics&lt;/keyword&gt;&lt;keyword&gt;Likelihood Functions&lt;/keyword&gt;&lt;keyword&gt;Molecular Sequence Data&lt;/keyword&gt;&lt;keyword&gt;Pan troglodytes/genetics&lt;/keyword&gt;&lt;keyword&gt;Phylogeny&lt;/keyword&gt;&lt;keyword&gt;Pongo pygmaeus/genetics&lt;/keyword&gt;&lt;keyword&gt;Sequence Alignment&lt;/keyword&gt;&lt;keyword&gt;Species Specificity&lt;/keyword&gt;&lt;/keywords&gt;&lt;dates&gt;&lt;year&gt;1992&lt;/year&gt;&lt;pub-dates&gt;&lt;date&gt;Jul&lt;/date&gt;&lt;/pub-dates&gt;&lt;/dates&gt;&lt;isbn&gt;0022-2844 (Print)&amp;#xD;0022-2844 (Linking)&lt;/isbn&gt;&lt;accession-num&gt;1518083&lt;/accession-num&gt;&lt;work-type&gt;Comparative Study&lt;/work-type&gt;&lt;urls&gt;&lt;related-urls&gt;&lt;url&gt;http://www.ncbi.nlm.nih.gov/pubmed/1518083&lt;/url&gt;&lt;/related-urls&gt;&lt;/urls&gt;&lt;language&gt;eng&lt;/language&gt;&lt;/record&gt;&lt;/Cite&gt;&lt;/EndNote&gt;</w:instrText>
      </w:r>
      <w:r w:rsidR="00652193">
        <w:rPr>
          <w:lang w:val="en-US"/>
        </w:rPr>
        <w:fldChar w:fldCharType="separate"/>
      </w:r>
      <w:r w:rsidR="00643258" w:rsidRPr="00643258">
        <w:rPr>
          <w:noProof/>
        </w:rPr>
        <w:t>[</w:t>
      </w:r>
      <w:hyperlink w:anchor="_ENREF_13" w:tooltip="Horai, 1992 #269" w:history="1">
        <w:r w:rsidR="006C2EB4" w:rsidRPr="00643258">
          <w:rPr>
            <w:noProof/>
          </w:rPr>
          <w:t>13</w:t>
        </w:r>
      </w:hyperlink>
      <w:r w:rsidR="00643258" w:rsidRPr="00643258">
        <w:rPr>
          <w:noProof/>
        </w:rPr>
        <w:t>]</w:t>
      </w:r>
      <w:r w:rsidR="00652193">
        <w:rPr>
          <w:lang w:val="en-US"/>
        </w:rPr>
        <w:fldChar w:fldCharType="end"/>
      </w:r>
      <w:r w:rsidR="00217B29" w:rsidRPr="00943EA0">
        <w:t xml:space="preserve"> encontrou tempos de divergência de</w:t>
      </w:r>
      <w:r w:rsidR="00F169A0" w:rsidRPr="00943EA0">
        <w:t xml:space="preserve"> </w:t>
      </w:r>
      <w:r w:rsidR="00943EA0">
        <w:t>7,7 milhões de anos (Ma)</w:t>
      </w:r>
      <w:r w:rsidR="00F169A0" w:rsidRPr="00943EA0">
        <w:t xml:space="preserve"> </w:t>
      </w:r>
      <w:r w:rsidR="00943EA0" w:rsidRPr="00943EA0">
        <w:t>para a linhagem do gorila, en</w:t>
      </w:r>
      <w:r w:rsidR="00943EA0">
        <w:t>quanto que um estudo do pseudogene de</w:t>
      </w:r>
      <w:r w:rsidR="00F169A0" w:rsidRPr="00943EA0">
        <w:t xml:space="preserve"> </w:t>
      </w:r>
      <w:r w:rsidR="00F169A0">
        <w:rPr>
          <w:rFonts w:cs="Century"/>
        </w:rPr>
        <w:t>η</w:t>
      </w:r>
      <w:r w:rsidR="00F169A0" w:rsidRPr="00943EA0">
        <w:t>-globin</w:t>
      </w:r>
      <w:r w:rsidR="00943EA0">
        <w:t>a</w:t>
      </w:r>
      <w:r w:rsidR="00F169A0" w:rsidRPr="00943EA0">
        <w:t xml:space="preserve"> </w:t>
      </w:r>
      <w:r w:rsidR="00652193">
        <w:rPr>
          <w:lang w:val="en-US"/>
        </w:rPr>
        <w:fldChar w:fldCharType="begin"/>
      </w:r>
      <w:r w:rsidR="006C2EB4" w:rsidRPr="006C2EB4">
        <w:instrText xml:space="preserve"> ADDIN EN.CITE &lt;EndNote&gt;&lt;Cite&gt;&lt;Author&gt;Bailey&lt;/Author&gt;&lt;Year&gt;1991&lt;/Year&gt;&lt;RecNum&gt;270&lt;/RecNum&gt;&lt;DisplayText&gt;[14]&lt;/DisplayText&gt;&lt;record&gt;&lt;rec-number&gt;270&lt;/rec-number&gt;&lt;foreign-keys&gt;&lt;key app="EN" db-id="s9tvd90srwrdaue90wtx02a6rxf5aw5p2faa"&gt;270&lt;/key&gt;&lt;/foreign-keys&gt;&lt;ref-type name="Journal Article"&gt;17&lt;/ref-type&gt;&lt;contributors&gt;&lt;authors&gt;&lt;author&gt;Bailey, W. J.&lt;/author&gt;&lt;author&gt;Fitch, D. H.&lt;/author&gt;&lt;author&gt;Tagle, D. A.&lt;/author&gt;&lt;author&gt;Czelusniak, J.&lt;/author&gt;&lt;author&gt;Slightom, J. L.&lt;/author&gt;&lt;author&gt;Goodman, M.&lt;/author&gt;&lt;/authors&gt;&lt;/contributors&gt;&lt;auth-address&gt;Department of Mo</w:instrText>
      </w:r>
      <w:r w:rsidR="006C2EB4">
        <w:rPr>
          <w:lang w:val="en-US"/>
        </w:rPr>
        <w:instrText>lecular Biology and Genetics, Wayne State University School of Medicine, Detroit, Michigan 48201.&lt;/auth-address&gt;&lt;titles&gt;&lt;title&gt;Molecular evolution of the psi eta-globin gene locus: gibbon phylogeny and the hominoid slowdown&lt;/title&gt;&lt;secondary-title&gt;Mol Biol Evol&lt;/secondary-title&gt;&lt;alt-title&gt;Molecular biology and evolution&lt;/alt-title&gt;&lt;/titles&gt;&lt;pages&gt;155-84&lt;/pages&gt;&lt;volume&gt;8&lt;/volume&gt;&lt;number&gt;2&lt;/number&gt;&lt;edition&gt;1991/03/01&lt;/edition&gt;&lt;keywords&gt;&lt;keyword&gt;Animals&lt;/keyword&gt;&lt;keyword&gt;Base Sequence&lt;/keyword&gt;&lt;keyword&gt;*Biological Evolution&lt;/keyword&gt;&lt;keyword&gt;Cloning, Molecular&lt;/keyword&gt;&lt;keyword&gt;DNA/chemistry&lt;/keyword&gt;&lt;keyword&gt;Galago/genetics&lt;/keyword&gt;&lt;keyword&gt;Globins/*genetics&lt;/keyword&gt;&lt;keyword&gt;Humans&lt;/keyword&gt;&lt;keyword&gt;Hylobates/*genetics&lt;/keyword&gt;&lt;keyword&gt;Models, Genetic&lt;/keyword&gt;&lt;keyword&gt;Molecular Sequence Data&lt;/keyword&gt;&lt;keyword&gt;Multigene Family&lt;/keyword&gt;&lt;keyword&gt;Mutation&lt;/keyword&gt;&lt;keyword&gt;Phylogeny&lt;/keyword&gt;&lt;keyword&gt;Restriction Mapping&lt;/keyword&gt;&lt;/keywords&gt;&lt;dates&gt;&lt;year&gt;1991&lt;/year&gt;&lt;pub-dates&gt;&lt;date&gt;Mar&lt;/date&gt;&lt;/pub-dates&gt;&lt;/dates&gt;&lt;isbn&gt;0737-4038 (Print)&amp;#xD;0737-4038 (Linking)&lt;/isbn&gt;&lt;accession-num&gt;2046542&lt;/accession-num&gt;&lt;urls&gt;&lt;related-urls&gt;&lt;url&gt;http://www.ncbi.nlm.nih.gov/pubmed/2046542&lt;/url&gt;&lt;/related-urls&gt;&lt;/urls&gt;&lt;language&gt;eng&lt;/language&gt;&lt;/record&gt;&lt;/Cite&gt;&lt;/EndNote&gt;</w:instrText>
      </w:r>
      <w:r w:rsidR="00652193">
        <w:rPr>
          <w:lang w:val="en-US"/>
        </w:rPr>
        <w:fldChar w:fldCharType="separate"/>
      </w:r>
      <w:r w:rsidR="00643258" w:rsidRPr="00643258">
        <w:rPr>
          <w:noProof/>
        </w:rPr>
        <w:t>[</w:t>
      </w:r>
      <w:hyperlink w:anchor="_ENREF_14" w:tooltip="Bailey, 1991 #270" w:history="1">
        <w:r w:rsidR="006C2EB4" w:rsidRPr="00643258">
          <w:rPr>
            <w:noProof/>
          </w:rPr>
          <w:t>14</w:t>
        </w:r>
      </w:hyperlink>
      <w:r w:rsidR="00643258" w:rsidRPr="00643258">
        <w:rPr>
          <w:noProof/>
        </w:rPr>
        <w:t>]</w:t>
      </w:r>
      <w:r w:rsidR="00652193">
        <w:rPr>
          <w:lang w:val="en-US"/>
        </w:rPr>
        <w:fldChar w:fldCharType="end"/>
      </w:r>
      <w:r w:rsidR="00943EA0" w:rsidRPr="00643258">
        <w:t xml:space="preserve"> encontrou valores próximos a 5,8 Ma.</w:t>
      </w:r>
    </w:p>
    <w:p w:rsidR="0057369B" w:rsidRDefault="00643258" w:rsidP="00643258">
      <w:r w:rsidRPr="00643258">
        <w:t>Do mesmo modo, a história do clado Hominidae tem sido muito estudada</w:t>
      </w:r>
      <w:r w:rsidR="00F169A0" w:rsidRPr="00643258">
        <w:t xml:space="preserve"> </w:t>
      </w:r>
      <w:r w:rsidR="00652193">
        <w:rPr>
          <w:lang w:val="en-US"/>
        </w:rPr>
        <w:fldChar w:fldCharType="begin">
          <w:fldData xml:space="preserve">PEVuZE5vdGU+PENpdGU+PEF1dGhvcj5UYWthaGF0YTwvQXV0aG9yPjxZZWFyPjE5OTA8L1llYXI+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</w:fldData>
        </w:fldChar>
      </w:r>
      <w:r w:rsidR="006C2EB4" w:rsidRPr="006C2EB4">
        <w:instrText xml:space="preserve"> ADDIN EN.CITE </w:instrText>
      </w:r>
      <w:r w:rsidR="006C2EB4">
        <w:rPr>
          <w:lang w:val="en-US"/>
        </w:rPr>
        <w:fldChar w:fldCharType="begin">
          <w:fldData xml:space="preserve">PEVuZE5vdGU+PENpdGU+PEF1dGhvcj5UYWthaGF0YTwvQXV0aG9yPjxZZWFyPjE5OTA8L1llYXI+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</w:fldData>
        </w:fldChar>
      </w:r>
      <w:r w:rsidR="006C2EB4" w:rsidRPr="006C2EB4">
        <w:instrText xml:space="preserve"> ADDIN EN.CITE.DATA </w:instrText>
      </w:r>
      <w:r w:rsidR="006C2EB4">
        <w:rPr>
          <w:lang w:val="en-US"/>
        </w:rPr>
      </w:r>
      <w:r w:rsidR="006C2EB4">
        <w:rPr>
          <w:lang w:val="en-US"/>
        </w:rPr>
        <w:fldChar w:fldCharType="end"/>
      </w:r>
      <w:r w:rsidR="00652193">
        <w:rPr>
          <w:lang w:val="en-US"/>
        </w:rPr>
        <w:fldChar w:fldCharType="separate"/>
      </w:r>
      <w:r w:rsidRPr="00643258">
        <w:rPr>
          <w:noProof/>
        </w:rPr>
        <w:t>[</w:t>
      </w:r>
      <w:hyperlink w:anchor="_ENREF_11" w:tooltip="Ruvolo, 1997 #267" w:history="1">
        <w:r w:rsidR="006C2EB4" w:rsidRPr="00643258">
          <w:rPr>
            <w:noProof/>
          </w:rPr>
          <w:t>11</w:t>
        </w:r>
      </w:hyperlink>
      <w:r w:rsidRPr="00643258">
        <w:rPr>
          <w:noProof/>
        </w:rPr>
        <w:t xml:space="preserve">, </w:t>
      </w:r>
      <w:hyperlink w:anchor="_ENREF_12" w:tooltip="Chen, 2001 #260" w:history="1">
        <w:r w:rsidR="006C2EB4" w:rsidRPr="00643258">
          <w:rPr>
            <w:noProof/>
          </w:rPr>
          <w:t>12</w:t>
        </w:r>
      </w:hyperlink>
      <w:r w:rsidRPr="00643258">
        <w:rPr>
          <w:noProof/>
        </w:rPr>
        <w:t xml:space="preserve">, </w:t>
      </w:r>
      <w:hyperlink w:anchor="_ENREF_15" w:tooltip="Takahata, 1990 #271" w:history="1">
        <w:r w:rsidR="006C2EB4" w:rsidRPr="00643258">
          <w:rPr>
            <w:noProof/>
          </w:rPr>
          <w:t>15</w:t>
        </w:r>
      </w:hyperlink>
      <w:r w:rsidRPr="00643258">
        <w:rPr>
          <w:noProof/>
        </w:rPr>
        <w:t xml:space="preserve">, </w:t>
      </w:r>
      <w:hyperlink w:anchor="_ENREF_16" w:tooltip="Rogers, 1992 #272" w:history="1">
        <w:r w:rsidR="006C2EB4" w:rsidRPr="00643258">
          <w:rPr>
            <w:noProof/>
          </w:rPr>
          <w:t>16</w:t>
        </w:r>
      </w:hyperlink>
      <w:r w:rsidRPr="00643258">
        <w:rPr>
          <w:noProof/>
        </w:rPr>
        <w:t>]</w:t>
      </w:r>
      <w:r w:rsidR="00652193">
        <w:rPr>
          <w:lang w:val="en-US"/>
        </w:rPr>
        <w:fldChar w:fldCharType="end"/>
      </w:r>
      <w:r w:rsidR="00F169A0" w:rsidRPr="00643258">
        <w:t xml:space="preserve">. </w:t>
      </w:r>
      <w:r w:rsidRPr="00643258">
        <w:t>Normalmente, esta é inferida em grande parte pelo tamanho efetivo de população ancestral</w:t>
      </w:r>
      <w:r w:rsidR="00F169A0" w:rsidRPr="00643258">
        <w:t>,</w:t>
      </w:r>
      <w:r>
        <w:t xml:space="preserve"> que informa a ocorrência de</w:t>
      </w:r>
      <w:r w:rsidRPr="00643258">
        <w:t xml:space="preserve"> </w:t>
      </w:r>
      <w:r>
        <w:t xml:space="preserve">gargalos </w:t>
      </w:r>
      <w:r w:rsidRPr="00643258">
        <w:t>populacionais</w:t>
      </w:r>
      <w:r>
        <w:t>.</w:t>
      </w:r>
      <w:r w:rsidRPr="00643258">
        <w:t xml:space="preserve"> De particular interesse é a questão da existência de um gargalo populacional após a diverg</w:t>
      </w:r>
      <w:r>
        <w:t>ência entre</w:t>
      </w:r>
      <w:r w:rsidRPr="00643258">
        <w:t xml:space="preserve"> </w:t>
      </w:r>
      <w:r>
        <w:t>a espécie</w:t>
      </w:r>
      <w:r w:rsidRPr="00643258">
        <w:t xml:space="preserve"> humana </w:t>
      </w:r>
      <w:r>
        <w:t xml:space="preserve">e os chimpanzés. </w:t>
      </w:r>
      <w:r w:rsidR="0057369B">
        <w:t xml:space="preserve">Um dos estudos </w:t>
      </w:r>
      <w:r w:rsidR="009F7AD9">
        <w:t xml:space="preserve">com </w:t>
      </w:r>
      <w:r w:rsidR="0057369B">
        <w:t xml:space="preserve">mais </w:t>
      </w:r>
      <w:r w:rsidR="009F7AD9">
        <w:t>citações</w:t>
      </w:r>
      <w:r w:rsidR="0057369B">
        <w:t xml:space="preserve"> que tentou responder esta questão foi o de Chen e Li </w:t>
      </w:r>
      <w:r w:rsidR="0057369B">
        <w:fldChar w:fldCharType="begin"/>
      </w:r>
      <w:r w:rsidR="006C2EB4">
        <w:instrText xml:space="preserve"> ADDIN EN.CITE &lt;EndNote&gt;&lt;Cite&gt;&lt;Author&gt;Chen&lt;/Author&gt;&lt;Year&gt;2001&lt;/Year&gt;&lt;RecNum&gt;260&lt;/RecNum&gt;&lt;DisplayText&gt;[12]&lt;/DisplayText&gt;&lt;record&gt;&lt;rec-number&gt;260&lt;/rec-number&gt;&lt;foreign-keys&gt;&lt;key app="EN" db-id="s9tvd90srwrdaue90wtx02a6rxf5aw5p2faa"&gt;260&lt;/key&gt;&lt;/foreign-keys&gt;&lt;ref-type name="Journal Article"&gt;17&lt;/ref-type&gt;&lt;contributors&gt;&lt;authors&gt;&lt;author&gt;Chen, F. C.&lt;/author&gt;&lt;author&gt;Li, W. H.&lt;/author&gt;&lt;/authors&gt;&lt;/contributors&gt;&lt;auth-address&gt;Department of Life Science, National Tsing Hua University, Taiwan.&lt;/auth-address&gt;&lt;titles&gt;&lt;title&gt;Genomic divergences between humans and other hominoids and the effective population size of the common ancestor of humans and chimpanzees&lt;/title&gt;&lt;secondary-title&gt;Am J Hum Genet&lt;/secondary-title&gt;&lt;alt-title&gt;American journal of human genetics&lt;/alt-title&gt;&lt;/titles&gt;&lt;pages&gt;444-56&lt;/pages&gt;&lt;volume&gt;68&lt;/volume&gt;&lt;number&gt;2&lt;/number&gt;&lt;edition&gt;2001/02/15&lt;/edition&gt;&lt;keywords&gt;&lt;keyword&gt;Alu Elements&lt;/keyword&gt;&lt;keyword&gt;Animals&lt;/keyword&gt;&lt;keyword&gt;DNA/genetics&lt;/keyword&gt;&lt;keyword&gt;DNA, Intergenic&lt;/keyword&gt;&lt;keyword&gt;Evolution, Molecular&lt;/keyword&gt;&lt;keyword&gt;Genetic Variation&lt;/keyword&gt;&lt;keyword&gt;*Genome&lt;/keyword&gt;&lt;keyword&gt;*Genome, Human&lt;/keyword&gt;&lt;keyword&gt;Gorilla gorilla/genetics&lt;/keyword&gt;&lt;keyword&gt;Humans&lt;/keyword&gt;&lt;keyword&gt;Male&lt;/keyword&gt;&lt;keyword&gt;Open Reading Frames&lt;/keyword&gt;&lt;keyword&gt;Pan troglodytes/genetics&lt;/keyword&gt;&lt;keyword&gt;Phylogeny&lt;/keyword&gt;&lt;keyword&gt;Pongo pygmaeus/genetics&lt;/keyword&gt;&lt;keyword&gt;Primates/*genetics&lt;/keyword&gt;&lt;keyword&gt;Pseudogenes&lt;/keyword&gt;&lt;keyword&gt;Time Factors&lt;/keyword&gt;&lt;keyword&gt;Y Chromosome&lt;/keyword&gt;&lt;/keywords&gt;&lt;dates&gt;&lt;year&gt;2001&lt;/year&gt;&lt;pub-dates&gt;&lt;date&gt;Feb&lt;/date&gt;&lt;/pub-dates&gt;&lt;/dates&gt;&lt;isbn&gt;0002-9297 (Print)&amp;#xD;0002-9297 (Linking)&lt;/isbn&gt;&lt;accession-num&gt;11170892&lt;/accession-num&gt;&lt;work-type&gt;Comparative Study&amp;#xD;Research Support, U.S. Gov&amp;apos;t, P.H.S.&lt;/work-type&gt;&lt;urls&gt;&lt;related-urls&gt;&lt;url&gt;http://www.ncbi.nlm.nih.gov/pubmed/11170892&lt;/url&gt;&lt;/related-urls&gt;&lt;/urls&gt;&lt;custom2&gt;1235277&lt;/custom2&gt;&lt;electronic-resource-num&gt;10.1086/318206&lt;/electronic-resource-num&gt;&lt;language&gt;eng&lt;/language&gt;&lt;/record&gt;&lt;/Cite&gt;&lt;/EndNote&gt;</w:instrText>
      </w:r>
      <w:r w:rsidR="0057369B">
        <w:fldChar w:fldCharType="separate"/>
      </w:r>
      <w:r w:rsidR="0057369B">
        <w:rPr>
          <w:noProof/>
        </w:rPr>
        <w:t>[</w:t>
      </w:r>
      <w:hyperlink w:anchor="_ENREF_12" w:tooltip="Chen, 2001 #260" w:history="1">
        <w:r w:rsidR="006C2EB4">
          <w:rPr>
            <w:noProof/>
          </w:rPr>
          <w:t>12</w:t>
        </w:r>
      </w:hyperlink>
      <w:r w:rsidR="0057369B">
        <w:rPr>
          <w:noProof/>
        </w:rPr>
        <w:t>]</w:t>
      </w:r>
      <w:r w:rsidR="0057369B">
        <w:fldChar w:fldCharType="end"/>
      </w:r>
      <w:r w:rsidR="0057369B">
        <w:t>, que utilizou 53 locos anônimos nucleares para gerar uma das estimativas mais precisas destes parâmetros.</w:t>
      </w:r>
    </w:p>
    <w:p w:rsidR="009F7AD9" w:rsidRDefault="009F7AD9" w:rsidP="00643258">
      <w:r>
        <w:t>Apesar dos hominídeos serem um dos grupos mais bem estudados, ainda não existe um consenso para as datações e valores de tamanho de população ancestral, devido a uma incerteza gerada pela diferença das datas obtidas por diferentes métodos e pela baixa precisão dos valores adiquiridos utilizando poucos marcadores. Assim, este trabalho busca criar um método de predição automática de marcadores ideais, de modo a aumentar a quantidade e qualidade dos marcadores e a precisão dos estudos de genética de populações que os utilizarem.</w:t>
      </w:r>
    </w:p>
    <w:p w:rsidR="00B648B3" w:rsidRDefault="00B648B3" w:rsidP="0057369B">
      <w:pPr>
        <w:pStyle w:val="Heading2"/>
      </w:pPr>
      <w:bookmarkStart w:id="7" w:name="_Toc429622231"/>
      <w:r>
        <w:t xml:space="preserve">Marcadores </w:t>
      </w:r>
      <w:r w:rsidR="00D31D05">
        <w:t>genéticos</w:t>
      </w:r>
      <w:bookmarkEnd w:id="7"/>
    </w:p>
    <w:p w:rsidR="00B648B3" w:rsidRDefault="00D31D05" w:rsidP="009F7AD9">
      <w:r>
        <w:t xml:space="preserve">Marcadores genéticos são sequências de DNA </w:t>
      </w:r>
      <w:r w:rsidR="009B01DC">
        <w:t>que, por apresentarem variações, podem ser usadas para</w:t>
      </w:r>
      <w:r>
        <w:t xml:space="preserve"> diferenciar organismos ou </w:t>
      </w:r>
      <w:r w:rsidR="00167617">
        <w:t xml:space="preserve">espécies. </w:t>
      </w:r>
      <w:r w:rsidR="00852318">
        <w:t xml:space="preserve">O primeiro marcador genético a ser desenvolvido, 30 anos atrás, se aproveitava de variações nos sítios alvo de enzimas de restrição para criar </w:t>
      </w:r>
      <w:r w:rsidR="00852318">
        <w:rPr>
          <w:i/>
        </w:rPr>
        <w:t>fingerprints</w:t>
      </w:r>
      <w:r w:rsidR="00852318">
        <w:t xml:space="preserve"> genéticos e sã</w:t>
      </w:r>
      <w:r w:rsidR="00167617">
        <w:t>o usados até hoje na ciência forense</w:t>
      </w:r>
      <w:r w:rsidR="00852318">
        <w:t xml:space="preserve"> e </w:t>
      </w:r>
      <w:r w:rsidR="00167617">
        <w:t>em testes d</w:t>
      </w:r>
      <w:r w:rsidR="00852318">
        <w:t xml:space="preserve">e paternidade </w:t>
      </w:r>
      <w:r w:rsidR="00C90FE7">
        <w:fldChar w:fldCharType="begin"/>
      </w:r>
      <w:r w:rsidR="006C2EB4">
        <w:instrText xml:space="preserve"> ADDIN EN.CITE &lt;EndNote&gt;&lt;Cite&gt;&lt;Author&gt;Jeffreys&lt;/Author&gt;&lt;Year&gt;1985&lt;/Year&gt;&lt;RecNum&gt;200&lt;/RecNum&gt;&lt;DisplayText&gt;[17]&lt;/DisplayText&gt;&lt;record&gt;&lt;rec-number&gt;200&lt;/rec-number&gt;&lt;foreign-keys&gt;&lt;key app="EN" db-id="s9tvd90srwrdaue90wtx02a6rxf5aw5p2faa"&gt;200&lt;/key&gt;&lt;/foreign-keys&gt;&lt;ref-type name="Journal Article"&gt;17&lt;/ref-type&gt;&lt;contributors&gt;&lt;authors&gt;&lt;author&gt;Jeffreys, A. J.&lt;/author&gt;&lt;author&gt;Wilson, V.&lt;/author&gt;&lt;author&gt;Thein, S. L.&lt;/author&gt;&lt;/authors&gt;&lt;/contributors&gt;&lt;titles&gt;&lt;title&gt;Hypervariable &amp;apos;minisatellite&amp;apos; regions in human DNA&lt;/title&gt;&lt;secondary-title&gt;Nature&lt;/secondary-title&gt;&lt;alt-title&gt;Nature&lt;/alt-title&gt;&lt;/titles&gt;&lt;pages&gt;67-73&lt;/pages&gt;&lt;volume&gt;314&lt;/volume&gt;&lt;number&gt;6006&lt;/number&gt;&lt;edition&gt;1985/03/07&lt;/edition&gt;&lt;keywords&gt;&lt;keyword&gt;Alleles&lt;/keyword&gt;&lt;keyword&gt;Base Sequence&lt;/keyword&gt;&lt;keyword&gt;DNA, Satellite/*genetics&lt;/keyword&gt;&lt;keyword&gt;Genetic Engineering&lt;/keyword&gt;&lt;keyword&gt;Genetic Variation&lt;/keyword&gt;&lt;keyword&gt;Heterozygote&lt;/keyword&gt;&lt;keyword&gt;Humans&lt;/keyword&gt;&lt;keyword&gt;Mutation&lt;/keyword&gt;&lt;keyword&gt;Nucleic Acid Hybridization&lt;/keyword&gt;&lt;keyword&gt;Pedigree&lt;/keyword&gt;&lt;keyword&gt;*Polymorphism, Genetic&lt;/keyword&gt;&lt;keyword&gt;Recombination, Genetic&lt;/keyword&gt;&lt;keyword&gt;*Repetitive Sequences, Nucleic Acid&lt;/keyword&gt;&lt;/keywords&gt;&lt;dates&gt;&lt;year&gt;1985&lt;/year&gt;&lt;pub-dates&gt;&lt;date&gt;Mar 7-13&lt;/date&gt;&lt;/pub-dates&gt;&lt;/dates&gt;&lt;isbn&gt;0028-0836 (Print)&amp;#xD;0028-0836 (Linking)&lt;/isbn&gt;&lt;accession-num&gt;3856104&lt;/accession-num&gt;&lt;work-type&gt;Research Support, Non-U.S. Gov&amp;apos;t&lt;/work-type&gt;&lt;urls&gt;&lt;related-urls&gt;&lt;url&gt;http://www.ncbi.nlm.nih.gov/pubmed/3856104&lt;/url&gt;&lt;/related-urls&gt;&lt;/urls&gt;&lt;language&gt;eng&lt;/language&gt;&lt;/record&gt;&lt;/Cite&gt;&lt;/EndNote&gt;</w:instrText>
      </w:r>
      <w:r w:rsidR="00C90FE7">
        <w:fldChar w:fldCharType="separate"/>
      </w:r>
      <w:r w:rsidR="00652193">
        <w:rPr>
          <w:noProof/>
        </w:rPr>
        <w:t>[</w:t>
      </w:r>
      <w:hyperlink w:anchor="_ENREF_17" w:tooltip="Jeffreys, 1985 #200" w:history="1">
        <w:r w:rsidR="006C2EB4">
          <w:rPr>
            <w:noProof/>
          </w:rPr>
          <w:t>17</w:t>
        </w:r>
      </w:hyperlink>
      <w:r w:rsidR="00652193">
        <w:rPr>
          <w:noProof/>
        </w:rPr>
        <w:t>]</w:t>
      </w:r>
      <w:r w:rsidR="00C90FE7">
        <w:fldChar w:fldCharType="end"/>
      </w:r>
      <w:r w:rsidR="00167617">
        <w:t>.</w:t>
      </w:r>
      <w:r w:rsidR="00BD6986">
        <w:t xml:space="preserve"> </w:t>
      </w:r>
      <w:r w:rsidR="00167617">
        <w:t>Avanços nas técnicas de seque</w:t>
      </w:r>
      <w:r w:rsidR="00852318">
        <w:t xml:space="preserve">nciamento nos últimos 30 anos permitiram o desenvolvimento </w:t>
      </w:r>
      <w:r w:rsidR="00852318">
        <w:lastRenderedPageBreak/>
        <w:t>de div</w:t>
      </w:r>
      <w:r w:rsidR="00B2524D">
        <w:t>ersos novos marcadores genéticos</w:t>
      </w:r>
      <w:r w:rsidR="002C6629">
        <w:t>, como</w:t>
      </w:r>
      <w:r w:rsidR="00B2524D">
        <w:t xml:space="preserve"> microssatélites, polimorfismos de nucleotídeo único (SNP, </w:t>
      </w:r>
      <w:r w:rsidR="00B2524D">
        <w:rPr>
          <w:i/>
        </w:rPr>
        <w:t>single nucleotide polymorphism</w:t>
      </w:r>
      <w:r w:rsidR="00B2524D">
        <w:t xml:space="preserve">) e os locos anônimos (AL, </w:t>
      </w:r>
      <w:r w:rsidR="00B2524D" w:rsidRPr="00B2524D">
        <w:rPr>
          <w:i/>
        </w:rPr>
        <w:t>anonymous loci</w:t>
      </w:r>
      <w:r w:rsidR="00B2524D">
        <w:t xml:space="preserve">). </w:t>
      </w:r>
    </w:p>
    <w:p w:rsidR="00B2524D" w:rsidRPr="00B2524D" w:rsidRDefault="00B2524D" w:rsidP="00B2524D">
      <w:r>
        <w:t>Os marcadores genéticos são ferramentas versáteis, sendo úteis em campos como a ciência forense, teste</w:t>
      </w:r>
      <w:r w:rsidR="00931C05">
        <w:t>s</w:t>
      </w:r>
      <w:r>
        <w:t xml:space="preserve"> de paternidade, </w:t>
      </w:r>
      <w:r w:rsidR="00931C05">
        <w:t xml:space="preserve">medicina personalizada e diagnóstica, </w:t>
      </w:r>
      <w:r>
        <w:t>genética de população, filogenia</w:t>
      </w:r>
      <w:r w:rsidR="00931C05">
        <w:t xml:space="preserve"> e agropecuária, entre outros.</w:t>
      </w:r>
    </w:p>
    <w:p w:rsidR="00B648B3" w:rsidRDefault="00B648B3" w:rsidP="00B648B3">
      <w:pPr>
        <w:pStyle w:val="Heading3"/>
      </w:pPr>
      <w:bookmarkStart w:id="8" w:name="_Toc429622232"/>
      <w:r>
        <w:t>Microssatélites</w:t>
      </w:r>
      <w:bookmarkEnd w:id="8"/>
    </w:p>
    <w:p w:rsidR="00F42B62" w:rsidRPr="00931C05" w:rsidRDefault="00931C05" w:rsidP="00F42B62">
      <w:r>
        <w:t xml:space="preserve">Um dos marcadores </w:t>
      </w:r>
      <w:r w:rsidRPr="00931C05">
        <w:t>gen</w:t>
      </w:r>
      <w:r>
        <w:t>éticos mais usados</w:t>
      </w:r>
      <w:r w:rsidR="00F42B62">
        <w:t>, por já possuir uma técnica de mapeamento e análise bem estabelecida em diversos organismos,</w:t>
      </w:r>
      <w:r>
        <w:t xml:space="preserve"> </w:t>
      </w:r>
      <w:r w:rsidR="00165E1D">
        <w:t>são os</w:t>
      </w:r>
      <w:r w:rsidR="00BD6986">
        <w:t xml:space="preserve"> </w:t>
      </w:r>
      <w:r w:rsidR="00165E1D">
        <w:t>m</w:t>
      </w:r>
      <w:r w:rsidRPr="00931C05">
        <w:t>icrossatélites</w:t>
      </w:r>
      <w:r w:rsidR="00F42B62">
        <w:t>. Microssatélites pode ser definidos como</w:t>
      </w:r>
      <w:r w:rsidR="00BD6986">
        <w:t xml:space="preserve"> regiões hiper</w:t>
      </w:r>
      <w:r w:rsidR="00ED6414">
        <w:t>-</w:t>
      </w:r>
      <w:r w:rsidR="00BD6986">
        <w:t>variáveis compostas por repetições de pares de bases ou de motivos simples (como di</w:t>
      </w:r>
      <w:r w:rsidR="00306CF0">
        <w:t>, tri, tetra, penta e até hexa</w:t>
      </w:r>
      <w:r w:rsidR="00F42B62">
        <w:t xml:space="preserve">-nucleotídeos). </w:t>
      </w:r>
      <w:r w:rsidR="00BD6986">
        <w:t xml:space="preserve">A diferenciação de organismos e populações é feita pela variação do tamanho </w:t>
      </w:r>
      <w:r w:rsidR="00ED6414">
        <w:t xml:space="preserve">desta região, que é </w:t>
      </w:r>
      <w:r w:rsidR="00306CF0">
        <w:t xml:space="preserve">normalmente </w:t>
      </w:r>
      <w:r w:rsidR="00ED6414">
        <w:t>obtida por meio de amplificação por PCR</w:t>
      </w:r>
      <w:r w:rsidR="00306CF0">
        <w:t xml:space="preserve"> ou sequenciamento direto</w:t>
      </w:r>
      <w:r w:rsidR="00ED6414">
        <w:t xml:space="preserve">. </w:t>
      </w:r>
      <w:r w:rsidR="00306CF0">
        <w:t>Locos de m</w:t>
      </w:r>
      <w:r w:rsidR="00ED6414">
        <w:t>icrossatélites são comumente conservados em espécies relacionadas, tornando possível a utilização do mesmo marcador para espécies do mesmo gênero.</w:t>
      </w:r>
    </w:p>
    <w:p w:rsidR="00B648B3" w:rsidRDefault="00B648B3" w:rsidP="00B648B3">
      <w:pPr>
        <w:pStyle w:val="Heading3"/>
      </w:pPr>
      <w:bookmarkStart w:id="9" w:name="_Toc429622233"/>
      <w:r>
        <w:t>SNPs</w:t>
      </w:r>
      <w:bookmarkEnd w:id="9"/>
    </w:p>
    <w:p w:rsidR="00165E1D" w:rsidRPr="00165E1D" w:rsidRDefault="00165E1D" w:rsidP="00165E1D">
      <w:r>
        <w:t>Outra classe de marcadores genéticos, os polimorfismos de nucleotídeos únicos (</w:t>
      </w:r>
      <w:r w:rsidR="00024B13">
        <w:t xml:space="preserve">SNP, </w:t>
      </w:r>
      <w:r w:rsidR="00024B13">
        <w:rPr>
          <w:i/>
        </w:rPr>
        <w:t>Single Nucleotide Poly</w:t>
      </w:r>
      <w:r w:rsidR="00024B13" w:rsidRPr="005531E3">
        <w:rPr>
          <w:i/>
        </w:rPr>
        <w:t>morphism</w:t>
      </w:r>
      <w:r>
        <w:t>) sã</w:t>
      </w:r>
      <w:r w:rsidR="00B3097E">
        <w:t>o variações de uma única base</w:t>
      </w:r>
      <w:r w:rsidR="00992C84">
        <w:t>presentes em pelo menos 1% da população</w:t>
      </w:r>
      <w:r w:rsidR="00B3097E">
        <w:t xml:space="preserve">. </w:t>
      </w:r>
      <w:r w:rsidR="00F42B62">
        <w:t xml:space="preserve">O baixo custo para predição de SNPs, decorrente das técnicas de pirosequenciamento </w:t>
      </w:r>
      <w:r w:rsidR="00F42B62">
        <w:fldChar w:fldCharType="begin"/>
      </w:r>
      <w:r w:rsidR="006C2EB4">
        <w:instrText xml:space="preserve"> ADDIN EN.CITE &lt;EndNote&gt;&lt;Cite&gt;&lt;Author&gt;Ahmadian&lt;/Author&gt;&lt;Year&gt;2000&lt;/Year&gt;&lt;RecNum&gt;249&lt;/RecNum&gt;&lt;DisplayText&gt;[18]&lt;/DisplayText&gt;&lt;record&gt;&lt;rec-number&gt;249&lt;/rec-number&gt;&lt;foreign-keys&gt;&lt;key app="EN" db-id="s9tvd90srwrdaue90wtx02a6rxf5aw5p2faa"&gt;249&lt;/key&gt;&lt;/foreign-keys&gt;&lt;ref-type name="Journal Article"&gt;17&lt;/ref-type&gt;&lt;contributors&gt;&lt;authors&gt;&lt;author&gt;Ahmadian, A.&lt;/author&gt;&lt;author&gt;Gharizadeh, B.&lt;/author&gt;&lt;author&gt;Gustafsson, A. C.&lt;/author&gt;&lt;author&gt;Sterky, F.&lt;/author&gt;&lt;author&gt;Nyren, P.&lt;/author&gt;&lt;author&gt;Uhlen, M.&lt;/author&gt;&lt;author&gt;Lundeberg, J.&lt;/author&gt;&lt;/authors&gt;&lt;/contributors&gt;&lt;auth-address&gt;Department of Biotechnology, The Royal Institute of Technology (KTH), Stockholm, Sweden.&lt;/auth-address&gt;&lt;titles&gt;&lt;title&gt;Single-nucleotide polymorphism analysis by pyrosequencing&lt;/title&gt;&lt;secondary-title&gt;Anal Biochem&lt;/secondary-title&gt;&lt;alt-title&gt;Analytical biochemistry&lt;/alt-title&gt;&lt;/titles&gt;&lt;pages&gt;103-10&lt;/pages&gt;&lt;volume&gt;280&lt;/volume&gt;&lt;number&gt;1&lt;/number&gt;&lt;edition&gt;2000/05/11&lt;/edition&gt;&lt;keywords&gt;&lt;keyword&gt;Base Sequence&lt;/keyword&gt;&lt;keyword&gt;Codon&lt;/keyword&gt;&lt;keyword&gt;DNA Primers&lt;/keyword&gt;&lt;keyword&gt;Humans&lt;/keyword&gt;&lt;keyword&gt;Loss of Heterozygosity&lt;/keyword&gt;&lt;keyword&gt;Polymerase Chain Reaction&lt;/keyword&gt;&lt;keyword&gt;*Polymorphism, Single Nucleotide&lt;/keyword&gt;&lt;keyword&gt;Sequence Analysis, DNA/*methods&lt;/keyword&gt;&lt;/keywords&gt;&lt;dates&gt;&lt;year&gt;2000&lt;/year&gt;&lt;pub-dates&gt;&lt;date&gt;Apr 10&lt;/date&gt;&lt;/pub-dates&gt;&lt;/dates&gt;&lt;isbn&gt;0003-2697 (Print)&amp;#xD;0003-2697 (Linking)&lt;/isbn&gt;&lt;accession-num&gt;10805527&lt;/accession-num&gt;&lt;urls&gt;&lt;related-urls&gt;&lt;url&gt;http://www.ncbi.nlm.nih.gov/pubmed/10805527&lt;/url&gt;&lt;/related-urls&gt;&lt;/urls&gt;&lt;electronic-resource-num&gt;10.1006/abio.2000.4493&lt;/electronic-resource-num&gt;&lt;language&gt;eng&lt;/language&gt;&lt;/record&gt;&lt;/Cite&gt;&lt;/EndNote&gt;</w:instrText>
      </w:r>
      <w:r w:rsidR="00F42B62">
        <w:fldChar w:fldCharType="separate"/>
      </w:r>
      <w:r w:rsidR="00F42B62">
        <w:rPr>
          <w:noProof/>
        </w:rPr>
        <w:t>[</w:t>
      </w:r>
      <w:hyperlink w:anchor="_ENREF_18" w:tooltip="Ahmadian, 2000 #249" w:history="1">
        <w:r w:rsidR="006C2EB4">
          <w:rPr>
            <w:noProof/>
          </w:rPr>
          <w:t>18</w:t>
        </w:r>
      </w:hyperlink>
      <w:r w:rsidR="00F42B62">
        <w:rPr>
          <w:noProof/>
        </w:rPr>
        <w:t>]</w:t>
      </w:r>
      <w:r w:rsidR="00F42B62">
        <w:fldChar w:fldCharType="end"/>
      </w:r>
      <w:r w:rsidR="00F42B62">
        <w:t xml:space="preserve"> facilitou o desenvolvimento de bibliotecas contendo milhões de SNPs. Essa explosão de capacidade de sequenciamento fez com que estes marcadores se tornassem</w:t>
      </w:r>
      <w:r w:rsidR="00F71170">
        <w:t xml:space="preserve"> muito usados em estudos de associação genômi</w:t>
      </w:r>
      <w:r w:rsidR="007A0256">
        <w:t>ca, onde se busca correlacionar a variação genotípica com características fenotípicas.</w:t>
      </w:r>
      <w:r w:rsidR="00306CF0">
        <w:t xml:space="preserve"> Além disso, são</w:t>
      </w:r>
      <w:r w:rsidR="007A0256">
        <w:t xml:space="preserve"> </w:t>
      </w:r>
      <w:r w:rsidR="00306CF0">
        <w:t xml:space="preserve">também usados para estudar a migração e a filogeografia de populações, incluindo a dos seres humanos. </w:t>
      </w:r>
    </w:p>
    <w:p w:rsidR="00B648B3" w:rsidRDefault="003E36D9" w:rsidP="000E12B9">
      <w:pPr>
        <w:pStyle w:val="Heading2"/>
      </w:pPr>
      <w:bookmarkStart w:id="10" w:name="_Toc429622234"/>
      <w:r>
        <w:t>Locos anônimos</w:t>
      </w:r>
      <w:r w:rsidR="000E12B9">
        <w:t>, os marcadores ideais</w:t>
      </w:r>
      <w:bookmarkEnd w:id="10"/>
    </w:p>
    <w:p w:rsidR="00165E1D" w:rsidRDefault="00F42B62" w:rsidP="00165E1D">
      <w:r>
        <w:t xml:space="preserve">As análises de genética de populações costumam assumir diversos pressupostos sobre os marcadores estudados, como herança mendeliana, </w:t>
      </w:r>
      <w:r>
        <w:lastRenderedPageBreak/>
        <w:t xml:space="preserve">dispersão homogênia no genôma e </w:t>
      </w:r>
      <w:r w:rsidR="000E12B9">
        <w:t>neutralidade quanto à aptidão do organismo</w:t>
      </w:r>
      <w:r>
        <w:t xml:space="preserve">. </w:t>
      </w:r>
      <w:r w:rsidR="00165E1D">
        <w:t>Locos anônimos (ALs) são</w:t>
      </w:r>
      <w:r w:rsidR="000E12B9">
        <w:t xml:space="preserve"> marcadores que, por definição, respeitam todas estes requisitos e são, portanto,</w:t>
      </w:r>
      <w:r w:rsidR="00165E1D">
        <w:t xml:space="preserve"> </w:t>
      </w:r>
      <w:r w:rsidR="000E12B9">
        <w:t xml:space="preserve">as </w:t>
      </w:r>
      <w:r w:rsidR="00165E1D">
        <w:t xml:space="preserve">regiões com </w:t>
      </w:r>
      <w:r w:rsidR="00167617">
        <w:t>características</w:t>
      </w:r>
      <w:r w:rsidR="00165E1D">
        <w:t xml:space="preserve"> ideais para estudos de genética de população e filogenia. </w:t>
      </w:r>
      <w:r w:rsidR="000E12B9">
        <w:t>As principais características dos ALs são:</w:t>
      </w:r>
    </w:p>
    <w:p w:rsidR="00165E1D" w:rsidRDefault="00306CF0" w:rsidP="00165E1D">
      <w:pPr>
        <w:pStyle w:val="ListParagraph"/>
        <w:numPr>
          <w:ilvl w:val="0"/>
          <w:numId w:val="4"/>
        </w:numPr>
      </w:pPr>
      <w:r>
        <w:t>Apresentar c</w:t>
      </w:r>
      <w:r w:rsidR="00165E1D">
        <w:t xml:space="preserve">ópia única no </w:t>
      </w:r>
      <w:r w:rsidR="00167617">
        <w:t>genoma</w:t>
      </w:r>
      <w:r w:rsidR="00165E1D">
        <w:t>;</w:t>
      </w:r>
    </w:p>
    <w:p w:rsidR="00165E1D" w:rsidRDefault="00306CF0" w:rsidP="00165E1D">
      <w:pPr>
        <w:pStyle w:val="ListParagraph"/>
        <w:numPr>
          <w:ilvl w:val="0"/>
          <w:numId w:val="4"/>
        </w:numPr>
      </w:pPr>
      <w:r>
        <w:t>Estar s</w:t>
      </w:r>
      <w:r w:rsidR="00165E1D">
        <w:t>ob seleção neutra;</w:t>
      </w:r>
    </w:p>
    <w:p w:rsidR="00F42B62" w:rsidRDefault="00306CF0" w:rsidP="00F42B62">
      <w:pPr>
        <w:pStyle w:val="ListParagraph"/>
        <w:numPr>
          <w:ilvl w:val="0"/>
          <w:numId w:val="4"/>
        </w:numPr>
      </w:pPr>
      <w:r>
        <w:t>Segregar</w:t>
      </w:r>
      <w:r w:rsidR="00165E1D">
        <w:t xml:space="preserve"> independente</w:t>
      </w:r>
      <w:r>
        <w:t>mente</w:t>
      </w:r>
      <w:r w:rsidR="00165E1D">
        <w:t>.</w:t>
      </w:r>
    </w:p>
    <w:p w:rsidR="00D765C9" w:rsidRDefault="000E12B9" w:rsidP="00B3097E">
      <w:r>
        <w:t>Apesar de serem marcadores excelentes e muito informativos, a</w:t>
      </w:r>
      <w:r w:rsidR="00AF4231">
        <w:t>s t</w:t>
      </w:r>
      <w:r>
        <w:t xml:space="preserve">écnicas mais </w:t>
      </w:r>
      <w:r w:rsidR="00B3097E">
        <w:t>usadas</w:t>
      </w:r>
      <w:r w:rsidR="00AF4231">
        <w:t xml:space="preserve"> para </w:t>
      </w:r>
      <w:r w:rsidR="00AF4231" w:rsidRPr="000914A7">
        <w:t>descrição</w:t>
      </w:r>
      <w:r w:rsidR="00AF4231">
        <w:t xml:space="preserve"> de ALs </w:t>
      </w:r>
      <w:r>
        <w:t>requerem curadoria manual das sequências obtidas e são muito caras e trabalhosas</w:t>
      </w:r>
      <w:r w:rsidR="00B3097E">
        <w:t>.</w:t>
      </w:r>
      <w:r>
        <w:t xml:space="preserve"> Isto ocorre porque estas técnicas</w:t>
      </w:r>
      <w:r w:rsidR="00B3097E">
        <w:t xml:space="preserve"> </w:t>
      </w:r>
      <w:r>
        <w:t xml:space="preserve">são baseadas na amplificação por PCR e sequenciamento de regiões aleatórias do genoma. </w:t>
      </w:r>
      <w:r w:rsidR="00B3097E">
        <w:t>Considerando que aproximadamente 90%</w:t>
      </w:r>
      <w:r w:rsidR="0045753F">
        <w:t>-</w:t>
      </w:r>
      <w:r w:rsidR="002F01FA">
        <w:t>95%</w:t>
      </w:r>
      <w:r w:rsidR="00B3097E">
        <w:t xml:space="preserve"> do genoma </w:t>
      </w:r>
      <w:r w:rsidR="002F01FA">
        <w:t xml:space="preserve">humano </w:t>
      </w:r>
      <w:r w:rsidR="00724E96">
        <w:t xml:space="preserve">é não codificante </w:t>
      </w:r>
      <w:r w:rsidR="00C90FE7">
        <w:fldChar w:fldCharType="begin"/>
      </w:r>
      <w:r w:rsidR="006C2EB4">
        <w:instrText xml:space="preserve"> ADDIN EN.CITE &lt;EndNote&gt;&lt;Cite&gt;&lt;Author&gt;Rands&lt;/Author&gt;&lt;Year&gt;2014&lt;/Year&gt;&lt;RecNum&gt;237&lt;/RecNum&gt;&lt;DisplayText&gt;[19]&lt;/DisplayText&gt;&lt;record&gt;&lt;rec-number&gt;237&lt;/rec-number&gt;&lt;foreign-keys&gt;&lt;key app="EN" db-id="s9tvd90srwrdaue90wtx02a6rxf5aw5p2faa"&gt;237&lt;/key&gt;&lt;/foreign-keys&gt;&lt;ref-type name="Journal Article"&gt;17&lt;/ref-type&gt;&lt;contributors&gt;&lt;authors&gt;&lt;author&gt;Rands, C. M.&lt;/author&gt;&lt;author&gt;Meader, S.&lt;/author&gt;&lt;author&gt;Ponting, C. P.&lt;/author&gt;&lt;author&gt;Lunter, G.&lt;/author&gt;&lt;/authors&gt;&lt;/contributors&gt;&lt;auth-address&gt;MRC Functional Genomics Unit, Department of Physiology, Anatomy, and Genetics, University of Oxford, Oxford, United Kingdom.&amp;#xD;Wellcome Trust Centre for Human Genetics, University of Oxford, Oxford, United Kingdom.&lt;/auth-address&gt;&lt;titles&gt;&lt;title&gt;8.2% of the Human genome is constrained: variation in rates of turnover across functional element classes in the human lineage&lt;/title&gt;&lt;secondary-title&gt;PLoS Genet&lt;/secondary-title&gt;&lt;alt-title&gt;PLoS genetics&lt;/alt-title&gt;&lt;/titles&gt;&lt;pages&gt;e1004525&lt;/pages&gt;&lt;volume&gt;10&lt;/volume&gt;&lt;number&gt;7&lt;/number&gt;&lt;edition&gt;2014/07/25&lt;/edition&gt;&lt;keywords&gt;&lt;keyword&gt;Animals&lt;/keyword&gt;&lt;keyword&gt;Base Sequence&lt;/keyword&gt;&lt;keyword&gt;Conserved Sequence/*genetics&lt;/keyword&gt;&lt;keyword&gt;*Evolution, Molecular&lt;/keyword&gt;&lt;keyword&gt;*Genome, Human&lt;/keyword&gt;&lt;keyword&gt;Hominidae&lt;/keyword&gt;&lt;keyword&gt;Humans&lt;/keyword&gt;&lt;keyword&gt;Mice&lt;/keyword&gt;&lt;keyword&gt;Open Reading Frames&lt;/keyword&gt;&lt;keyword&gt;Sequence Alignment&lt;/keyword&gt;&lt;keyword&gt;Sequence Deletion/*genetics&lt;/keyword&gt;&lt;keyword&gt;Species Specificity&lt;/keyword&gt;&lt;/keywords&gt;&lt;dates&gt;&lt;year&gt;2014&lt;/year&gt;&lt;pub-dates&gt;&lt;date&gt;Jul&lt;/date&gt;&lt;/pub-dates&gt;&lt;/dates&gt;&lt;isbn&gt;1553-7404 (Electronic)&amp;#xD;1553-7390 (Linking)&lt;/isbn&gt;&lt;accession-num&gt;25057982&lt;/accession-num&gt;&lt;work-type&gt;Research Support, Non-U.S. Gov&amp;apos;t&lt;/work-type&gt;&lt;urls&gt;&lt;related-urls&gt;&lt;url&gt;http://www.ncbi.nlm.nih.gov/pubmed/25057982&lt;/url&gt;&lt;/related-urls&gt;&lt;/urls&gt;&lt;custom2&gt;4109858&lt;/custom2&gt;&lt;electronic-resource-num&gt;10.1371/journal.pgen.1004525&lt;/electronic-resource-num&gt;&lt;language&gt;eng&lt;/language&gt;&lt;/record&gt;&lt;/Cite&gt;&lt;/EndNote&gt;</w:instrText>
      </w:r>
      <w:r w:rsidR="00C90FE7">
        <w:fldChar w:fldCharType="separate"/>
      </w:r>
      <w:r w:rsidR="00652193">
        <w:rPr>
          <w:noProof/>
        </w:rPr>
        <w:t>[</w:t>
      </w:r>
      <w:hyperlink w:anchor="_ENREF_19" w:tooltip="Rands, 2014 #237" w:history="1">
        <w:r w:rsidR="006C2EB4">
          <w:rPr>
            <w:noProof/>
          </w:rPr>
          <w:t>19</w:t>
        </w:r>
      </w:hyperlink>
      <w:r w:rsidR="00652193">
        <w:rPr>
          <w:noProof/>
        </w:rPr>
        <w:t>]</w:t>
      </w:r>
      <w:r w:rsidR="00C90FE7">
        <w:fldChar w:fldCharType="end"/>
      </w:r>
      <w:r w:rsidR="007869F4">
        <w:t>, é esperado que por volta de 10% dos</w:t>
      </w:r>
      <w:r w:rsidR="00B3097E">
        <w:t xml:space="preserve"> locos retirados de regiões amplificadas aleatoriamente</w:t>
      </w:r>
      <w:r w:rsidR="008A2CD6">
        <w:t xml:space="preserve"> estejam em regiões gênicas. </w:t>
      </w:r>
      <w:r w:rsidR="00D765C9">
        <w:t xml:space="preserve">Uma fração ainda maior pode estar em regiões regulatórias próximas a </w:t>
      </w:r>
      <w:r w:rsidR="00167617">
        <w:t>estes genes</w:t>
      </w:r>
      <w:r w:rsidR="00D765C9">
        <w:t xml:space="preserve">, sujeita a seleção não-neutra. </w:t>
      </w:r>
      <w:r w:rsidR="008A2CD6">
        <w:t>Estes marcadores</w:t>
      </w:r>
      <w:r w:rsidR="00ED6414">
        <w:t xml:space="preserve"> </w:t>
      </w:r>
      <w:r w:rsidR="008A2CD6">
        <w:t xml:space="preserve">requerem </w:t>
      </w:r>
      <w:r>
        <w:t>verificação</w:t>
      </w:r>
      <w:r w:rsidR="008A2CD6">
        <w:t xml:space="preserve"> man</w:t>
      </w:r>
      <w:r w:rsidR="000D6A7C">
        <w:t>ual</w:t>
      </w:r>
      <w:r>
        <w:t xml:space="preserve"> cuidadosa</w:t>
      </w:r>
      <w:r w:rsidR="000D6A7C">
        <w:t xml:space="preserve"> para filtragem dos fragmentos amplificados localizados em regiões</w:t>
      </w:r>
      <w:r w:rsidR="00ED6414">
        <w:t xml:space="preserve"> </w:t>
      </w:r>
      <w:r w:rsidR="000D6A7C">
        <w:t>codificantes</w:t>
      </w:r>
      <w:r w:rsidR="008A2CD6">
        <w:t xml:space="preserve"> após seu sequenciamento, o que traz uma dificuldade maior para o desenvolvimento de um número expressivo de marcadores</w:t>
      </w:r>
      <w:r w:rsidR="00B3097E">
        <w:t>.</w:t>
      </w:r>
      <w:r w:rsidR="008A2CD6">
        <w:t xml:space="preserve"> Por ser uma técnica </w:t>
      </w:r>
      <w:r w:rsidR="00167617">
        <w:t>árdua</w:t>
      </w:r>
      <w:r w:rsidR="008A2CD6">
        <w:t>, muitos estudos usam por volta de 10 a 50</w:t>
      </w:r>
      <w:r w:rsidR="00DB7EDF">
        <w:t xml:space="preserve"> </w:t>
      </w:r>
      <w:r w:rsidR="00D765C9">
        <w:t>locos</w:t>
      </w:r>
      <w:r w:rsidR="00DB7EDF">
        <w:t xml:space="preserve"> </w:t>
      </w:r>
      <w:r w:rsidR="00C90FE7">
        <w:fldChar w:fldCharType="begin">
          <w:fldData xml:space="preserve">PEVuZE5vdGU+PENpdGU+PEF1dGhvcj5KZW5uaW5nczwvQXV0aG9yPjxZZWFyPjIwMDU8L1llYXI+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==
</w:fldData>
        </w:fldChar>
      </w:r>
      <w:r w:rsidR="006C2EB4">
        <w:instrText xml:space="preserve"> ADDIN EN.CITE </w:instrText>
      </w:r>
      <w:r w:rsidR="006C2EB4">
        <w:fldChar w:fldCharType="begin">
          <w:fldData xml:space="preserve">PEVuZE5vdGU+PENpdGU+PEF1dGhvcj5KZW5uaW5nczwvQXV0aG9yPjxZZWFyPjIwMDU8L1llYXI+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==
</w:fldData>
        </w:fldChar>
      </w:r>
      <w:r w:rsidR="006C2EB4">
        <w:instrText xml:space="preserve"> ADDIN EN.CITE.DATA </w:instrText>
      </w:r>
      <w:r w:rsidR="006C2EB4">
        <w:fldChar w:fldCharType="end"/>
      </w:r>
      <w:r w:rsidR="00C90FE7">
        <w:fldChar w:fldCharType="separate"/>
      </w:r>
      <w:r w:rsidR="00652193">
        <w:rPr>
          <w:noProof/>
        </w:rPr>
        <w:t>[</w:t>
      </w:r>
      <w:hyperlink w:anchor="_ENREF_20" w:tooltip="Jennings, 2005 #238" w:history="1">
        <w:r w:rsidR="006C2EB4">
          <w:rPr>
            <w:noProof/>
          </w:rPr>
          <w:t>20-22</w:t>
        </w:r>
      </w:hyperlink>
      <w:r w:rsidR="00652193">
        <w:rPr>
          <w:noProof/>
        </w:rPr>
        <w:t>]</w:t>
      </w:r>
      <w:r w:rsidR="00C90FE7">
        <w:fldChar w:fldCharType="end"/>
      </w:r>
      <w:r w:rsidR="00306CF0">
        <w:t>, levando meses ou semanas para a obtenção destes locos</w:t>
      </w:r>
      <w:r w:rsidR="008A2CD6">
        <w:t>.</w:t>
      </w:r>
    </w:p>
    <w:p w:rsidR="00B3097E" w:rsidRDefault="00B3097E" w:rsidP="00B3097E">
      <w:r>
        <w:t>L</w:t>
      </w:r>
      <w:r w:rsidR="00472F62">
        <w:t>ocos anônimos apresentam diversas</w:t>
      </w:r>
      <w:r>
        <w:t xml:space="preserve"> vantagens sobre marcadores conv</w:t>
      </w:r>
      <w:r w:rsidR="00167617">
        <w:t>encionais como SNPs e microssaté</w:t>
      </w:r>
      <w:r>
        <w:t>lites.</w:t>
      </w:r>
      <w:r w:rsidR="00472F62">
        <w:t xml:space="preserve"> Primeiramente, são marcadores mais informativos, pelo simples fato de serem maiores em número de bases. Os fragmentos sequenciados costumam ter em torno de 1</w:t>
      </w:r>
      <w:r w:rsidR="004C583E">
        <w:t xml:space="preserve"> </w:t>
      </w:r>
      <w:r w:rsidR="00472F62">
        <w:t>kb, muito maiores que os 100-50</w:t>
      </w:r>
      <w:r w:rsidR="00E9787B">
        <w:t>0</w:t>
      </w:r>
      <w:r w:rsidR="004C583E">
        <w:t xml:space="preserve"> </w:t>
      </w:r>
      <w:r w:rsidR="00E9787B">
        <w:t>bp dos microssatélites ou 1</w:t>
      </w:r>
      <w:r w:rsidR="004C583E">
        <w:t xml:space="preserve"> </w:t>
      </w:r>
      <w:r w:rsidR="00E9787B">
        <w:t xml:space="preserve">bp para </w:t>
      </w:r>
      <w:r w:rsidR="00472F62">
        <w:t xml:space="preserve">os SNPs. Esta vantagem também faz com que este marcador possa ser usado numa </w:t>
      </w:r>
      <w:r w:rsidR="00167617">
        <w:t>extensão</w:t>
      </w:r>
      <w:r w:rsidR="00472F62">
        <w:t xml:space="preserve"> maior de tempo de divergência entre espécies</w:t>
      </w:r>
      <w:r w:rsidR="00E24F80">
        <w:t xml:space="preserve"> enquanto que</w:t>
      </w:r>
      <w:r w:rsidR="00472F62">
        <w:t xml:space="preserve"> técnicas baseadas em microssatélites são muito efetivas para análise populacional, mas falham em estudos que envolvem espécies diferentes</w:t>
      </w:r>
      <w:r w:rsidR="00E24F80">
        <w:t xml:space="preserve"> por variações na região de ligação do </w:t>
      </w:r>
      <w:r w:rsidR="00E24F80" w:rsidRPr="00E24F80">
        <w:rPr>
          <w:i/>
        </w:rPr>
        <w:t>primer</w:t>
      </w:r>
      <w:r w:rsidR="00ED7356">
        <w:rPr>
          <w:i/>
        </w:rPr>
        <w:t xml:space="preserve"> </w:t>
      </w:r>
      <w:r w:rsidR="00C90FE7">
        <w:fldChar w:fldCharType="begin"/>
      </w:r>
      <w:r w:rsidR="006C2EB4">
        <w:instrText xml:space="preserve"> ADDIN EN.CITE &lt;EndNote&gt;&lt;Cite&gt;&lt;Author&gt;Jarne&lt;/Author&gt;&lt;Year&gt;1996&lt;/Year&gt;&lt;RecNum&gt;225&lt;/RecNum&gt;&lt;DisplayText&gt;[23]&lt;/DisplayText&gt;&lt;record&gt;&lt;rec-number&gt;225&lt;/rec-number&gt;&lt;foreign-keys&gt;&lt;key app="EN" db-id="s9tvd90srwrdaue90wtx02a6rxf5aw5p2faa"&gt;225&lt;/key&gt;&lt;/foreign-keys&gt;&lt;ref-type name="Journal Article"&gt;17&lt;/ref-type&gt;&lt;contributors&gt;&lt;authors&gt;&lt;author&gt;Jarne, P.&lt;/author&gt;&lt;author&gt;Lagoda, P. J.&lt;/author&gt;&lt;/authors&gt;&lt;/contributors&gt;&lt;auth-address&gt;Philippe Jarne is at Genetique et Environnernent - CC 065, ISEM, Universite Montpellier II, Place Bataillon, F-34095 Montpellier Cedex 5, France.&lt;/auth-address&gt;&lt;titles&gt;&lt;title&gt;Microsatellites, from molecules to populations and back&lt;/title&gt;&lt;secondary-title&gt;Trends Ecol Evol&lt;/secondary-title&gt;&lt;alt-title&gt;Trends in ecology &amp;amp; evolution&lt;/alt-title&gt;&lt;/titles&gt;&lt;pages&gt;424-9&lt;/pages&gt;&lt;volume&gt;11&lt;/volume&gt;&lt;number&gt;10&lt;/number&gt;&lt;edition&gt;1996/10/01&lt;/edition&gt;&lt;dates&gt;&lt;year&gt;1996&lt;/year&gt;&lt;pub-dates&gt;&lt;date&gt;Oct&lt;/date&gt;&lt;/pub-dates&gt;&lt;/dates&gt;&lt;isbn&gt;0169-5347 (Print)&amp;#xD;0169-5347 (Linking)&lt;/isbn&gt;&lt;accession-num&gt;21237902&lt;/accession-num&gt;&lt;urls&gt;&lt;related-urls&gt;&lt;url&gt;http://www.ncbi.nlm.nih.gov/pubmed/21237902&lt;/url&gt;&lt;/related-urls&gt;&lt;/urls&gt;&lt;language&gt;eng&lt;/language&gt;&lt;/record&gt;&lt;/Cite&gt;&lt;/EndNote&gt;</w:instrText>
      </w:r>
      <w:r w:rsidR="00C90FE7">
        <w:fldChar w:fldCharType="separate"/>
      </w:r>
      <w:r w:rsidR="00652193">
        <w:rPr>
          <w:noProof/>
        </w:rPr>
        <w:t>[</w:t>
      </w:r>
      <w:hyperlink w:anchor="_ENREF_23" w:tooltip="Jarne, 1996 #225" w:history="1">
        <w:r w:rsidR="006C2EB4">
          <w:rPr>
            <w:noProof/>
          </w:rPr>
          <w:t>23</w:t>
        </w:r>
      </w:hyperlink>
      <w:r w:rsidR="00652193">
        <w:rPr>
          <w:noProof/>
        </w:rPr>
        <w:t>]</w:t>
      </w:r>
      <w:r w:rsidR="00C90FE7">
        <w:fldChar w:fldCharType="end"/>
      </w:r>
      <w:r w:rsidR="00E24F80">
        <w:t>.</w:t>
      </w:r>
    </w:p>
    <w:p w:rsidR="00E24F80" w:rsidRPr="001D688B" w:rsidRDefault="00E24F80" w:rsidP="00B3097E">
      <w:r>
        <w:t xml:space="preserve">Outra vantagem </w:t>
      </w:r>
      <w:r w:rsidR="00A07548">
        <w:t xml:space="preserve">é a presença de diversos tipos de variação, como substituição, deleção e inserção, no mesmo marcador, permitindo a estimativa </w:t>
      </w:r>
      <w:r w:rsidR="00A07548">
        <w:lastRenderedPageBreak/>
        <w:t xml:space="preserve">mais precisa para </w:t>
      </w:r>
      <w:r w:rsidR="00811414">
        <w:t>parâmetros</w:t>
      </w:r>
      <w:r w:rsidR="00A07548">
        <w:t xml:space="preserve"> de taxa de mutação.</w:t>
      </w:r>
      <w:r w:rsidR="00D82A84">
        <w:t xml:space="preserve"> Por outro lado, ALs são mais </w:t>
      </w:r>
      <w:r w:rsidR="00811414">
        <w:t>difíceis de</w:t>
      </w:r>
      <w:r w:rsidR="00226B68">
        <w:t xml:space="preserve"> obter, são</w:t>
      </w:r>
      <w:r w:rsidR="00E9787B">
        <w:t xml:space="preserve"> </w:t>
      </w:r>
      <w:r w:rsidR="00226B68">
        <w:t xml:space="preserve">menos </w:t>
      </w:r>
      <w:r w:rsidR="00D82A84">
        <w:t xml:space="preserve">eficientes </w:t>
      </w:r>
      <w:r w:rsidR="00226B68">
        <w:t xml:space="preserve">que marcadores gênicos </w:t>
      </w:r>
      <w:r w:rsidR="00D82A84">
        <w:t xml:space="preserve">para espécies distantes </w:t>
      </w:r>
      <w:r w:rsidR="00226B68">
        <w:t>e não tem utilização tão difundida quanto SNPs ou microssatélites.</w:t>
      </w:r>
    </w:p>
    <w:p w:rsidR="00B648B3" w:rsidRPr="00B648B3" w:rsidRDefault="00B648B3" w:rsidP="00066556">
      <w:pPr>
        <w:pStyle w:val="Heading3"/>
      </w:pPr>
      <w:bookmarkStart w:id="11" w:name="_Toc429622235"/>
      <w:r>
        <w:t xml:space="preserve">Estado da arte na descoberta e descrição de </w:t>
      </w:r>
      <w:r w:rsidR="003E36D9">
        <w:t>locos anônimos</w:t>
      </w:r>
      <w:bookmarkEnd w:id="11"/>
    </w:p>
    <w:p w:rsidR="00B648B3" w:rsidRPr="00B648B3" w:rsidRDefault="000477A3" w:rsidP="00183AD3">
      <w:r>
        <w:t>T</w:t>
      </w:r>
      <w:r w:rsidR="00AC5AB3">
        <w:t xml:space="preserve">écnicas </w:t>
      </w:r>
      <w:r>
        <w:rPr>
          <w:i/>
        </w:rPr>
        <w:t xml:space="preserve">in </w:t>
      </w:r>
      <w:r w:rsidRPr="00167617">
        <w:rPr>
          <w:i/>
        </w:rPr>
        <w:t>silico</w:t>
      </w:r>
      <w:r>
        <w:t xml:space="preserve"> para </w:t>
      </w:r>
      <w:r w:rsidR="00AC5AB3">
        <w:t xml:space="preserve">descoberta de </w:t>
      </w:r>
      <w:r w:rsidR="00DF1E1E">
        <w:t xml:space="preserve">locos anônimos </w:t>
      </w:r>
      <w:r w:rsidR="00AF4231">
        <w:t xml:space="preserve">em dados de NGS </w:t>
      </w:r>
      <w:r>
        <w:t xml:space="preserve">são um desenvolvimento recente </w:t>
      </w:r>
      <w:r w:rsidR="00C90FE7">
        <w:fldChar w:fldCharType="begin"/>
      </w:r>
      <w:r w:rsidR="006C2EB4">
        <w:instrText xml:space="preserve"> ADDIN EN.CITE &lt;EndNote&gt;&lt;Cite&gt;&lt;Author&gt;Bertozzi&lt;/Author&gt;&lt;Year&gt;2012&lt;/Year&gt;&lt;RecNum&gt;224&lt;/RecNum&gt;&lt;DisplayText&gt;[24]&lt;/DisplayText&gt;&lt;record&gt;&lt;rec-number&gt;224&lt;/rec-number&gt;&lt;foreign-keys&gt;&lt;key app="EN" db-id="s9tvd90srwrdaue90wtx02a6rxf5aw5p2faa"&gt;224&lt;/key&gt;&lt;/foreign-keys&gt;&lt;ref-type name="Journal Article"&gt;17&lt;/ref-type&gt;&lt;contributors&gt;&lt;authors&gt;&lt;author&gt;Bertozzi, T.&lt;/author&gt;&lt;author&gt;Sanders, K. L.&lt;/author&gt;&lt;author&gt;Sistrom, M. J.&lt;/author&gt;&lt;author&gt;Gardner, M. G.&lt;/author&gt;&lt;/authors&gt;&lt;/contributors&gt;&lt;auth-address&gt;Evolutionary Biology Unit, South Australian Museum, North Terrace, Adelaide, SA 5000, Australia. terry.bertozzi@samuseum.sa.gov.au&lt;/auth-address&gt;&lt;titles&gt;&lt;title&gt;Anonymous nuclear loci in non-model organisms: making the most of high-throughput genome surveys&lt;/title&gt;&lt;secondary-title&gt;Bioinformatics&lt;/secondary-title&gt;&lt;/titles&gt;&lt;pages&gt;1807-10&lt;/pages&gt;&lt;volume&gt;28&lt;/volume&gt;&lt;number&gt;14&lt;/number&gt;&lt;edition&gt;2012/05/15&lt;/edition&gt;&lt;keywords&gt;&lt;keyword&gt;Animals&lt;/keyword&gt;&lt;keyword&gt;Cell Nucleus/genetics&lt;/keyword&gt;&lt;keyword&gt;Computational Biology/*methods&lt;/keyword&gt;&lt;keyword&gt;Gene Library&lt;/keyword&gt;&lt;keyword&gt;*Genetic Loci&lt;/keyword&gt;&lt;keyword&gt;Genomics/*methods&lt;/keyword&gt;&lt;keyword&gt;Reptiles/genetics&lt;/keyword&gt;&lt;keyword&gt;Sequence Analysis, DNA/*methods&lt;/keyword&gt;&lt;/keywords&gt;&lt;dates&gt;&lt;year&gt;2012&lt;/year&gt;&lt;pub-dates&gt;&lt;date&gt;Jul 15&lt;/date&gt;&lt;/pub-dates&gt;&lt;/dates&gt;&lt;isbn&gt;1367-4811 (Electronic)&amp;#xD;1367-4803 (Linking)&lt;/isbn&gt;&lt;accession-num&gt;22581180&lt;/accession-num&gt;&lt;work-type&gt;Research Support, Non-U.S. Gov&amp;apos;t&lt;/work-type&gt;&lt;urls&gt;&lt;related-urls&gt;&lt;url&gt;http://www.ncbi.nlm.nih.gov/pubmed/22581180&lt;/url&gt;&lt;/related-urls&gt;&lt;/urls&gt;&lt;electronic-resource-num&gt;10.1093/bioinformatics/bts284&lt;/electronic-resource-num&gt;&lt;language&gt;eng&lt;/language&gt;&lt;/record&gt;&lt;/Cite&gt;&lt;/EndNote&gt;</w:instrText>
      </w:r>
      <w:r w:rsidR="00C90FE7">
        <w:fldChar w:fldCharType="separate"/>
      </w:r>
      <w:r w:rsidR="00652193">
        <w:rPr>
          <w:noProof/>
        </w:rPr>
        <w:t>[</w:t>
      </w:r>
      <w:hyperlink w:anchor="_ENREF_24" w:tooltip="Bertozzi, 2012 #224" w:history="1">
        <w:r w:rsidR="006C2EB4">
          <w:rPr>
            <w:noProof/>
          </w:rPr>
          <w:t>24</w:t>
        </w:r>
      </w:hyperlink>
      <w:r w:rsidR="00652193">
        <w:rPr>
          <w:noProof/>
        </w:rPr>
        <w:t>]</w:t>
      </w:r>
      <w:r w:rsidR="00C90FE7">
        <w:fldChar w:fldCharType="end"/>
      </w:r>
      <w:r>
        <w:t xml:space="preserve">, porém ainda não existem técnicas que permitam garantir que estes marcadores não estejam associados a regiões sob </w:t>
      </w:r>
      <w:r w:rsidR="00724E96">
        <w:t xml:space="preserve">seleção ou de cópia única. O presente </w:t>
      </w:r>
      <w:r>
        <w:t>trabalho apresenta uma nova solução para estes problemas, se aproveitando da disponibilidade de genomas completos em bancos de dados na internet.</w:t>
      </w:r>
    </w:p>
    <w:p w:rsidR="00EF46A3" w:rsidRDefault="00B648B3" w:rsidP="00EF46A3">
      <w:pPr>
        <w:pStyle w:val="Heading1"/>
      </w:pPr>
      <w:bookmarkStart w:id="12" w:name="_Toc429622236"/>
      <w:bookmarkEnd w:id="1"/>
      <w:bookmarkEnd w:id="2"/>
      <w:r>
        <w:lastRenderedPageBreak/>
        <w:t>Objetivo</w:t>
      </w:r>
      <w:bookmarkEnd w:id="12"/>
    </w:p>
    <w:p w:rsidR="00B648B3" w:rsidRDefault="00B648B3" w:rsidP="00B648B3">
      <w:r>
        <w:t>Desenvolver uma metodologia</w:t>
      </w:r>
      <w:r w:rsidR="005D1677">
        <w:t xml:space="preserve"> </w:t>
      </w:r>
      <w:r w:rsidR="007869F4">
        <w:rPr>
          <w:i/>
        </w:rPr>
        <w:t>in silico</w:t>
      </w:r>
      <w:r>
        <w:t xml:space="preserve"> para descoberta de </w:t>
      </w:r>
      <w:r w:rsidR="003E36D9">
        <w:t>locos anônimos</w:t>
      </w:r>
      <w:r>
        <w:t xml:space="preserve"> em genomas completos e aplicá-la no modelo dos </w:t>
      </w:r>
      <w:r w:rsidRPr="005D4942">
        <w:rPr>
          <w:iCs/>
        </w:rPr>
        <w:t>Hominidae</w:t>
      </w:r>
      <w:r>
        <w:t>.</w:t>
      </w:r>
    </w:p>
    <w:p w:rsidR="005D1677" w:rsidRDefault="005D1677" w:rsidP="00B648B3"/>
    <w:p w:rsidR="005D1677" w:rsidRDefault="005D1677" w:rsidP="005D1677">
      <w:pPr>
        <w:pStyle w:val="Heading2"/>
      </w:pPr>
      <w:bookmarkStart w:id="13" w:name="_Toc429622237"/>
      <w:r>
        <w:t>Objetivos específicos</w:t>
      </w:r>
      <w:bookmarkEnd w:id="13"/>
    </w:p>
    <w:p w:rsidR="005D1677" w:rsidRDefault="005D1677" w:rsidP="005D1677"/>
    <w:p w:rsidR="005D1677" w:rsidRDefault="005D1677" w:rsidP="005D1677">
      <w:pPr>
        <w:pStyle w:val="ListParagraph"/>
        <w:numPr>
          <w:ilvl w:val="0"/>
          <w:numId w:val="7"/>
        </w:numPr>
        <w:ind w:left="720" w:hanging="720"/>
      </w:pPr>
      <w:r>
        <w:t>Produzir um programa para obter locos distantes de genes em arquivos completos de genoma com anotação de regiões regulatórias;</w:t>
      </w:r>
    </w:p>
    <w:p w:rsidR="005D1677" w:rsidRDefault="005D1677" w:rsidP="005D1677">
      <w:pPr>
        <w:pStyle w:val="ListParagraph"/>
        <w:numPr>
          <w:ilvl w:val="0"/>
          <w:numId w:val="7"/>
        </w:numPr>
        <w:ind w:left="720" w:hanging="720"/>
      </w:pPr>
      <w:r>
        <w:t>Encontrar os ortólogos dos locos nas espécies estudadas;</w:t>
      </w:r>
    </w:p>
    <w:p w:rsidR="005D1677" w:rsidRDefault="005D1677" w:rsidP="005D1677">
      <w:pPr>
        <w:pStyle w:val="ListParagraph"/>
        <w:numPr>
          <w:ilvl w:val="0"/>
          <w:numId w:val="7"/>
        </w:numPr>
        <w:ind w:left="720" w:hanging="720"/>
      </w:pPr>
      <w:r>
        <w:t>Verificar a distribuição dos locos encontrados ao longo do genoma de referência;</w:t>
      </w:r>
    </w:p>
    <w:p w:rsidR="005D1677" w:rsidRDefault="005D1677" w:rsidP="005D1677">
      <w:pPr>
        <w:pStyle w:val="ListParagraph"/>
        <w:numPr>
          <w:ilvl w:val="0"/>
          <w:numId w:val="7"/>
        </w:numPr>
        <w:ind w:left="720" w:hanging="720"/>
      </w:pPr>
      <w:r>
        <w:t>Reconstruir árvores filogenéticas e estimar o modelo de substituição para cada loco encontrado em todos os genomas;</w:t>
      </w:r>
    </w:p>
    <w:p w:rsidR="005D1677" w:rsidRDefault="005D1677" w:rsidP="005D1677">
      <w:pPr>
        <w:pStyle w:val="ListParagraph"/>
        <w:numPr>
          <w:ilvl w:val="0"/>
          <w:numId w:val="7"/>
        </w:numPr>
        <w:ind w:left="720" w:hanging="720"/>
      </w:pPr>
      <w:r>
        <w:t>Estimar os parâmetros de população ancestral efetiva e tempo de divergência para o grupo dos hominídeos.</w:t>
      </w:r>
    </w:p>
    <w:p w:rsidR="005D1677" w:rsidRPr="00B648B3" w:rsidRDefault="005D1677" w:rsidP="005D1677"/>
    <w:p w:rsidR="00B648B3" w:rsidRDefault="00B648B3" w:rsidP="00B648B3">
      <w:pPr>
        <w:pStyle w:val="Heading1"/>
      </w:pPr>
      <w:bookmarkStart w:id="14" w:name="_Toc429622238"/>
      <w:r>
        <w:lastRenderedPageBreak/>
        <w:t>Desenvolvimento</w:t>
      </w:r>
      <w:bookmarkEnd w:id="14"/>
    </w:p>
    <w:p w:rsidR="00724E96" w:rsidRDefault="00724E96" w:rsidP="00724E96">
      <w:pPr>
        <w:pStyle w:val="Heading2"/>
      </w:pPr>
      <w:bookmarkStart w:id="15" w:name="_Toc429622239"/>
      <w:r>
        <w:t>Programas, bibliotecas e linguagem</w:t>
      </w:r>
      <w:bookmarkEnd w:id="15"/>
    </w:p>
    <w:p w:rsidR="00344DDA" w:rsidRPr="000D6A7C" w:rsidRDefault="00342CC9" w:rsidP="00BA524F">
      <w:r>
        <w:t xml:space="preserve">Este programa foi desenvolvido na linguagem Python, versão 2.7, com o auxílio da biblioteca Biopython </w:t>
      </w:r>
      <w:r w:rsidR="00C90FE7">
        <w:fldChar w:fldCharType="begin"/>
      </w:r>
      <w:r w:rsidR="006C2EB4">
        <w:instrText xml:space="preserve"> ADDIN EN.CITE &lt;EndNote&gt;&lt;Cite&gt;&lt;Author&gt;Cock&lt;/Author&gt;&lt;Year&gt;2009&lt;/Year&gt;&lt;RecNum&gt;243&lt;/RecNum&gt;&lt;DisplayText&gt;[25]&lt;/DisplayText&gt;&lt;record&gt;&lt;rec-number&gt;243&lt;/rec-number&gt;&lt;foreign-keys&gt;&lt;key app="EN" db-id="s9tvd90srwrdaue90wtx02a6rxf5aw5p2faa"&gt;243&lt;/key&gt;&lt;/foreign-keys&gt;&lt;ref-type name="Journal Article"&gt;17&lt;/ref-type&gt;&lt;contributors&gt;&lt;authors&gt;&lt;author&gt;Cock, P. J.&lt;/author&gt;&lt;author&gt;Antao, T.&lt;/author&gt;&lt;author&gt;Chang, J. T.&lt;/author&gt;&lt;author&gt;Chapman, B. A.&lt;/author&gt;&lt;author&gt;Cox, C. J.&lt;/author&gt;&lt;author&gt;Dalke, A.&lt;/author&gt;&lt;author&gt;Friedberg, I.&lt;/author&gt;&lt;author&gt;Hamelryck, T.&lt;/author&gt;&lt;author&gt;Kauff, F.&lt;/author&gt;&lt;author&gt;Wilczynski, B.&lt;/author&gt;&lt;author&gt;de Hoon, M. J.&lt;/author&gt;&lt;/authors&gt;&lt;/contributors&gt;&lt;auth-address&gt;Plant Pathology, SCRI, Invergowrie, Dundee, UK. peter.cock@scri.ac.uk&lt;/auth-address&gt;&lt;titles&gt;&lt;title&gt;Biopython: freely available Python tools for computational molecular biology and bioinformatics&lt;/title&gt;&lt;secondary-title&gt;Bioinformatics&lt;/secondary-title&gt;&lt;/titles&gt;&lt;pages&gt;1422-3&lt;/pages&gt;&lt;volume&gt;25&lt;/volume&gt;&lt;number&gt;11&lt;/number&gt;&lt;edition&gt;2009/03/24&lt;/edition&gt;&lt;keywords&gt;&lt;keyword&gt;Computational Biology/*methods&lt;/keyword&gt;&lt;keyword&gt;Databases, Factual&lt;/keyword&gt;&lt;keyword&gt;Internet&lt;/keyword&gt;&lt;keyword&gt;Programming Languages&lt;/keyword&gt;&lt;keyword&gt;*Software&lt;/keyword&gt;&lt;/keywords&gt;&lt;dates&gt;&lt;year&gt;2009&lt;/year&gt;&lt;pub-dates&gt;&lt;date&gt;Jun 1&lt;/date&gt;&lt;/pub-dates&gt;&lt;/dates&gt;&lt;isbn&gt;1367-4811 (Electronic)&amp;#xD;1367-4803 (Linking)&lt;/isbn&gt;&lt;accession-num&gt;19304878&lt;/accession-num&gt;&lt;work-type&gt;Research Support, Non-U.S. Gov&amp;apos;t&lt;/work-type&gt;&lt;urls&gt;&lt;related-urls&gt;&lt;url&gt;http://www.ncbi.nlm.nih.gov/pubmed/19304878&lt;/url&gt;&lt;/related-urls&gt;&lt;/urls&gt;&lt;custom2&gt;2682512&lt;/custom2&gt;&lt;electronic-resource-num&gt;10.1093/bioinformatics/btp163&lt;/electronic-resource-num&gt;&lt;language&gt;eng&lt;/language&gt;&lt;/record&gt;&lt;/Cite&gt;&lt;/EndNote&gt;</w:instrText>
      </w:r>
      <w:r w:rsidR="00C90FE7">
        <w:fldChar w:fldCharType="separate"/>
      </w:r>
      <w:r w:rsidR="00652193">
        <w:rPr>
          <w:noProof/>
        </w:rPr>
        <w:t>[</w:t>
      </w:r>
      <w:hyperlink w:anchor="_ENREF_25" w:tooltip="Cock, 2009 #243" w:history="1">
        <w:r w:rsidR="006C2EB4">
          <w:rPr>
            <w:noProof/>
          </w:rPr>
          <w:t>25</w:t>
        </w:r>
      </w:hyperlink>
      <w:r w:rsidR="00652193">
        <w:rPr>
          <w:noProof/>
        </w:rPr>
        <w:t>]</w:t>
      </w:r>
      <w:r w:rsidR="00C90FE7">
        <w:fldChar w:fldCharType="end"/>
      </w:r>
      <w:r w:rsidR="00933C36">
        <w:t xml:space="preserve"> e de programas auxiliares: BLAST+ </w:t>
      </w:r>
      <w:r w:rsidR="00C90FE7">
        <w:fldChar w:fldCharType="begin"/>
      </w:r>
      <w:r w:rsidR="006C2EB4">
        <w:instrText xml:space="preserve"> ADDIN EN.CITE &lt;EndNote&gt;&lt;Cite&gt;&lt;Author&gt;Camacho&lt;/Author&gt;&lt;Year&gt;2009&lt;/Year&gt;&lt;RecNum&gt;244&lt;/RecNum&gt;&lt;DisplayText&gt;[26]&lt;/DisplayText&gt;&lt;record&gt;&lt;rec-number&gt;244&lt;/rec-number&gt;&lt;foreign-keys&gt;&lt;key app="EN" db-id="s9tvd90srwrdaue90wtx02a6rxf5aw5p2faa"&gt;244&lt;/key&gt;&lt;/foreign-keys&gt;&lt;ref-type name="Journal Article"&gt;17&lt;/ref-type&gt;&lt;contributors&gt;&lt;authors&gt;&lt;author&gt;Camacho, C.&lt;/author&gt;&lt;author&gt;Coulouris, G.&lt;/author&gt;&lt;author&gt;Avagyan, V.&lt;/author&gt;&lt;author&gt;Ma, N.&lt;/author&gt;&lt;author&gt;Papadopoulos, J.&lt;/author&gt;&lt;author&gt;Bealer, K.&lt;/author&gt;&lt;author&gt;Madden, T. L.&lt;/author&gt;&lt;/authors&gt;&lt;/contributors&gt;&lt;auth-address&gt;National Center for Biotechnology Information, National Library of Medicine, National Institutes of Health, Building 38A, 8600 Rockville Pike, Bethesda, MD 20894, USA. camacho@ncbi.nlm.nih.gov&lt;/auth-address&gt;&lt;titles&gt;&lt;title&gt;BLAST+: architecture and applications&lt;/title&gt;&lt;secondary-title&gt;BMC Bioinformatics&lt;/secondary-title&gt;&lt;alt-title&gt;BMC bioinformatics&lt;/alt-title&gt;&lt;/titles&gt;&lt;pages&gt;421&lt;/pages&gt;&lt;volume&gt;10&lt;/volume&gt;&lt;edition&gt;2009/12/17&lt;/edition&gt;&lt;keywords&gt;&lt;keyword&gt;Computational Biology/*methods&lt;/keyword&gt;&lt;keyword&gt;Databases, Genetic&lt;/keyword&gt;&lt;keyword&gt;Sequence Alignment&lt;/keyword&gt;&lt;keyword&gt;*Software&lt;/keyword&gt;&lt;/keywords&gt;&lt;dates&gt;&lt;year&gt;2009&lt;/year&gt;&lt;/dates&gt;&lt;isbn&gt;1471-2105 (Electronic)&amp;#xD;1471-2105 (Linking)&lt;/isbn&gt;&lt;accession-num&gt;20003500&lt;/accession-num&gt;&lt;work-type&gt;Research Support, N.I.H., Extramural&lt;/work-type&gt;&lt;urls&gt;&lt;related-urls&gt;&lt;url&gt;http://www.ncbi.nlm.nih.gov/pubmed/20003500&lt;/url&gt;&lt;/related-urls&gt;&lt;/urls&gt;&lt;custom2&gt;2803857&lt;/custom2&gt;&lt;electronic-resource-num&gt;10.1186/1471-2105-10-421&lt;/electronic-resource-num&gt;&lt;language&gt;eng&lt;/language&gt;&lt;/record&gt;&lt;/Cite&gt;&lt;/EndNote&gt;</w:instrText>
      </w:r>
      <w:r w:rsidR="00C90FE7">
        <w:fldChar w:fldCharType="separate"/>
      </w:r>
      <w:r w:rsidR="00652193">
        <w:rPr>
          <w:noProof/>
        </w:rPr>
        <w:t>[</w:t>
      </w:r>
      <w:hyperlink w:anchor="_ENREF_26" w:tooltip="Camacho, 2009 #244" w:history="1">
        <w:r w:rsidR="006C2EB4">
          <w:rPr>
            <w:noProof/>
          </w:rPr>
          <w:t>26</w:t>
        </w:r>
      </w:hyperlink>
      <w:r w:rsidR="00652193">
        <w:rPr>
          <w:noProof/>
        </w:rPr>
        <w:t>]</w:t>
      </w:r>
      <w:r w:rsidR="00C90FE7">
        <w:fldChar w:fldCharType="end"/>
      </w:r>
      <w:r w:rsidR="00933C36" w:rsidRPr="00933C36">
        <w:t xml:space="preserve"> para busca de sequências e PhyML </w:t>
      </w:r>
      <w:r w:rsidR="00C90FE7">
        <w:fldChar w:fldCharType="begin"/>
      </w:r>
      <w:r w:rsidR="006C2EB4">
        <w:instrText xml:space="preserve"> ADDIN EN.CITE &lt;EndNote&gt;&lt;Cite&gt;&lt;Author&gt;Guindon&lt;/Author&gt;&lt;Year&gt;2003&lt;/Year&gt;&lt;RecNum&gt;245&lt;/RecNum&gt;&lt;DisplayText&gt;[27]&lt;/DisplayText&gt;&lt;record&gt;&lt;rec-number&gt;245&lt;/rec-number&gt;&lt;foreign-keys&gt;&lt;key app="EN" db-id="s9tvd90srwrdaue90wtx02a6rxf5aw5p2faa"&gt;245&lt;/key&gt;&lt;/foreign-keys&gt;&lt;ref-type name="Journal Article"&gt;17&lt;/ref-type&gt;&lt;contributors&gt;&lt;authors&gt;&lt;author&gt;Guindon, S.&lt;/author&gt;&lt;author&gt;Gascuel, O.&lt;/author&gt;&lt;/authors&gt;&lt;/contributors&gt;&lt;auth-address&gt;LIRMM, CNRS, 161 Rue Ada, 34392, Montpellier Cedex 5, France.&lt;/auth-address&gt;&lt;titles&gt;&lt;title&gt;A simple, fast, and accurate algorithm to estimate large phylogenies by maximum likelihood&lt;/title&gt;&lt;secondary-title&gt;Syst Biol&lt;/secondary-title&gt;&lt;alt-title&gt;Systematic biology&lt;/alt-title&gt;&lt;/titles&gt;&lt;pages&gt;696-704&lt;/pages&gt;&lt;volume&gt;52&lt;/volume&gt;&lt;number&gt;5&lt;/number&gt;&lt;edition&gt;2003/10/08&lt;/edition&gt;&lt;keywords&gt;&lt;keyword&gt;*Algorithms&lt;/keyword&gt;&lt;keyword&gt;Computer Simulation&lt;/keyword&gt;&lt;keyword&gt;*Evolution, Molecular&lt;/keyword&gt;&lt;keyword&gt;*Likelihood Functions&lt;/keyword&gt;&lt;keyword&gt;*Models, Genetic&lt;/keyword&gt;&lt;keyword&gt;*Phylogeny&lt;/keyword&gt;&lt;/keywords&gt;&lt;dates&gt;&lt;year&gt;2003&lt;/year&gt;&lt;pub-dates&gt;&lt;date&gt;Oct&lt;/date&gt;&lt;/pub-dates&gt;&lt;/dates&gt;&lt;isbn&gt;1063-5157 (Print)&amp;#xD;1063-5157 (Linking)&lt;/isbn&gt;&lt;accession-num&gt;14530136&lt;/accession-num&gt;&lt;work-type&gt;Comparative Study&amp;#xD;Research Support, Non-U.S. Gov&amp;apos;t&lt;/work-type&gt;&lt;urls&gt;&lt;related-urls&gt;&lt;url&gt;http://www.ncbi.nlm.nih.gov/pubmed/14530136&lt;/url&gt;&lt;/related-urls&gt;&lt;/urls&gt;&lt;language&gt;eng&lt;/language&gt;&lt;/record&gt;&lt;/Cite&gt;&lt;/EndNote&gt;</w:instrText>
      </w:r>
      <w:r w:rsidR="00C90FE7">
        <w:fldChar w:fldCharType="separate"/>
      </w:r>
      <w:r w:rsidR="00652193">
        <w:rPr>
          <w:noProof/>
        </w:rPr>
        <w:t>[</w:t>
      </w:r>
      <w:hyperlink w:anchor="_ENREF_27" w:tooltip="Guindon, 2003 #245" w:history="1">
        <w:r w:rsidR="006C2EB4">
          <w:rPr>
            <w:noProof/>
          </w:rPr>
          <w:t>27</w:t>
        </w:r>
      </w:hyperlink>
      <w:r w:rsidR="00652193">
        <w:rPr>
          <w:noProof/>
        </w:rPr>
        <w:t>]</w:t>
      </w:r>
      <w:r w:rsidR="00C90FE7">
        <w:fldChar w:fldCharType="end"/>
      </w:r>
      <w:r w:rsidR="00ED7356">
        <w:t xml:space="preserve"> </w:t>
      </w:r>
      <w:r w:rsidR="00933C36" w:rsidRPr="00933C36">
        <w:t>para reconstrução de árvores filogenéticas.</w:t>
      </w:r>
      <w:r w:rsidR="000D6A7C">
        <w:t xml:space="preserve"> O programa foi chamado de </w:t>
      </w:r>
      <w:r w:rsidR="000D6A7C" w:rsidRPr="008E1C65">
        <w:rPr>
          <w:i/>
        </w:rPr>
        <w:t>alfie</w:t>
      </w:r>
      <w:r w:rsidR="000D6A7C">
        <w:t xml:space="preserve"> (</w:t>
      </w:r>
      <w:r w:rsidR="000D6A7C">
        <w:rPr>
          <w:i/>
        </w:rPr>
        <w:t>anonymous loci finder</w:t>
      </w:r>
      <w:r w:rsidR="000D6A7C">
        <w:t xml:space="preserve">) e disponibilizado com licença de código aberto GPL. O </w:t>
      </w:r>
      <w:r w:rsidR="000D6A7C" w:rsidRPr="008E1C65">
        <w:rPr>
          <w:i/>
        </w:rPr>
        <w:t>alfie</w:t>
      </w:r>
      <w:r w:rsidR="000D6A7C">
        <w:t xml:space="preserve"> pode ser obtido a partir do repositório git hospedado no </w:t>
      </w:r>
      <w:r w:rsidR="000D6A7C" w:rsidRPr="000D6A7C">
        <w:rPr>
          <w:i/>
        </w:rPr>
        <w:t>github</w:t>
      </w:r>
      <w:r w:rsidR="000D6A7C">
        <w:t xml:space="preserve">: </w:t>
      </w:r>
      <w:r w:rsidR="000D6A7C" w:rsidRPr="003E16FC">
        <w:t>https://github.com/igorrcosta/alfie</w:t>
      </w:r>
      <w:r w:rsidR="000D6A7C">
        <w:t>. Neste site também está um manual completo de uso do programa (</w:t>
      </w:r>
      <w:r w:rsidR="00F16ADB">
        <w:t>APÊNDICE 2</w:t>
      </w:r>
      <w:r w:rsidR="000D6A7C">
        <w:t>).</w:t>
      </w:r>
    </w:p>
    <w:p w:rsidR="000D6A7C" w:rsidRDefault="007869F4" w:rsidP="000D6A7C">
      <w:pPr>
        <w:pStyle w:val="Heading2"/>
      </w:pPr>
      <w:bookmarkStart w:id="16" w:name="_Toc429622240"/>
      <w:r>
        <w:t>Alfie</w:t>
      </w:r>
      <w:bookmarkEnd w:id="16"/>
    </w:p>
    <w:p w:rsidR="000D6A7C" w:rsidRPr="00FA5093" w:rsidRDefault="008E1C65" w:rsidP="000D6A7C">
      <w:r>
        <w:t>O</w:t>
      </w:r>
      <w:r w:rsidR="00EC077A">
        <w:t xml:space="preserve"> </w:t>
      </w:r>
      <w:r w:rsidR="000D6A7C" w:rsidRPr="008E1C65">
        <w:rPr>
          <w:i/>
        </w:rPr>
        <w:t>alfie</w:t>
      </w:r>
      <w:r w:rsidR="000D6A7C">
        <w:t xml:space="preserve"> é </w:t>
      </w:r>
      <w:r w:rsidR="007869F4">
        <w:t xml:space="preserve">um programa </w:t>
      </w:r>
      <w:r>
        <w:t xml:space="preserve">que efetua os diversos passos e filtros para busca e obtenção exaustiva de locos anônimos em genomas completos. </w:t>
      </w:r>
      <w:r w:rsidR="00F34E0A">
        <w:t xml:space="preserve">A interface atual do programa é por linha de comando, usando </w:t>
      </w:r>
      <w:r w:rsidR="00F34E0A" w:rsidRPr="00F34E0A">
        <w:rPr>
          <w:i/>
        </w:rPr>
        <w:t>flags</w:t>
      </w:r>
      <w:r w:rsidR="00F34E0A">
        <w:t xml:space="preserve"> para configurar as opções de análise. </w:t>
      </w:r>
      <w:r w:rsidR="00FA5093">
        <w:t xml:space="preserve">O </w:t>
      </w:r>
      <w:r w:rsidR="00FA5093" w:rsidRPr="00FA5093">
        <w:rPr>
          <w:i/>
        </w:rPr>
        <w:t>alfie</w:t>
      </w:r>
      <w:r w:rsidR="00FA5093">
        <w:t xml:space="preserve"> recebe, como arquivos de entrada, dois ou mais genomas em formato FASTA, sendo um deles o genoma de referência, e um arquivo GFF de a</w:t>
      </w:r>
      <w:r w:rsidR="00226B68">
        <w:t>notação do genoma de referência, retornando os ALs encontrados em todos os genomas.</w:t>
      </w:r>
    </w:p>
    <w:p w:rsidR="00933C36" w:rsidRDefault="00933C36" w:rsidP="00933C36">
      <w:pPr>
        <w:pStyle w:val="Heading2"/>
      </w:pPr>
      <w:bookmarkStart w:id="17" w:name="_Toc429622241"/>
      <w:r>
        <w:t>Busca de regiões anônimas</w:t>
      </w:r>
      <w:bookmarkEnd w:id="17"/>
    </w:p>
    <w:p w:rsidR="002860C7" w:rsidRDefault="00933C36" w:rsidP="00933C36">
      <w:r>
        <w:t>O primeiro passo do programa é, a partir de um genoma referência e um arquivo contendo a anotação das regiões funcionais (GFF), selecionar todas as regiões que estão a uma distancia su</w:t>
      </w:r>
      <w:r w:rsidR="002860C7">
        <w:t>perior a 200 kb</w:t>
      </w:r>
      <w:r w:rsidR="006A01AF">
        <w:t xml:space="preserve"> de qualquer gene (</w:t>
      </w:r>
      <w:r w:rsidR="002A3331">
        <w:t>em uma análise mais conservadora</w:t>
      </w:r>
      <w:r w:rsidR="006A01AF">
        <w:t xml:space="preserve">, podem ser excluídas </w:t>
      </w:r>
      <w:r w:rsidR="002A3331">
        <w:t xml:space="preserve">também </w:t>
      </w:r>
      <w:r w:rsidR="006A01AF">
        <w:t>as regiões próximas a pseudogenes)</w:t>
      </w:r>
      <w:r>
        <w:t>. Regiões próximas (10</w:t>
      </w:r>
      <w:r w:rsidR="002860C7">
        <w:t xml:space="preserve"> kb</w:t>
      </w:r>
      <w:r>
        <w:t>) dos telômeros</w:t>
      </w:r>
      <w:r w:rsidR="002A3331">
        <w:t xml:space="preserve">, que são as regiões terminais dos </w:t>
      </w:r>
      <w:r w:rsidR="00811414">
        <w:t>cromossomos</w:t>
      </w:r>
      <w:r w:rsidR="002A3331">
        <w:t>,</w:t>
      </w:r>
      <w:r w:rsidR="002860C7">
        <w:t xml:space="preserve"> também são excluídas.</w:t>
      </w:r>
      <w:r w:rsidR="00226B68">
        <w:t xml:space="preserve"> (Fig. 1 A)</w:t>
      </w:r>
    </w:p>
    <w:p w:rsidR="00ED3DDF" w:rsidRDefault="00ED3DDF" w:rsidP="00933C36"/>
    <w:p w:rsidR="00ED3DDF" w:rsidRDefault="00ED3DDF" w:rsidP="00ED3DDF">
      <w:pPr>
        <w:ind w:firstLine="0"/>
        <w:jc w:val="center"/>
      </w:pPr>
    </w:p>
    <w:p w:rsidR="00A03B11" w:rsidRDefault="00A03B11" w:rsidP="00A03B11">
      <w:pPr>
        <w:ind w:firstLine="0"/>
        <w:jc w:val="center"/>
      </w:pPr>
      <w:r>
        <w:rPr>
          <w:noProof/>
          <w:lang w:val="en-US"/>
        </w:rPr>
        <w:lastRenderedPageBreak/>
        <w:drawing>
          <wp:inline distT="0" distB="0" distL="0" distR="0" wp14:anchorId="3C8B2C1A" wp14:editId="4227B36B">
            <wp:extent cx="5753100" cy="6229350"/>
            <wp:effectExtent l="0" t="0" r="0" b="0"/>
            <wp:docPr id="12" name="Picture 12" descr="C:\Users\Igor\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gor\Desktop\figura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6229350"/>
                    </a:xfrm>
                    <a:prstGeom prst="rect">
                      <a:avLst/>
                    </a:prstGeom>
                    <a:noFill/>
                    <a:ln>
                      <a:noFill/>
                    </a:ln>
                  </pic:spPr>
                </pic:pic>
              </a:graphicData>
            </a:graphic>
          </wp:inline>
        </w:drawing>
      </w:r>
    </w:p>
    <w:p w:rsidR="006F78BC" w:rsidRPr="006F78BC" w:rsidRDefault="006F78BC" w:rsidP="00A03B11">
      <w:pPr>
        <w:ind w:firstLine="0"/>
        <w:jc w:val="center"/>
      </w:pPr>
      <w:bookmarkStart w:id="18" w:name="_Toc429622285"/>
      <w:r>
        <w:t xml:space="preserve">Figura </w:t>
      </w:r>
      <w:r w:rsidR="00C90FE7">
        <w:fldChar w:fldCharType="begin"/>
      </w:r>
      <w:r w:rsidR="00EF544D">
        <w:instrText xml:space="preserve"> SEQ Figura \* ARABIC </w:instrText>
      </w:r>
      <w:r w:rsidR="00C90FE7">
        <w:fldChar w:fldCharType="separate"/>
      </w:r>
      <w:r w:rsidR="000B25FA">
        <w:rPr>
          <w:noProof/>
        </w:rPr>
        <w:t>1</w:t>
      </w:r>
      <w:r w:rsidR="00C90FE7">
        <w:rPr>
          <w:noProof/>
        </w:rPr>
        <w:fldChar w:fldCharType="end"/>
      </w:r>
      <w:r w:rsidRPr="001B04F6">
        <w:rPr>
          <w:noProof/>
        </w:rPr>
        <w:t xml:space="preserve">: </w:t>
      </w:r>
      <w:r>
        <w:rPr>
          <w:noProof/>
        </w:rPr>
        <w:t xml:space="preserve">Algoritmo do </w:t>
      </w:r>
      <w:r>
        <w:rPr>
          <w:i/>
          <w:noProof/>
        </w:rPr>
        <w:t>alfie</w:t>
      </w:r>
      <w:bookmarkEnd w:id="18"/>
    </w:p>
    <w:p w:rsidR="006F78BC" w:rsidRDefault="006F78BC" w:rsidP="006F78BC">
      <w:pPr>
        <w:ind w:firstLine="0"/>
      </w:pPr>
    </w:p>
    <w:p w:rsidR="002860C7" w:rsidRDefault="002860C7" w:rsidP="002860C7">
      <w:pPr>
        <w:pStyle w:val="Heading3"/>
      </w:pPr>
      <w:bookmarkStart w:id="19" w:name="_Toc429622242"/>
      <w:r>
        <w:t xml:space="preserve">Locos </w:t>
      </w:r>
      <w:r w:rsidR="00F37B44">
        <w:t>p</w:t>
      </w:r>
      <w:r>
        <w:t>utativos</w:t>
      </w:r>
      <w:bookmarkEnd w:id="19"/>
    </w:p>
    <w:p w:rsidR="00933C36" w:rsidRDefault="006A01AF" w:rsidP="00933C36">
      <w:r>
        <w:t>As regiões anônimas do genoma de referência são recortadas em fragmentos de 1</w:t>
      </w:r>
      <w:r w:rsidR="006415CD">
        <w:t xml:space="preserve"> </w:t>
      </w:r>
      <w:r>
        <w:t>k</w:t>
      </w:r>
      <w:r w:rsidR="002860C7">
        <w:t>b</w:t>
      </w:r>
      <w:r>
        <w:t xml:space="preserve">, de modo diminuir a chance de que eventos de recombinação tenham ocorrido dentro do próprio loco. Estes fragmentos são recortados apenas de regiões anônimas sem bases não identificadas (“N”s). Ao fim, esses </w:t>
      </w:r>
      <w:r>
        <w:lastRenderedPageBreak/>
        <w:t xml:space="preserve">fragmentos, chamados de locos anônimos putativos, são salvos em um arquivo </w:t>
      </w:r>
      <w:r w:rsidR="00811414">
        <w:t>FASTA</w:t>
      </w:r>
      <w:r w:rsidR="00226B68">
        <w:t xml:space="preserve"> (Fig. 1 A)</w:t>
      </w:r>
      <w:r w:rsidR="00B1432C">
        <w:t>.</w:t>
      </w:r>
    </w:p>
    <w:p w:rsidR="006A01AF" w:rsidRDefault="00224BF9" w:rsidP="006A01AF">
      <w:pPr>
        <w:pStyle w:val="Heading2"/>
      </w:pPr>
      <w:bookmarkStart w:id="20" w:name="_Toc429622243"/>
      <w:r>
        <w:t>Busca por</w:t>
      </w:r>
      <w:r w:rsidR="000D6A7C">
        <w:t xml:space="preserve"> homólogos</w:t>
      </w:r>
      <w:bookmarkEnd w:id="20"/>
    </w:p>
    <w:p w:rsidR="00226B68" w:rsidRDefault="000D6A7C" w:rsidP="00226B68">
      <w:r>
        <w:t>Para gerar um banco de dados útil para análise filogenética o programa busca locos homólogos aos locos putativos</w:t>
      </w:r>
      <w:r w:rsidR="00226B68">
        <w:t xml:space="preserve"> do genoma de referência</w:t>
      </w:r>
      <w:r w:rsidR="006A6C98">
        <w:t xml:space="preserve"> (Fig. 1 B)</w:t>
      </w:r>
      <w:r w:rsidR="00B1432C">
        <w:t xml:space="preserve">. </w:t>
      </w:r>
      <w:r w:rsidR="00D90047">
        <w:t xml:space="preserve">Os locos anônimos putativos </w:t>
      </w:r>
      <w:r w:rsidR="00574333">
        <w:t xml:space="preserve">são </w:t>
      </w:r>
      <w:r w:rsidR="00224BF9">
        <w:t xml:space="preserve">usados como </w:t>
      </w:r>
      <w:r w:rsidR="00224BF9">
        <w:rPr>
          <w:i/>
        </w:rPr>
        <w:t>query</w:t>
      </w:r>
      <w:r w:rsidR="00226B68">
        <w:t xml:space="preserve"> para busca em todos os genomas estudados. </w:t>
      </w:r>
      <w:r w:rsidR="00460627">
        <w:t>Usando os parâmetros p</w:t>
      </w:r>
      <w:r w:rsidR="00811414">
        <w:t xml:space="preserve">adrões ao executar o programa, </w:t>
      </w:r>
      <w:r w:rsidR="00226B68">
        <w:t xml:space="preserve">uma cópia homóloga </w:t>
      </w:r>
      <w:r w:rsidR="00811414">
        <w:t>é definida por</w:t>
      </w:r>
      <w:r w:rsidR="00226B68">
        <w:t xml:space="preserve"> no mínimo 90% de cobertura e 90% de identidade com a sequência </w:t>
      </w:r>
      <w:r w:rsidR="00460627">
        <w:t>de referência</w:t>
      </w:r>
      <w:r w:rsidR="00811414">
        <w:t xml:space="preserve">. Do mesmo modo, </w:t>
      </w:r>
      <w:r w:rsidR="00460627">
        <w:t>é considerada r</w:t>
      </w:r>
      <w:r w:rsidR="00226B68">
        <w:t>e</w:t>
      </w:r>
      <w:r w:rsidR="00460627">
        <w:t>pe</w:t>
      </w:r>
      <w:r w:rsidR="00226B68">
        <w:t>tição</w:t>
      </w:r>
      <w:r w:rsidR="00460627">
        <w:t xml:space="preserve"> qualquer sequência</w:t>
      </w:r>
      <w:r w:rsidR="00811414">
        <w:t xml:space="preserve"> que possua mais de uma cópia </w:t>
      </w:r>
      <w:r w:rsidR="00460627">
        <w:t>com mais de 50% de identidade e 90% de cobertura.</w:t>
      </w:r>
    </w:p>
    <w:p w:rsidR="00460627" w:rsidRDefault="00460627" w:rsidP="00226B68">
      <w:r>
        <w:t xml:space="preserve">Apenas os locos encontrados sem repetições em todos os </w:t>
      </w:r>
      <w:r w:rsidR="00C77A02">
        <w:t>genomas</w:t>
      </w:r>
      <w:r>
        <w:t xml:space="preserve"> são selecionados para o próximo passo da análise.</w:t>
      </w:r>
    </w:p>
    <w:p w:rsidR="00226B68" w:rsidRDefault="00460627" w:rsidP="00460627">
      <w:pPr>
        <w:pStyle w:val="Heading2"/>
      </w:pPr>
      <w:bookmarkStart w:id="21" w:name="_Toc429622244"/>
      <w:r>
        <w:t>Alinhamento múltiplo</w:t>
      </w:r>
      <w:bookmarkEnd w:id="21"/>
    </w:p>
    <w:p w:rsidR="00460627" w:rsidRDefault="00460627" w:rsidP="00460627">
      <w:r>
        <w:t xml:space="preserve">As sequências homólogas encontradas na busca por BLAST são extraídas dos genomas e salvas em arquivos FASTA. Cada arquivo é alinhado separadamente pelo programa ClustalW </w:t>
      </w:r>
      <w:r w:rsidR="00C90FE7">
        <w:fldChar w:fldCharType="begin"/>
      </w:r>
      <w:r w:rsidR="006C2EB4">
        <w:instrText xml:space="preserve"> ADDIN EN.CITE &lt;EndNote&gt;&lt;Cite&gt;&lt;Author&gt;Thompson&lt;/Author&gt;&lt;Year&gt;2002&lt;/Year&gt;&lt;RecNum&gt;253&lt;/RecNum&gt;&lt;DisplayText&gt;[28]&lt;/DisplayText&gt;&lt;record&gt;&lt;rec-number&gt;253&lt;/rec-number&gt;&lt;foreign-keys&gt;&lt;key app="EN" db-id="s9tvd90srwrdaue90wtx02a6rxf5aw5p2faa"&gt;253&lt;/key&gt;&lt;/foreign-keys&gt;&lt;ref-type name="Journal Article"&gt;17&lt;/ref-type&gt;&lt;contributors&gt;&lt;authors&gt;&lt;author&gt;Thompson, J. D.&lt;/author&gt;&lt;author&gt;Gibson, T. J.&lt;/author&gt;&lt;author&gt;Higgins, D. G.&lt;/author&gt;&lt;/authors&gt;&lt;/contributors&gt;&lt;auth-address&gt;Institut de Genetique et de Biologie Moleculaire et Cellulaire, Illkirch Cedex, France.&lt;/auth-address&gt;&lt;titles&gt;&lt;title&gt;Multiple sequence alignment using ClustalW and ClustalX&lt;/title&gt;&lt;secondary-title&gt;Curr Protoc Bioinformatics&lt;/secondary-title&gt;&lt;alt-title&gt;Current protocols in bioinformatics / editoral board, Andreas D. Baxevanis ... [et al.]&lt;/alt-title&gt;&lt;/titles&gt;&lt;pages&gt;Unit 2 3&lt;/pages&gt;&lt;volume&gt;Chapter 2&lt;/volume&gt;&lt;edition&gt;2008/09/17&lt;/edition&gt;&lt;keywords&gt;&lt;keyword&gt;*Algorithms&lt;/keyword&gt;&lt;keyword&gt;Sequence Alignment/*methods&lt;/keyword&gt;&lt;keyword&gt;Sequence Analysis/*methods&lt;/keyword&gt;&lt;keyword&gt;*Software&lt;/keyword&gt;&lt;keyword&gt;*User-Computer Interface&lt;/keyword&gt;&lt;/keywords&gt;&lt;dates&gt;&lt;year&gt;2002&lt;/year&gt;&lt;pub-dates&gt;&lt;date&gt;Aug&lt;/date&gt;&lt;/pub-dates&gt;&lt;/dates&gt;&lt;isbn&gt;1934-340X (Electronic)&amp;#xD;1934-3396 (Linking)&lt;/isbn&gt;&lt;accession-num&gt;18792934&lt;/accession-num&gt;&lt;urls&gt;&lt;related-urls&gt;&lt;url&gt;http://www.ncbi.nlm.nih.gov/pubmed/18792934&lt;/url&gt;&lt;/related-urls&gt;&lt;/urls&gt;&lt;electronic-resource-num&gt;10.1002/0471250953.bi0203s00&lt;/electronic-resource-num&gt;&lt;language&gt;eng&lt;/language&gt;&lt;/record&gt;&lt;/Cite&gt;&lt;/EndNote&gt;</w:instrText>
      </w:r>
      <w:r w:rsidR="00C90FE7">
        <w:fldChar w:fldCharType="separate"/>
      </w:r>
      <w:r w:rsidR="00652193">
        <w:rPr>
          <w:noProof/>
        </w:rPr>
        <w:t>[</w:t>
      </w:r>
      <w:hyperlink w:anchor="_ENREF_28" w:tooltip="Thompson, 2002 #253" w:history="1">
        <w:r w:rsidR="006C2EB4">
          <w:rPr>
            <w:noProof/>
          </w:rPr>
          <w:t>28</w:t>
        </w:r>
      </w:hyperlink>
      <w:r w:rsidR="00652193">
        <w:rPr>
          <w:noProof/>
        </w:rPr>
        <w:t>]</w:t>
      </w:r>
      <w:r w:rsidR="00C90FE7">
        <w:fldChar w:fldCharType="end"/>
      </w:r>
      <w:r w:rsidR="00EF741E">
        <w:t>. São selecionados apenas as sequências que possuam acima de um certo número de bases alinhadas (por padrão, 500 bp). Destes locos são escolhidos o número máximo de locos de modo que todos estejam a uma distância superior a 200 kb do loco mais próximo, garantindo a segregação independente destes locos, que agora já podem ser considerados verdadeiros locos anônimos.</w:t>
      </w:r>
    </w:p>
    <w:p w:rsidR="00EF741E" w:rsidRDefault="00EF741E" w:rsidP="00460627">
      <w:r>
        <w:t>Os alinhamentos são salvos em diversos formatos, como FASTA, NEXUS e PHILIP, facilitando análises posteriores.</w:t>
      </w:r>
    </w:p>
    <w:p w:rsidR="006A6C98" w:rsidRDefault="006A6C98" w:rsidP="006A6C98">
      <w:pPr>
        <w:pStyle w:val="Heading2"/>
      </w:pPr>
      <w:bookmarkStart w:id="22" w:name="_Toc429622245"/>
      <w:r>
        <w:t xml:space="preserve">Outros </w:t>
      </w:r>
      <w:r w:rsidR="00811414">
        <w:t>recursos</w:t>
      </w:r>
      <w:r>
        <w:t xml:space="preserve"> do pacote </w:t>
      </w:r>
      <w:r>
        <w:rPr>
          <w:i/>
        </w:rPr>
        <w:t>alfie</w:t>
      </w:r>
      <w:bookmarkEnd w:id="22"/>
    </w:p>
    <w:p w:rsidR="006A6C98" w:rsidRPr="006A6C98" w:rsidRDefault="006A6C98" w:rsidP="006A6C98">
      <w:r>
        <w:t xml:space="preserve">Os passos realizados pelo programa </w:t>
      </w:r>
      <w:r>
        <w:rPr>
          <w:i/>
        </w:rPr>
        <w:t>alfie</w:t>
      </w:r>
      <w:r>
        <w:t xml:space="preserve"> também podem ser realizados independentemente e com a adição de novos parâmetros e etapas. </w:t>
      </w:r>
      <w:r w:rsidR="008A17BD">
        <w:t xml:space="preserve">Um preditor de </w:t>
      </w:r>
      <w:r w:rsidR="008A17BD" w:rsidRPr="006A6C98">
        <w:rPr>
          <w:i/>
        </w:rPr>
        <w:t>primer</w:t>
      </w:r>
      <w:r w:rsidR="008A17BD">
        <w:t xml:space="preserve"> baseado no programa </w:t>
      </w:r>
      <w:r w:rsidR="008A17BD">
        <w:rPr>
          <w:i/>
        </w:rPr>
        <w:t>primer3</w:t>
      </w:r>
      <w:r w:rsidR="008A17BD">
        <w:t xml:space="preserve"> está incluído, tornando possível, p</w:t>
      </w:r>
      <w:r>
        <w:t>or exemplo,</w:t>
      </w:r>
      <w:r w:rsidR="008A17BD">
        <w:t xml:space="preserve">construir </w:t>
      </w:r>
      <w:r w:rsidR="008A17BD" w:rsidRPr="006A6C98">
        <w:rPr>
          <w:i/>
        </w:rPr>
        <w:t>primers</w:t>
      </w:r>
      <w:r w:rsidR="008F10DF">
        <w:rPr>
          <w:i/>
        </w:rPr>
        <w:t xml:space="preserve"> </w:t>
      </w:r>
      <w:r w:rsidR="008A17BD">
        <w:t xml:space="preserve">de locos putativos, retirados de um genoma referência, </w:t>
      </w:r>
      <w:r w:rsidR="008A17BD">
        <w:lastRenderedPageBreak/>
        <w:t>para amplificar e sequenciar em espécies próximas que não possuam o genoma completo ou parcial disponíveis</w:t>
      </w:r>
    </w:p>
    <w:p w:rsidR="006A6C98" w:rsidRDefault="00487D55" w:rsidP="006A6C98">
      <w:r>
        <w:t xml:space="preserve">Outras etapas que podem ser realizadas ao final da análise são a reconstrução filogenética e predição dos modelos de substituição, realizados por </w:t>
      </w:r>
      <w:r>
        <w:rPr>
          <w:i/>
        </w:rPr>
        <w:t>scripts</w:t>
      </w:r>
      <w:r>
        <w:t xml:space="preserve"> que executam os </w:t>
      </w:r>
      <w:r w:rsidR="00811414">
        <w:t>programas</w:t>
      </w:r>
      <w:r w:rsidR="008F10DF">
        <w:t xml:space="preserve"> </w:t>
      </w:r>
      <w:r w:rsidR="00193DF2">
        <w:rPr>
          <w:i/>
        </w:rPr>
        <w:t>P</w:t>
      </w:r>
      <w:r w:rsidRPr="00487D55">
        <w:rPr>
          <w:i/>
        </w:rPr>
        <w:t>hyML</w:t>
      </w:r>
      <w:r w:rsidR="003E6C03">
        <w:rPr>
          <w:i/>
        </w:rPr>
        <w:t xml:space="preserve"> </w:t>
      </w:r>
      <w:r w:rsidR="00C90FE7" w:rsidRPr="00193DF2">
        <w:fldChar w:fldCharType="begin"/>
      </w:r>
      <w:r w:rsidR="006C2EB4">
        <w:instrText xml:space="preserve"> ADDIN EN.CITE &lt;EndNote&gt;&lt;Cite&gt;&lt;Author&gt;Guindon&lt;/Author&gt;&lt;Year&gt;2003&lt;/Year&gt;&lt;RecNum&gt;245&lt;/RecNum&gt;&lt;DisplayText&gt;[27]&lt;/DisplayText&gt;&lt;record&gt;&lt;rec-number&gt;245&lt;/rec-number&gt;&lt;foreign-keys&gt;&lt;key app="EN" db-id="s9tvd90srwrdaue90wtx02a6rxf5aw5p2faa"&gt;245&lt;/key&gt;&lt;/foreign-keys&gt;&lt;ref-type name="Journal Article"&gt;17&lt;/ref-type&gt;&lt;contributors&gt;&lt;authors&gt;&lt;author&gt;Guindon, S.&lt;/author&gt;&lt;author&gt;Gascuel, O.&lt;/author&gt;&lt;/authors&gt;&lt;/contributors&gt;&lt;auth-address&gt;LIRMM, CNRS, 161 Rue Ada, 34392, Montpellier Cedex 5, France.&lt;/auth-address&gt;&lt;titles&gt;&lt;title&gt;A simple, fast, and accurate algorithm to estimate large phylogenies by maximum likelihood&lt;/title&gt;&lt;secondary-title&gt;Syst Biol&lt;/secondary-title&gt;&lt;alt-title&gt;Systematic biology&lt;/alt-title&gt;&lt;/titles&gt;&lt;pages&gt;696-704&lt;/pages&gt;&lt;volume&gt;52&lt;/volume&gt;&lt;number&gt;5&lt;/number&gt;&lt;edition&gt;2003/10/08&lt;/edition&gt;&lt;keywords&gt;&lt;keyword&gt;*Algorithms&lt;/keyword&gt;&lt;keyword&gt;Computer Simulation&lt;/keyword&gt;&lt;keyword&gt;*Evolution, Molecular&lt;/keyword&gt;&lt;keyword&gt;*Likelihood Functions&lt;/keyword&gt;&lt;keyword&gt;*Models, Genetic&lt;/keyword&gt;&lt;keyword&gt;*Phylogeny&lt;/keyword&gt;&lt;/keywords&gt;&lt;dates&gt;&lt;year&gt;2003&lt;/year&gt;&lt;pub-dates&gt;&lt;date&gt;Oct&lt;/date&gt;&lt;/pub-dates&gt;&lt;/dates&gt;&lt;isbn&gt;1063-5157 (Print)&amp;#xD;1063-5157 (Linking)&lt;/isbn&gt;&lt;accession-num&gt;14530136&lt;/accession-num&gt;&lt;work-type&gt;Comparative Study&amp;#xD;Research Support, Non-U.S. Gov&amp;apos;t&lt;/work-type&gt;&lt;urls&gt;&lt;related-urls&gt;&lt;url&gt;http://www.ncbi.nlm.nih.gov/pubmed/14530136&lt;/url&gt;&lt;/related-urls&gt;&lt;/urls&gt;&lt;language&gt;eng&lt;/language&gt;&lt;/record&gt;&lt;/Cite&gt;&lt;/EndNote&gt;</w:instrText>
      </w:r>
      <w:r w:rsidR="00C90FE7" w:rsidRPr="00193DF2">
        <w:fldChar w:fldCharType="separate"/>
      </w:r>
      <w:r w:rsidR="00652193">
        <w:rPr>
          <w:noProof/>
        </w:rPr>
        <w:t>[</w:t>
      </w:r>
      <w:hyperlink w:anchor="_ENREF_27" w:tooltip="Guindon, 2003 #245" w:history="1">
        <w:r w:rsidR="006C2EB4">
          <w:rPr>
            <w:noProof/>
          </w:rPr>
          <w:t>27</w:t>
        </w:r>
      </w:hyperlink>
      <w:r w:rsidR="00652193">
        <w:rPr>
          <w:noProof/>
        </w:rPr>
        <w:t>]</w:t>
      </w:r>
      <w:r w:rsidR="00C90FE7" w:rsidRPr="00193DF2">
        <w:fldChar w:fldCharType="end"/>
      </w:r>
      <w:r w:rsidR="008F10DF">
        <w:t xml:space="preserve"> </w:t>
      </w:r>
      <w:r>
        <w:t xml:space="preserve">e </w:t>
      </w:r>
      <w:r w:rsidRPr="00487D55">
        <w:rPr>
          <w:i/>
        </w:rPr>
        <w:t>modeltest</w:t>
      </w:r>
      <w:r w:rsidR="003E6C03">
        <w:rPr>
          <w:i/>
        </w:rPr>
        <w:t xml:space="preserve"> </w:t>
      </w:r>
      <w:r w:rsidR="00C90FE7">
        <w:fldChar w:fldCharType="begin"/>
      </w:r>
      <w:r w:rsidR="006C2EB4">
        <w:instrText xml:space="preserve"> ADDIN EN.CITE &lt;EndNote&gt;&lt;Cite&gt;&lt;Author&gt;Posada&lt;/Author&gt;&lt;Year&gt;1998&lt;/Year&gt;&lt;RecNum&gt;259&lt;/RecNum&gt;&lt;DisplayText&gt;[29]&lt;/DisplayText&gt;&lt;record&gt;&lt;rec-number&gt;259&lt;/rec-number&gt;&lt;foreign-keys&gt;&lt;key app="EN" db-id="s9tvd90srwrdaue90wtx02a6rxf5aw5p2faa"&gt;259&lt;/key&gt;&lt;/foreign-keys&gt;&lt;ref-type name="Journal Article"&gt;17&lt;/ref-type&gt;&lt;contributors&gt;&lt;authors&gt;&lt;author&gt;Posada, D.&lt;/author&gt;&lt;author&gt;Crandall, K. A.&lt;/author&gt;&lt;/authors&gt;&lt;/contributors&gt;&lt;auth-address&gt;Department of Zoology, Brigham Young University, 574 WIDB, Provo, UT 84602-5255, USA. dp47@email.byu.edu&lt;/auth-address&gt;&lt;titles&gt;&lt;title&gt;MODELTEST: testing the model of DNA substitution&lt;/title&gt;&lt;secondary-title&gt;Bioinformatics&lt;/secondary-title&gt;&lt;/titles&gt;&lt;pages&gt;817-8&lt;/pages&gt;&lt;volume&gt;14&lt;/volume&gt;&lt;number&gt;9&lt;/number&gt;&lt;edition&gt;1999/01/27&lt;/edition&gt;&lt;keywords&gt;&lt;keyword&gt;*Algorithms&lt;/keyword&gt;&lt;keyword&gt;DNA/genetics/*metabolism&lt;/keyword&gt;&lt;keyword&gt;*Evolution, Molecular&lt;/keyword&gt;&lt;keyword&gt;Internet&lt;/keyword&gt;&lt;keyword&gt;*Models, Biological&lt;/keyword&gt;&lt;keyword&gt;*Online Systems&lt;/keyword&gt;&lt;keyword&gt;*Software&lt;/keyword&gt;&lt;/keywords&gt;&lt;dates&gt;&lt;year&gt;1998&lt;/year&gt;&lt;/dates&gt;&lt;isbn&gt;1367-4803 (Print)&amp;#xD;1367-4803 (Linking)&lt;/isbn&gt;&lt;accession-num&gt;9918953&lt;/accession-num&gt;&lt;work-type&gt;Research Support, Non-U.S. Gov&amp;apos;t&amp;#xD;Research Support, U.S. Gov&amp;apos;t, P.H.S.&lt;/work-type&gt;&lt;urls&gt;&lt;related-urls&gt;&lt;url&gt;http://www.ncbi.nlm.nih.gov/pubmed/9918953&lt;/url&gt;&lt;/related-urls&gt;&lt;/urls&gt;&lt;language&gt;eng&lt;/language&gt;&lt;/record&gt;&lt;/Cite&gt;&lt;/EndNote&gt;</w:instrText>
      </w:r>
      <w:r w:rsidR="00C90FE7">
        <w:fldChar w:fldCharType="separate"/>
      </w:r>
      <w:r w:rsidR="00652193">
        <w:rPr>
          <w:noProof/>
        </w:rPr>
        <w:t>[</w:t>
      </w:r>
      <w:hyperlink w:anchor="_ENREF_29" w:tooltip="Posada, 1998 #259" w:history="1">
        <w:r w:rsidR="006C2EB4">
          <w:rPr>
            <w:noProof/>
          </w:rPr>
          <w:t>29</w:t>
        </w:r>
      </w:hyperlink>
      <w:r w:rsidR="00652193">
        <w:rPr>
          <w:noProof/>
        </w:rPr>
        <w:t>]</w:t>
      </w:r>
      <w:r w:rsidR="00C90FE7">
        <w:fldChar w:fldCharType="end"/>
      </w:r>
      <w:r>
        <w:t>, respectivamente.</w:t>
      </w:r>
    </w:p>
    <w:p w:rsidR="00487D55" w:rsidRPr="00487D55" w:rsidRDefault="00487D55" w:rsidP="00811414">
      <w:r>
        <w:t xml:space="preserve">O </w:t>
      </w:r>
      <w:r>
        <w:rPr>
          <w:i/>
        </w:rPr>
        <w:t>alfie</w:t>
      </w:r>
      <w:r>
        <w:t xml:space="preserve"> também pode ser configurado para encontrar regiões próximas a genes para comparação, utilizando distâncias negativas no parâmetro da distância gênica. Por exemplo, </w:t>
      </w:r>
      <w:r w:rsidR="00811414">
        <w:t>definindo</w:t>
      </w:r>
      <w:r>
        <w:t xml:space="preserve"> o pa</w:t>
      </w:r>
      <w:r w:rsidR="00811414">
        <w:t xml:space="preserve">râmetro de distância gênica em </w:t>
      </w:r>
      <w:r w:rsidR="00811414" w:rsidRPr="00811414">
        <w:t>−</w:t>
      </w:r>
      <w:r>
        <w:t>2</w:t>
      </w:r>
      <w:r w:rsidR="006415CD">
        <w:t> </w:t>
      </w:r>
      <w:r>
        <w:t>000 bp, os locus serão extraídos a uma distância máxima de 2 kb dos genes.</w:t>
      </w:r>
    </w:p>
    <w:p w:rsidR="00EF46A3" w:rsidRPr="00933C36" w:rsidRDefault="00B648B3" w:rsidP="00EF46A3">
      <w:pPr>
        <w:pStyle w:val="Heading1"/>
      </w:pPr>
      <w:bookmarkStart w:id="23" w:name="_Toc429622246"/>
      <w:bookmarkStart w:id="24" w:name="_Toc338855644"/>
      <w:r w:rsidRPr="00933C36">
        <w:lastRenderedPageBreak/>
        <w:t>Resultados</w:t>
      </w:r>
      <w:r w:rsidR="00B1432C">
        <w:t xml:space="preserve"> e Discussão</w:t>
      </w:r>
      <w:bookmarkEnd w:id="23"/>
    </w:p>
    <w:p w:rsidR="00014E11" w:rsidRPr="00933C36" w:rsidRDefault="000B5ED8" w:rsidP="00014E11">
      <w:r w:rsidRPr="00933C36">
        <w:t xml:space="preserve">Após o </w:t>
      </w:r>
      <w:r w:rsidR="00500BC0">
        <w:t>desenvolvimento do</w:t>
      </w:r>
      <w:r w:rsidR="008F10DF">
        <w:t xml:space="preserve"> </w:t>
      </w:r>
      <w:r w:rsidR="00167617" w:rsidRPr="00500BC0">
        <w:rPr>
          <w:i/>
        </w:rPr>
        <w:t>alf</w:t>
      </w:r>
      <w:r w:rsidRPr="00500BC0">
        <w:rPr>
          <w:i/>
        </w:rPr>
        <w:t>ie</w:t>
      </w:r>
      <w:r w:rsidR="00500BC0">
        <w:t>, este foi aplicado para</w:t>
      </w:r>
      <w:r w:rsidRPr="00933C36">
        <w:t xml:space="preserve"> a busca de </w:t>
      </w:r>
      <w:r w:rsidR="003E36D9">
        <w:t>locos anônimos</w:t>
      </w:r>
      <w:r w:rsidRPr="00933C36">
        <w:t xml:space="preserve"> nos genomas de Humano, Chimpanzé, Gorila e </w:t>
      </w:r>
      <w:r w:rsidR="00167617" w:rsidRPr="00933C36">
        <w:t>Orangotango</w:t>
      </w:r>
      <w:r w:rsidRPr="00933C36">
        <w:t xml:space="preserve">. Os </w:t>
      </w:r>
      <w:r w:rsidR="00726A2C" w:rsidRPr="00933C36">
        <w:t>ALs</w:t>
      </w:r>
      <w:r w:rsidRPr="00933C36">
        <w:t xml:space="preserve"> encontrados</w:t>
      </w:r>
      <w:r w:rsidR="00F52FD9">
        <w:t xml:space="preserve"> foram analisados para obtenção de uma nova estimativa dos parâmetros</w:t>
      </w:r>
      <w:r w:rsidRPr="00933C36">
        <w:t xml:space="preserve"> populacionais destas espécies.</w:t>
      </w:r>
    </w:p>
    <w:p w:rsidR="000C70EB" w:rsidRDefault="00F52FD9" w:rsidP="000C70EB">
      <w:pPr>
        <w:pStyle w:val="Heading2"/>
        <w:rPr>
          <w:i/>
        </w:rPr>
      </w:pPr>
      <w:bookmarkStart w:id="25" w:name="_Toc429622247"/>
      <w:r>
        <w:t>B</w:t>
      </w:r>
      <w:r w:rsidR="000C70EB" w:rsidRPr="00933C36">
        <w:t xml:space="preserve">usca de </w:t>
      </w:r>
      <w:r w:rsidR="003E36D9">
        <w:t>l</w:t>
      </w:r>
      <w:r w:rsidR="000C70EB" w:rsidRPr="00933C36">
        <w:t xml:space="preserve">ocos </w:t>
      </w:r>
      <w:r w:rsidR="003E36D9">
        <w:t>a</w:t>
      </w:r>
      <w:r w:rsidR="000C70EB" w:rsidRPr="00933C36">
        <w:t>nônimos em genomas completos</w:t>
      </w:r>
      <w:r>
        <w:t xml:space="preserve"> de </w:t>
      </w:r>
      <w:r w:rsidRPr="005D4942">
        <w:t>Hominidae</w:t>
      </w:r>
      <w:bookmarkEnd w:id="25"/>
    </w:p>
    <w:p w:rsidR="004703F9" w:rsidRPr="0042534F" w:rsidRDefault="0042534F" w:rsidP="004703F9">
      <w:r>
        <w:t xml:space="preserve">Os genomas utilizados foram os seguintes: </w:t>
      </w:r>
      <w:r>
        <w:rPr>
          <w:i/>
        </w:rPr>
        <w:t>Homo sapiens</w:t>
      </w:r>
      <w:r>
        <w:t xml:space="preserve"> versão 38, </w:t>
      </w:r>
      <w:r>
        <w:rPr>
          <w:i/>
          <w:lang w:eastAsia="pt-BR"/>
        </w:rPr>
        <w:t>Pan troglodytes</w:t>
      </w:r>
      <w:r>
        <w:rPr>
          <w:lang w:eastAsia="pt-BR"/>
        </w:rPr>
        <w:t xml:space="preserve"> versão </w:t>
      </w:r>
      <w:r w:rsidR="00C0553C" w:rsidRPr="00C0553C">
        <w:rPr>
          <w:lang w:eastAsia="pt-BR"/>
        </w:rPr>
        <w:t>2.1.4</w:t>
      </w:r>
      <w:r w:rsidR="00C0553C">
        <w:rPr>
          <w:lang w:eastAsia="pt-BR"/>
        </w:rPr>
        <w:t>,</w:t>
      </w:r>
      <w:r w:rsidR="008F10DF">
        <w:rPr>
          <w:lang w:eastAsia="pt-BR"/>
        </w:rPr>
        <w:t xml:space="preserve"> </w:t>
      </w:r>
      <w:r>
        <w:rPr>
          <w:i/>
          <w:lang w:eastAsia="pt-BR"/>
        </w:rPr>
        <w:t xml:space="preserve">Gorilla </w:t>
      </w:r>
      <w:r w:rsidRPr="00662FF3">
        <w:rPr>
          <w:i/>
          <w:lang w:eastAsia="pt-BR"/>
        </w:rPr>
        <w:t>gorilla</w:t>
      </w:r>
      <w:r w:rsidR="008F10DF">
        <w:rPr>
          <w:i/>
          <w:lang w:eastAsia="pt-BR"/>
        </w:rPr>
        <w:t xml:space="preserve"> </w:t>
      </w:r>
      <w:r w:rsidR="00C0553C">
        <w:rPr>
          <w:lang w:eastAsia="pt-BR"/>
        </w:rPr>
        <w:t xml:space="preserve">versão </w:t>
      </w:r>
      <w:r w:rsidR="00C0553C" w:rsidRPr="00C0553C">
        <w:rPr>
          <w:lang w:eastAsia="pt-BR"/>
        </w:rPr>
        <w:t xml:space="preserve">3.1 </w:t>
      </w:r>
      <w:r>
        <w:rPr>
          <w:lang w:eastAsia="pt-BR"/>
        </w:rPr>
        <w:t xml:space="preserve">e </w:t>
      </w:r>
      <w:r w:rsidRPr="00B50274">
        <w:rPr>
          <w:i/>
          <w:lang w:eastAsia="pt-BR"/>
        </w:rPr>
        <w:t>Pongo abelii</w:t>
      </w:r>
      <w:r w:rsidR="00C0553C">
        <w:rPr>
          <w:lang w:eastAsia="pt-BR"/>
        </w:rPr>
        <w:t xml:space="preserve"> versão 2, todos eles com </w:t>
      </w:r>
      <w:r w:rsidR="00C0553C">
        <w:t>repetições e regiões de baixa complexidade mascaradas.</w:t>
      </w:r>
    </w:p>
    <w:p w:rsidR="000C70EB" w:rsidRDefault="000C70EB" w:rsidP="000C70EB">
      <w:pPr>
        <w:pStyle w:val="Heading3"/>
      </w:pPr>
      <w:bookmarkStart w:id="26" w:name="_Toc429622248"/>
      <w:r>
        <w:t>Busca por regiões anônimas</w:t>
      </w:r>
      <w:bookmarkEnd w:id="26"/>
    </w:p>
    <w:p w:rsidR="00A32E45" w:rsidRPr="00A32E45" w:rsidRDefault="00A32E45" w:rsidP="00A32E45">
      <w:r>
        <w:t>Foram encontrados aproximadamente 247 Mb em regiões anônimas no genoma humano, equivalente a 8% do genoma. Destas regiões, 228 Mb (92,5%) foram mascaradas por serem de baixa complexidade ou representavam bases não identificadas (“N”s). A partir das regiões anônimas restantes (18 Mb, ~0,6% do genoma total)</w:t>
      </w:r>
      <w:r w:rsidR="00FC3782">
        <w:t xml:space="preserve"> foram extraídos </w:t>
      </w:r>
      <w:r w:rsidR="00FC3782" w:rsidRPr="006415CD">
        <w:t>4</w:t>
      </w:r>
      <w:r w:rsidR="006415CD">
        <w:t> </w:t>
      </w:r>
      <w:r w:rsidR="00FC3782" w:rsidRPr="006415CD">
        <w:t>233</w:t>
      </w:r>
      <w:r w:rsidR="00FC3782">
        <w:t xml:space="preserve"> locos anônimos putativos, cada um deles com 1 kb de extensão. Os locos putativos encontrados apresentaram uma distribuição cromossomal proporcional ao tamanho da região anônima não mascarada de cada cromossomo (Fig. 2).</w:t>
      </w:r>
    </w:p>
    <w:p w:rsidR="00D86713" w:rsidRDefault="00D86713" w:rsidP="00D86713">
      <w:pPr>
        <w:pStyle w:val="Heading3"/>
      </w:pPr>
      <w:bookmarkStart w:id="27" w:name="_Toc429622249"/>
      <w:r>
        <w:t>Filtragem por conservação e unicidade</w:t>
      </w:r>
      <w:bookmarkEnd w:id="27"/>
    </w:p>
    <w:p w:rsidR="00D86713" w:rsidRPr="002C6349" w:rsidRDefault="00D86713" w:rsidP="00D86713">
      <w:r>
        <w:t xml:space="preserve">Os </w:t>
      </w:r>
      <w:r w:rsidRPr="00FC3782">
        <w:t>4</w:t>
      </w:r>
      <w:r w:rsidR="006415CD">
        <w:t> </w:t>
      </w:r>
      <w:r w:rsidRPr="00FC3782">
        <w:t>233</w:t>
      </w:r>
      <w:r>
        <w:t xml:space="preserve"> locos anônimos putativos encontrados no genoma humano foram usados como </w:t>
      </w:r>
      <w:r w:rsidRPr="002C6349">
        <w:rPr>
          <w:i/>
        </w:rPr>
        <w:t>query</w:t>
      </w:r>
      <w:r>
        <w:t xml:space="preserve"> na busca por homólogos e duplicações em todos os genomas estudados. Nesta busca foram encontrados apenas 304 locos anônimos que apresentam cópia única e alta identidade em cada um dos genomas.</w:t>
      </w:r>
    </w:p>
    <w:p w:rsidR="00D86713" w:rsidRDefault="00D86713" w:rsidP="00D86713">
      <w:pPr>
        <w:pStyle w:val="Heading2"/>
        <w:rPr>
          <w:i/>
        </w:rPr>
      </w:pPr>
      <w:bookmarkStart w:id="28" w:name="_Toc326158586"/>
      <w:bookmarkStart w:id="29" w:name="_Toc326158587"/>
      <w:bookmarkStart w:id="30" w:name="_Toc326158492"/>
      <w:bookmarkStart w:id="31" w:name="_Toc326158588"/>
      <w:bookmarkStart w:id="32" w:name="_Toc326158493"/>
      <w:bookmarkStart w:id="33" w:name="_Toc326158589"/>
      <w:bookmarkStart w:id="34" w:name="_Toc326158494"/>
      <w:bookmarkStart w:id="35" w:name="_Toc326158590"/>
      <w:bookmarkStart w:id="36" w:name="_Toc326158591"/>
      <w:bookmarkStart w:id="37" w:name="_Toc326158592"/>
      <w:bookmarkStart w:id="38" w:name="_Toc326158593"/>
      <w:bookmarkStart w:id="39" w:name="_Toc326158496"/>
      <w:bookmarkStart w:id="40" w:name="_Toc326158594"/>
      <w:bookmarkStart w:id="41" w:name="_Toc326158497"/>
      <w:bookmarkStart w:id="42" w:name="_Toc326158595"/>
      <w:bookmarkStart w:id="43" w:name="_Toc326158498"/>
      <w:bookmarkStart w:id="44" w:name="_Toc326158596"/>
      <w:bookmarkStart w:id="45" w:name="_Toc326158499"/>
      <w:bookmarkStart w:id="46" w:name="_Toc326158597"/>
      <w:bookmarkStart w:id="47" w:name="_Toc326158598"/>
      <w:bookmarkStart w:id="48" w:name="_Toc326158599"/>
      <w:bookmarkStart w:id="49" w:name="_Toc326158600"/>
      <w:bookmarkStart w:id="50" w:name="_Toc326158601"/>
      <w:bookmarkStart w:id="51" w:name="_Toc326158501"/>
      <w:bookmarkStart w:id="52" w:name="_Toc326158602"/>
      <w:bookmarkStart w:id="53" w:name="_Toc326158502"/>
      <w:bookmarkStart w:id="54" w:name="_Toc326158603"/>
      <w:bookmarkStart w:id="55" w:name="_Toc326158503"/>
      <w:bookmarkStart w:id="56" w:name="_Toc326158604"/>
      <w:bookmarkStart w:id="57" w:name="_Toc326158504"/>
      <w:bookmarkStart w:id="58" w:name="_Toc326158605"/>
      <w:bookmarkStart w:id="59" w:name="_Toc326158506"/>
      <w:bookmarkStart w:id="60" w:name="_Toc326158607"/>
      <w:bookmarkStart w:id="61" w:name="_Toc326158608"/>
      <w:bookmarkStart w:id="62" w:name="_Toc326158611"/>
      <w:bookmarkStart w:id="63" w:name="_Toc326158612"/>
      <w:bookmarkStart w:id="64" w:name="_Toc326158613"/>
      <w:bookmarkStart w:id="65" w:name="_Toc326158614"/>
      <w:bookmarkStart w:id="66" w:name="_Toc326158615"/>
      <w:bookmarkStart w:id="67" w:name="_Toc326158616"/>
      <w:bookmarkStart w:id="68" w:name="_Toc326158617"/>
      <w:bookmarkStart w:id="69" w:name="_Toc326158618"/>
      <w:bookmarkStart w:id="70" w:name="_Toc326158619"/>
      <w:bookmarkStart w:id="71" w:name="_Toc326158620"/>
      <w:bookmarkStart w:id="72" w:name="_Toc326158509"/>
      <w:bookmarkStart w:id="73" w:name="_Toc326158624"/>
      <w:bookmarkStart w:id="74" w:name="_Toc326158625"/>
      <w:bookmarkStart w:id="75" w:name="_Toc326158626"/>
      <w:bookmarkStart w:id="76" w:name="_Toc326158627"/>
      <w:bookmarkStart w:id="77" w:name="_Toc326158628"/>
      <w:bookmarkStart w:id="78" w:name="_Toc326158629"/>
      <w:bookmarkStart w:id="79" w:name="_Toc326158630"/>
      <w:bookmarkStart w:id="80" w:name="_Toc326158631"/>
      <w:bookmarkStart w:id="81" w:name="_Toc326158632"/>
      <w:bookmarkStart w:id="82" w:name="_Toc326158633"/>
      <w:bookmarkStart w:id="83" w:name="_Toc326158634"/>
      <w:bookmarkStart w:id="84" w:name="id.570cb5b24e09"/>
      <w:bookmarkStart w:id="85" w:name="_Toc326158635"/>
      <w:bookmarkStart w:id="86" w:name="_Toc429622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 xml:space="preserve">Análise dos locos anônimos de </w:t>
      </w:r>
      <w:r w:rsidRPr="005D4942">
        <w:t>Hominidae</w:t>
      </w:r>
      <w:bookmarkEnd w:id="86"/>
    </w:p>
    <w:p w:rsidR="00D86713" w:rsidRPr="002C6349" w:rsidRDefault="00D86713" w:rsidP="00D86713">
      <w:r>
        <w:t>Do conjunto de 304 ALs gerados foram aleatoriamente selecionados 300 ALs para análise detalhada.</w:t>
      </w:r>
    </w:p>
    <w:p w:rsidR="00D86713" w:rsidRDefault="00D86713" w:rsidP="00D86713">
      <w:pPr>
        <w:pStyle w:val="Heading3"/>
      </w:pPr>
      <w:bookmarkStart w:id="87" w:name="_Toc429622251"/>
      <w:r>
        <w:lastRenderedPageBreak/>
        <w:t>Mapeamento dos locos anônimos por cromossomo</w:t>
      </w:r>
      <w:bookmarkEnd w:id="87"/>
    </w:p>
    <w:p w:rsidR="00D86713" w:rsidRPr="009B7F25" w:rsidRDefault="00D86713" w:rsidP="00D86713">
      <w:r>
        <w:t>A distribuição de ALs no genoma foi similar a distribuição de ALs putativos (Fig. 3) apresentando uma relação linear entre o tamanho e o número de ALs para a maioria dos cromossomos. As exeções podem ser explicadas por variações nos tamanhos de regiões anônimas não repetitivas de cada cromossomo (Fig. 2).</w:t>
      </w:r>
    </w:p>
    <w:p w:rsidR="00C0553C" w:rsidRPr="00C0553C" w:rsidRDefault="00C0553C" w:rsidP="00C0553C"/>
    <w:p w:rsidR="006F78BC" w:rsidRDefault="006F78BC" w:rsidP="00FC3782">
      <w:pPr>
        <w:ind w:firstLine="0"/>
        <w:jc w:val="center"/>
      </w:pPr>
      <w:r>
        <w:rPr>
          <w:noProof/>
          <w:lang w:val="en-US"/>
        </w:rPr>
        <w:drawing>
          <wp:inline distT="0" distB="0" distL="0" distR="0" wp14:anchorId="00020B08" wp14:editId="696DDC2A">
            <wp:extent cx="5753100" cy="3152775"/>
            <wp:effectExtent l="19050" t="0" r="0" b="0"/>
            <wp:docPr id="2" name="Imagem 1" descr="C:\Users\igor.costa\Desktop\cromossom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or.costa\Desktop\cromossomos2.png"/>
                    <pic:cNvPicPr>
                      <a:picLocks noChangeAspect="1" noChangeArrowheads="1"/>
                    </pic:cNvPicPr>
                  </pic:nvPicPr>
                  <pic:blipFill>
                    <a:blip r:embed="rId15"/>
                    <a:srcRect/>
                    <a:stretch>
                      <a:fillRect/>
                    </a:stretch>
                  </pic:blipFill>
                  <pic:spPr bwMode="auto">
                    <a:xfrm>
                      <a:off x="0" y="0"/>
                      <a:ext cx="5753100" cy="3152775"/>
                    </a:xfrm>
                    <a:prstGeom prst="rect">
                      <a:avLst/>
                    </a:prstGeom>
                    <a:noFill/>
                    <a:ln w="9525">
                      <a:noFill/>
                      <a:miter lim="800000"/>
                      <a:headEnd/>
                      <a:tailEnd/>
                    </a:ln>
                  </pic:spPr>
                </pic:pic>
              </a:graphicData>
            </a:graphic>
          </wp:inline>
        </w:drawing>
      </w:r>
    </w:p>
    <w:p w:rsidR="006F78BC" w:rsidRPr="006F78BC" w:rsidRDefault="006F78BC" w:rsidP="006F78BC">
      <w:pPr>
        <w:jc w:val="center"/>
      </w:pPr>
      <w:bookmarkStart w:id="88" w:name="_Toc429622286"/>
      <w:r>
        <w:t xml:space="preserve">Figura </w:t>
      </w:r>
      <w:r w:rsidR="00C90FE7">
        <w:fldChar w:fldCharType="begin"/>
      </w:r>
      <w:r w:rsidR="00EF544D">
        <w:instrText xml:space="preserve"> SEQ Figura \* ARABIC </w:instrText>
      </w:r>
      <w:r w:rsidR="00C90FE7">
        <w:fldChar w:fldCharType="separate"/>
      </w:r>
      <w:r w:rsidR="000B25FA">
        <w:rPr>
          <w:noProof/>
        </w:rPr>
        <w:t>2</w:t>
      </w:r>
      <w:r w:rsidR="00C90FE7">
        <w:rPr>
          <w:noProof/>
        </w:rPr>
        <w:fldChar w:fldCharType="end"/>
      </w:r>
      <w:r w:rsidRPr="001B04F6">
        <w:rPr>
          <w:noProof/>
        </w:rPr>
        <w:t xml:space="preserve">: </w:t>
      </w:r>
      <w:r w:rsidR="0076064A">
        <w:rPr>
          <w:noProof/>
        </w:rPr>
        <w:t>Distribuição dos ALs putativos e regiões anônimas</w:t>
      </w:r>
      <w:bookmarkEnd w:id="88"/>
    </w:p>
    <w:p w:rsidR="006F78BC" w:rsidRDefault="006F78BC" w:rsidP="00FC3782">
      <w:pPr>
        <w:ind w:firstLine="0"/>
        <w:jc w:val="center"/>
      </w:pPr>
      <w:r w:rsidRPr="006F78BC">
        <w:rPr>
          <w:noProof/>
          <w:lang w:val="en-US"/>
        </w:rPr>
        <w:drawing>
          <wp:inline distT="0" distB="0" distL="0" distR="0" wp14:anchorId="36A4222F" wp14:editId="51C02E21">
            <wp:extent cx="5753100" cy="2295525"/>
            <wp:effectExtent l="19050" t="0" r="0" b="0"/>
            <wp:docPr id="5" name="Imagem 2" descr="C:\Users\igor.costa\Desktop\Chromoso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or.costa\Desktop\Chromosomes.png"/>
                    <pic:cNvPicPr>
                      <a:picLocks noChangeAspect="1" noChangeArrowheads="1"/>
                    </pic:cNvPicPr>
                  </pic:nvPicPr>
                  <pic:blipFill>
                    <a:blip r:embed="rId16"/>
                    <a:srcRect/>
                    <a:stretch>
                      <a:fillRect/>
                    </a:stretch>
                  </pic:blipFill>
                  <pic:spPr bwMode="auto">
                    <a:xfrm>
                      <a:off x="0" y="0"/>
                      <a:ext cx="5753100" cy="2295525"/>
                    </a:xfrm>
                    <a:prstGeom prst="rect">
                      <a:avLst/>
                    </a:prstGeom>
                    <a:noFill/>
                    <a:ln w="9525">
                      <a:noFill/>
                      <a:miter lim="800000"/>
                      <a:headEnd/>
                      <a:tailEnd/>
                    </a:ln>
                  </pic:spPr>
                </pic:pic>
              </a:graphicData>
            </a:graphic>
          </wp:inline>
        </w:drawing>
      </w:r>
    </w:p>
    <w:p w:rsidR="006F78BC" w:rsidRPr="006F78BC" w:rsidRDefault="006F78BC" w:rsidP="006F78BC">
      <w:pPr>
        <w:jc w:val="center"/>
      </w:pPr>
      <w:bookmarkStart w:id="89" w:name="_Toc429622287"/>
      <w:r>
        <w:t xml:space="preserve">Figura </w:t>
      </w:r>
      <w:r w:rsidR="00C90FE7">
        <w:fldChar w:fldCharType="begin"/>
      </w:r>
      <w:r w:rsidR="00EF544D">
        <w:instrText xml:space="preserve"> SEQ Figura \* ARABIC </w:instrText>
      </w:r>
      <w:r w:rsidR="00C90FE7">
        <w:fldChar w:fldCharType="separate"/>
      </w:r>
      <w:r w:rsidR="000B25FA">
        <w:rPr>
          <w:noProof/>
        </w:rPr>
        <w:t>3</w:t>
      </w:r>
      <w:r w:rsidR="00C90FE7">
        <w:rPr>
          <w:noProof/>
        </w:rPr>
        <w:fldChar w:fldCharType="end"/>
      </w:r>
      <w:r w:rsidRPr="001B04F6">
        <w:rPr>
          <w:noProof/>
        </w:rPr>
        <w:t xml:space="preserve">: </w:t>
      </w:r>
      <w:r>
        <w:rPr>
          <w:noProof/>
        </w:rPr>
        <w:t>Distribuição dos ALs encontrados</w:t>
      </w:r>
      <w:bookmarkEnd w:id="89"/>
    </w:p>
    <w:p w:rsidR="006F78BC" w:rsidRPr="006F78BC" w:rsidRDefault="006F78BC" w:rsidP="006F78BC"/>
    <w:p w:rsidR="00014E11" w:rsidRDefault="00014E11" w:rsidP="00014E11">
      <w:pPr>
        <w:pStyle w:val="Heading3"/>
      </w:pPr>
      <w:bookmarkStart w:id="90" w:name="_Toc429622252"/>
      <w:r>
        <w:lastRenderedPageBreak/>
        <w:t>Modelos de substituição</w:t>
      </w:r>
      <w:bookmarkEnd w:id="90"/>
    </w:p>
    <w:p w:rsidR="009B7F25" w:rsidRPr="00B530C1" w:rsidRDefault="005C6341" w:rsidP="009B7F25">
      <w:r>
        <w:t xml:space="preserve">Os 300 ALs foram submetidos a predição de modelos de substituição usando o programa </w:t>
      </w:r>
      <w:r w:rsidRPr="005C6341">
        <w:rPr>
          <w:i/>
        </w:rPr>
        <w:t>modeltest</w:t>
      </w:r>
      <w:r w:rsidR="004854A1" w:rsidRPr="004854A1">
        <w:t xml:space="preserve"> </w:t>
      </w:r>
      <w:r w:rsidR="00B530C1">
        <w:t>(Fig. 4)</w:t>
      </w:r>
      <w:r w:rsidRPr="005C6341">
        <w:t>.</w:t>
      </w:r>
      <w:r>
        <w:t xml:space="preserve"> </w:t>
      </w:r>
      <w:r w:rsidR="000F1A7C">
        <w:t>Dentre os 88</w:t>
      </w:r>
      <w:r w:rsidR="00B1432C">
        <w:t xml:space="preserve"> </w:t>
      </w:r>
      <w:r w:rsidR="000F1A7C">
        <w:t>modelos possíveis</w:t>
      </w:r>
      <w:r w:rsidR="00B1432C">
        <w:t xml:space="preserve"> </w:t>
      </w:r>
      <w:r w:rsidR="00B1432C">
        <w:fldChar w:fldCharType="begin"/>
      </w:r>
      <w:r w:rsidR="006C2EB4">
        <w:instrText xml:space="preserve"> ADDIN EN.CITE &lt;EndNote&gt;&lt;Cite&gt;&lt;Author&gt;Posada&lt;/Author&gt;&lt;Year&gt;2008&lt;/Year&gt;&lt;RecNum&gt;265&lt;/RecNum&gt;&lt;DisplayText&gt;[30]&lt;/DisplayText&gt;&lt;record&gt;&lt;rec-number&gt;265&lt;/rec-number&gt;&lt;foreign-keys&gt;&lt;key app="EN" db-id="s9tvd90srwrdaue90wtx02a6rxf5aw5p2faa"&gt;265&lt;/key&gt;&lt;/foreign-keys&gt;&lt;ref-type name="Journal Article"&gt;17&lt;/ref-type&gt;&lt;contributors&gt;&lt;authors&gt;&lt;author&gt;Posada, D.&lt;/author&gt;&lt;/authors&gt;&lt;/contributors&gt;&lt;titles&gt;&lt;title&gt;jModelTest: phylogenetic model averaging&lt;/title&gt;&lt;secondary-title&gt;Mol Biol Evol&lt;/secondary-title&gt;&lt;alt-title&gt;Molecular biology and evolution&lt;/alt-title&gt;&lt;/titles&gt;&lt;pages&gt;1253-6&lt;/pages&gt;&lt;volume&gt;25&lt;/volume&gt;&lt;number&gt;7&lt;/number&gt;&lt;edition&gt;2008/04/10&lt;/edition&gt;&lt;keywords&gt;&lt;keyword&gt;Algorithms&lt;/keyword&gt;&lt;keyword&gt;*Base Sequence&lt;/keyword&gt;&lt;keyword&gt;Humans&lt;/keyword&gt;&lt;keyword&gt;Likelihood Functions&lt;/keyword&gt;&lt;keyword&gt;*Models, Genetic&lt;/keyword&gt;&lt;keyword&gt;*Phylogeny&lt;/keyword&gt;&lt;keyword&gt;Sequence Alignment&lt;/keyword&gt;&lt;keyword&gt;*Software&lt;/keyword&gt;&lt;/keywords&gt;&lt;dates&gt;&lt;year&gt;2008&lt;/year&gt;&lt;pub-dates&gt;&lt;date&gt;Jul&lt;/date&gt;&lt;/pub-dates&gt;&lt;/dates&gt;&lt;isbn&gt;1537-1719 (Electronic)&amp;#xD;0737-4038 (Linking)&lt;/isbn&gt;&lt;accession-num&gt;18397919&lt;/accession-num&gt;&lt;work-type&gt;Letter&lt;/work-type&gt;&lt;urls&gt;&lt;related-urls&gt;&lt;url&gt;http://www.ncbi.nlm.nih.gov/pubmed/18397919&lt;/url&gt;&lt;/related-urls&gt;&lt;/urls&gt;&lt;electronic-resource-num&gt;10.1093/molbev/msn083&lt;/electronic-resource-num&gt;&lt;language&gt;eng&lt;/language&gt;&lt;/record&gt;&lt;/Cite&gt;&lt;/EndNote&gt;</w:instrText>
      </w:r>
      <w:r w:rsidR="00B1432C">
        <w:fldChar w:fldCharType="separate"/>
      </w:r>
      <w:r w:rsidR="00652193">
        <w:rPr>
          <w:noProof/>
        </w:rPr>
        <w:t>[</w:t>
      </w:r>
      <w:hyperlink w:anchor="_ENREF_30" w:tooltip="Posada, 2008 #265" w:history="1">
        <w:r w:rsidR="006C2EB4">
          <w:rPr>
            <w:noProof/>
          </w:rPr>
          <w:t>30</w:t>
        </w:r>
      </w:hyperlink>
      <w:r w:rsidR="00652193">
        <w:rPr>
          <w:noProof/>
        </w:rPr>
        <w:t>]</w:t>
      </w:r>
      <w:r w:rsidR="00B1432C">
        <w:fldChar w:fldCharType="end"/>
      </w:r>
      <w:r w:rsidR="000F1A7C">
        <w:t>, a</w:t>
      </w:r>
      <w:r>
        <w:t xml:space="preserve"> </w:t>
      </w:r>
      <w:r w:rsidR="004854A1">
        <w:t xml:space="preserve">grande maioria dos ALs </w:t>
      </w:r>
      <w:r w:rsidR="000F1A7C">
        <w:t>(210/300</w:t>
      </w:r>
      <w:r>
        <w:t xml:space="preserve">) </w:t>
      </w:r>
      <w:r w:rsidR="00B530C1">
        <w:t xml:space="preserve">foi </w:t>
      </w:r>
      <w:r w:rsidR="004854A1">
        <w:t>mais bem</w:t>
      </w:r>
      <w:r w:rsidR="00B530C1">
        <w:t xml:space="preserve"> representada pelo modelo HKY (</w:t>
      </w:r>
      <w:r w:rsidR="00B530C1" w:rsidRPr="00B530C1">
        <w:t xml:space="preserve">Hasegawa, Kishino </w:t>
      </w:r>
      <w:r w:rsidR="004854A1">
        <w:t>e</w:t>
      </w:r>
      <w:r w:rsidR="00B530C1" w:rsidRPr="00B530C1">
        <w:t xml:space="preserve"> Yano</w:t>
      </w:r>
      <w:r w:rsidR="00B530C1">
        <w:t xml:space="preserve">) </w:t>
      </w:r>
      <w:r w:rsidR="00C90FE7">
        <w:fldChar w:fldCharType="begin"/>
      </w:r>
      <w:r w:rsidR="006C2EB4">
        <w:instrText xml:space="preserve"> ADDIN EN.CITE &lt;EndNote&gt;&lt;Cite&gt;&lt;Author&gt;Hasegawa&lt;/Author&gt;&lt;Year&gt;1985&lt;/Year&gt;&lt;RecNum&gt;261&lt;/RecNum&gt;&lt;DisplayText&gt;[31]&lt;/DisplayText&gt;&lt;record&gt;&lt;rec-number&gt;261&lt;/rec-number&gt;&lt;foreign-keys&gt;&lt;key app="EN" db-id="s9tvd90srwrdaue90wtx02a6rxf5aw5p2faa"&gt;261&lt;/key&gt;&lt;/foreign-keys&gt;&lt;ref-type name="Journal Article"&gt;17&lt;/ref-type&gt;&lt;contributors&gt;&lt;authors&gt;&lt;author&gt;Hasegawa, M.&lt;/author&gt;&lt;author&gt;Kishino, H.&lt;/author&gt;&lt;author&gt;Yano, T.&lt;/author&gt;&lt;/authors&gt;&lt;/contributors&gt;&lt;titles&gt;&lt;title&gt;Dating of the human-ape splitting by a molecular clock of mitochondrial DNA&lt;/title&gt;&lt;secondary-title&gt;J Mol Evol&lt;/secondary-title&gt;&lt;alt-title&gt;Journal of molecular evolution&lt;/alt-title&gt;&lt;/titles&gt;&lt;pages&gt;160-74&lt;/pages&gt;&lt;volume&gt;22&lt;/volume&gt;&lt;number&gt;2&lt;/number&gt;&lt;edition&gt;1985/01/01&lt;/edition&gt;&lt;keywords&gt;&lt;keyword&gt;Animals&lt;/keyword&gt;&lt;keyword&gt;*Biological Evolution&lt;/keyword&gt;&lt;keyword&gt;DNA, Mitochondrial/*genetics&lt;/keyword&gt;&lt;keyword&gt;Genes&lt;/keyword&gt;&lt;keyword&gt;Haplorhini/*genetics&lt;/keyword&gt;&lt;keyword&gt;Humans&lt;/keyword&gt;&lt;keyword&gt;Mathematics&lt;/keyword&gt;&lt;keyword&gt;Models, Genetic&lt;/keyword&gt;&lt;keyword&gt;Nucleic Acid Hybridization&lt;/keyword&gt;&lt;keyword&gt;Primates/*genetics&lt;/keyword&gt;&lt;keyword&gt;Proteins/genetics&lt;/keyword&gt;&lt;keyword&gt;Species Specificity&lt;/keyword&gt;&lt;/keywords&gt;&lt;dates&gt;&lt;year&gt;1985&lt;/year&gt;&lt;/dates&gt;&lt;isbn&gt;0022-2844 (Print)&amp;#xD;0022-2844 (Linking)&lt;/isbn&gt;&lt;accession-num&gt;3934395&lt;/accession-num&gt;&lt;work-type&gt;Comparative Study&amp;#xD;Research Support, Non-U.S. Gov&amp;apos;t&lt;/work-type&gt;&lt;urls&gt;&lt;related-urls&gt;&lt;url&gt;http://www.ncbi.nlm.nih.gov/pubmed/3934395&lt;/url&gt;&lt;/related-urls&gt;&lt;/urls&gt;&lt;language&gt;eng&lt;/language&gt;&lt;/record&gt;&lt;/Cite&gt;&lt;/EndNote&gt;</w:instrText>
      </w:r>
      <w:r w:rsidR="00C90FE7">
        <w:fldChar w:fldCharType="separate"/>
      </w:r>
      <w:r w:rsidR="00652193">
        <w:rPr>
          <w:noProof/>
        </w:rPr>
        <w:t>[</w:t>
      </w:r>
      <w:hyperlink w:anchor="_ENREF_31" w:tooltip="Hasegawa, 1985 #261" w:history="1">
        <w:r w:rsidR="006C2EB4">
          <w:rPr>
            <w:noProof/>
          </w:rPr>
          <w:t>31</w:t>
        </w:r>
      </w:hyperlink>
      <w:r w:rsidR="00652193">
        <w:rPr>
          <w:noProof/>
        </w:rPr>
        <w:t>]</w:t>
      </w:r>
      <w:r w:rsidR="00C90FE7">
        <w:fldChar w:fldCharType="end"/>
      </w:r>
      <w:r w:rsidR="00B530C1">
        <w:t xml:space="preserve"> que consiste em apenas </w:t>
      </w:r>
      <w:r w:rsidR="004854A1">
        <w:t>cinco</w:t>
      </w:r>
      <w:r w:rsidR="00B530C1">
        <w:t xml:space="preserve"> parâmetros, um para cada base e um para a taxa de transição/transversão (Ti/Tv). Este resultado demonstra que as regiões anônimas do genoma de </w:t>
      </w:r>
      <w:r w:rsidR="00B530C1" w:rsidRPr="005D4942">
        <w:t>Hominidae</w:t>
      </w:r>
      <w:r w:rsidR="00B530C1">
        <w:t xml:space="preserve"> estão sujeitas, basicamente, a um modo de evolução simples, compatível com a hipótese de evolução neutra.</w:t>
      </w:r>
    </w:p>
    <w:p w:rsidR="006F78BC" w:rsidRDefault="006F78BC" w:rsidP="00FC3782">
      <w:pPr>
        <w:ind w:firstLine="0"/>
        <w:jc w:val="center"/>
      </w:pPr>
      <w:r>
        <w:rPr>
          <w:noProof/>
          <w:lang w:val="en-US"/>
        </w:rPr>
        <w:drawing>
          <wp:inline distT="0" distB="0" distL="0" distR="0" wp14:anchorId="54B685A6" wp14:editId="79320D17">
            <wp:extent cx="5753100" cy="5391150"/>
            <wp:effectExtent l="19050" t="0" r="0" b="0"/>
            <wp:docPr id="6" name="Imagem 3" descr="C:\Users\igor.costa\Desktop\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gor.costa\Desktop\Models.png"/>
                    <pic:cNvPicPr>
                      <a:picLocks noChangeAspect="1" noChangeArrowheads="1"/>
                    </pic:cNvPicPr>
                  </pic:nvPicPr>
                  <pic:blipFill>
                    <a:blip r:embed="rId17"/>
                    <a:srcRect/>
                    <a:stretch>
                      <a:fillRect/>
                    </a:stretch>
                  </pic:blipFill>
                  <pic:spPr bwMode="auto">
                    <a:xfrm>
                      <a:off x="0" y="0"/>
                      <a:ext cx="5753100" cy="5391150"/>
                    </a:xfrm>
                    <a:prstGeom prst="rect">
                      <a:avLst/>
                    </a:prstGeom>
                    <a:noFill/>
                    <a:ln w="9525">
                      <a:noFill/>
                      <a:miter lim="800000"/>
                      <a:headEnd/>
                      <a:tailEnd/>
                    </a:ln>
                  </pic:spPr>
                </pic:pic>
              </a:graphicData>
            </a:graphic>
          </wp:inline>
        </w:drawing>
      </w:r>
    </w:p>
    <w:p w:rsidR="006F78BC" w:rsidRPr="006F78BC" w:rsidRDefault="006F78BC" w:rsidP="00D86713">
      <w:pPr>
        <w:jc w:val="center"/>
        <w:rPr>
          <w:noProof/>
        </w:rPr>
      </w:pPr>
      <w:bookmarkStart w:id="91" w:name="_Toc429622288"/>
      <w:r>
        <w:t xml:space="preserve">Figura </w:t>
      </w:r>
      <w:r w:rsidR="00C90FE7">
        <w:fldChar w:fldCharType="begin"/>
      </w:r>
      <w:r w:rsidR="00EF544D">
        <w:instrText xml:space="preserve"> SEQ Figura \* ARABIC </w:instrText>
      </w:r>
      <w:r w:rsidR="00C90FE7">
        <w:fldChar w:fldCharType="separate"/>
      </w:r>
      <w:r w:rsidR="000B25FA">
        <w:rPr>
          <w:noProof/>
        </w:rPr>
        <w:t>4</w:t>
      </w:r>
      <w:r w:rsidR="00C90FE7">
        <w:rPr>
          <w:noProof/>
        </w:rPr>
        <w:fldChar w:fldCharType="end"/>
      </w:r>
      <w:r w:rsidRPr="001B04F6">
        <w:rPr>
          <w:noProof/>
        </w:rPr>
        <w:t xml:space="preserve">: </w:t>
      </w:r>
      <w:r>
        <w:rPr>
          <w:noProof/>
        </w:rPr>
        <w:t>Modelos de substituição preditos</w:t>
      </w:r>
      <w:bookmarkEnd w:id="91"/>
    </w:p>
    <w:p w:rsidR="00D04D8D" w:rsidRDefault="00014E11" w:rsidP="000F1A7C">
      <w:pPr>
        <w:pStyle w:val="Heading3"/>
      </w:pPr>
      <w:bookmarkStart w:id="92" w:name="_Toc429622253"/>
      <w:r>
        <w:lastRenderedPageBreak/>
        <w:t>Filogenia</w:t>
      </w:r>
      <w:bookmarkEnd w:id="92"/>
    </w:p>
    <w:p w:rsidR="00746A77" w:rsidRDefault="00D86713" w:rsidP="00746A77">
      <w:r>
        <w:t>Na</w:t>
      </w:r>
      <w:r w:rsidR="00183AD3">
        <w:t xml:space="preserve"> análise filogenética dos 300 ALs, gerando uma á</w:t>
      </w:r>
      <w:r>
        <w:t>rvore enraizada para cada loco,</w:t>
      </w:r>
      <w:r w:rsidR="00746A77">
        <w:t xml:space="preserve"> 64% das </w:t>
      </w:r>
      <w:r>
        <w:t>árvores exibiram</w:t>
      </w:r>
      <w:r w:rsidR="00746A77">
        <w:t xml:space="preserve"> a relação esperada entre humanos e chimpanzé (193/300), e </w:t>
      </w:r>
      <w:r>
        <w:t>por volta de 20% apresentaram</w:t>
      </w:r>
      <w:r w:rsidR="00746A77">
        <w:t xml:space="preserve"> as duas topologias alternativas ((H,G),C) e ((C,G),H) (Tabela 1).</w:t>
      </w:r>
    </w:p>
    <w:p w:rsidR="00403D0B" w:rsidRPr="00746A77" w:rsidRDefault="00746A77" w:rsidP="003E6C03">
      <w:r>
        <w:t xml:space="preserve">Estes resultados concordam com a frequência de topologias esperadas pela teoria da coalescência </w:t>
      </w:r>
      <w:r w:rsidR="00845550">
        <w:fldChar w:fldCharType="begin"/>
      </w:r>
      <w:r w:rsidR="006C2EB4">
        <w:instrText xml:space="preserve"> ADDIN EN.CITE &lt;EndNote&gt;&lt;Cite&gt;&lt;Author&gt;Degnan&lt;/Author&gt;&lt;Year&gt;2009&lt;/Year&gt;&lt;RecNum&gt;263&lt;/RecNum&gt;&lt;DisplayText&gt;[32]&lt;/DisplayText&gt;&lt;record&gt;&lt;rec-number&gt;263&lt;/rec-number&gt;&lt;foreign-keys&gt;&lt;key app="EN" db-id="s9tvd90srwrdaue90wtx02a6rxf5aw5p2faa"&gt;263&lt;/key&gt;&lt;/foreign-keys&gt;&lt;ref-type name="Journal Article"&gt;17&lt;/ref-type&gt;&lt;contributors&gt;&lt;authors&gt;&lt;author&gt;Degnan, J. H.&lt;/author&gt;&lt;author&gt;Rosenberg, N. A.&lt;/author&gt;&lt;/authors&gt;&lt;/contributors&gt;&lt;auth-address&gt;Department of Human Genetics, University of Michigan, Ann Arbor, MI 48109, USA. j.degnan@math.canterbury.ac.nz&lt;/auth-address&gt;&lt;titles&gt;&lt;title&gt;Gene tree discordance, phylogenetic inference and the multispecies coalescent&lt;/title&gt;&lt;secondary-title&gt;Trends Ecol Evol&lt;/secondary-title&gt;&lt;alt-title&gt;Trends in ecology &amp;amp; evolution&lt;/alt-title&gt;&lt;/titles&gt;&lt;pages&gt;332-40&lt;/pages&gt;&lt;volume&gt;24&lt;/volume&gt;&lt;number&gt;6&lt;/number&gt;&lt;edition&gt;2009/03/25&lt;/edition&gt;&lt;keywords&gt;&lt;keyword&gt;Genetic Speciation&lt;/keyword&gt;&lt;keyword&gt;*Genetic Variation&lt;/keyword&gt;&lt;keyword&gt;Models, Biological&lt;/keyword&gt;&lt;keyword&gt;*Phylogeny&lt;/keyword&gt;&lt;/keywords&gt;&lt;dates&gt;&lt;year&gt;2009&lt;/year&gt;&lt;pub-dates&gt;&lt;date&gt;Jun&lt;/date&gt;&lt;/pub-dates&gt;&lt;/dates&gt;&lt;isbn&gt;0169-5347 (Print)&amp;#xD;0169-5347 (Linking)&lt;/isbn&gt;&lt;accession-num&gt;19307040&lt;/accession-num&gt;&lt;work-type&gt;Research Support, Non-U.S. Gov&amp;apos;t&amp;#xD;Research Support, U.S. Gov&amp;apos;t, Non-P.H.S.&amp;#xD;Review&lt;/work-type&gt;&lt;urls&gt;&lt;related-urls&gt;&lt;url&gt;http://www.ncbi.nlm.nih.gov/pubmed/19307040&lt;/url&gt;&lt;/related-urls&gt;&lt;/urls&gt;&lt;electronic-resource-num&gt;10.1016/j.tree.2009.01.009&lt;/electronic-resource-num&gt;&lt;language&gt;eng&lt;/language&gt;&lt;/record&gt;&lt;/Cite&gt;&lt;/EndNote&gt;</w:instrText>
      </w:r>
      <w:r w:rsidR="00845550">
        <w:fldChar w:fldCharType="separate"/>
      </w:r>
      <w:r w:rsidR="00652193">
        <w:rPr>
          <w:noProof/>
        </w:rPr>
        <w:t>[</w:t>
      </w:r>
      <w:hyperlink w:anchor="_ENREF_32" w:tooltip="Degnan, 2009 #263" w:history="1">
        <w:r w:rsidR="006C2EB4">
          <w:rPr>
            <w:noProof/>
          </w:rPr>
          <w:t>32</w:t>
        </w:r>
      </w:hyperlink>
      <w:r w:rsidR="00652193">
        <w:rPr>
          <w:noProof/>
        </w:rPr>
        <w:t>]</w:t>
      </w:r>
      <w:r w:rsidR="00845550">
        <w:fldChar w:fldCharType="end"/>
      </w:r>
      <w:r w:rsidR="00845550">
        <w:t xml:space="preserve"> </w:t>
      </w:r>
      <w:r>
        <w:t xml:space="preserve">e resultados empiricos publicados </w:t>
      </w:r>
      <w:r w:rsidR="00845550">
        <w:fldChar w:fldCharType="begin"/>
      </w:r>
      <w:r w:rsidR="006C2EB4">
        <w:instrText xml:space="preserve"> ADDIN EN.CITE &lt;EndNote&gt;&lt;Cite&gt;&lt;Author&gt;Chen&lt;/Author&gt;&lt;Year&gt;2001&lt;/Year&gt;&lt;RecNum&gt;260&lt;/RecNum&gt;&lt;DisplayText&gt;[12]&lt;/DisplayText&gt;&lt;record&gt;&lt;rec-number&gt;260&lt;/rec-number&gt;&lt;foreign-keys&gt;&lt;key app="EN" db-id="s9tvd90srwrdaue90wtx02a6rxf5aw5p2faa"&gt;260&lt;/key&gt;&lt;/foreign-keys&gt;&lt;ref-type name="Journal Article"&gt;17&lt;/ref-type&gt;&lt;contributors&gt;&lt;authors&gt;&lt;author&gt;Chen, F. C.&lt;/author&gt;&lt;author&gt;Li, W. H.&lt;/author&gt;&lt;/authors&gt;&lt;/contributors&gt;&lt;auth-address&gt;Department of Life Science, National Tsing Hua University, Taiwan.&lt;/auth-address&gt;&lt;titles&gt;&lt;title&gt;Genomic divergences between humans and other hominoids and the effective population size of the common ancestor of humans and chimpanzees&lt;/title&gt;&lt;secondary-title&gt;Am J Hum Genet&lt;/secondary-title&gt;&lt;alt-title&gt;American journal of human genetics&lt;/alt-title&gt;&lt;/titles&gt;&lt;pages&gt;444-56&lt;/pages&gt;&lt;volume&gt;68&lt;/volume&gt;&lt;number&gt;2&lt;/number&gt;&lt;edition&gt;2001/02/15&lt;/edition&gt;&lt;keywords&gt;&lt;keyword&gt;Alu Elements&lt;/keyword&gt;&lt;keyword&gt;Animals&lt;/keyword&gt;&lt;keyword&gt;DNA/genetics&lt;/keyword&gt;&lt;keyword&gt;DNA, Intergenic&lt;/keyword&gt;&lt;keyword&gt;Evolution, Molecular&lt;/keyword&gt;&lt;keyword&gt;Genetic Variation&lt;/keyword&gt;&lt;keyword&gt;*Genome&lt;/keyword&gt;&lt;keyword&gt;*Genome, Human&lt;/keyword&gt;&lt;keyword&gt;Gorilla gorilla/genetics&lt;/keyword&gt;&lt;keyword&gt;Humans&lt;/keyword&gt;&lt;keyword&gt;Male&lt;/keyword&gt;&lt;keyword&gt;Open Reading Frames&lt;/keyword&gt;&lt;keyword&gt;Pan troglodytes/genetics&lt;/keyword&gt;&lt;keyword&gt;Phylogeny&lt;/keyword&gt;&lt;keyword&gt;Pongo pygmaeus/genetics&lt;/keyword&gt;&lt;keyword&gt;Primates/*genetics&lt;/keyword&gt;&lt;keyword&gt;Pseudogenes&lt;/keyword&gt;&lt;keyword&gt;Time Factors&lt;/keyword&gt;&lt;keyword&gt;Y Chromosome&lt;/keyword&gt;&lt;/keywords&gt;&lt;dates&gt;&lt;year&gt;2001&lt;/year&gt;&lt;pub-dates&gt;&lt;date&gt;Feb&lt;/date&gt;&lt;/pub-dates&gt;&lt;/dates&gt;&lt;isbn&gt;0002-9297 (Print)&amp;#xD;0002-9297 (Linking)&lt;/isbn&gt;&lt;accession-num&gt;11170892&lt;/accession-num&gt;&lt;work-type&gt;Comparative Study&amp;#xD;Research Support, U.S. Gov&amp;apos;t, P.H.S.&lt;/work-type&gt;&lt;urls&gt;&lt;related-urls&gt;&lt;url&gt;http://www.ncbi.nlm.nih.gov/pubmed/11170892&lt;/url&gt;&lt;/related-urls&gt;&lt;/urls&gt;&lt;custom2&gt;1235277&lt;/custom2&gt;&lt;electronic-resource-num&gt;10.1086/318206&lt;/electronic-resource-num&gt;&lt;language&gt;eng&lt;/language&gt;&lt;/record&gt;&lt;/Cite&gt;&lt;/EndNote&gt;</w:instrText>
      </w:r>
      <w:r w:rsidR="00845550">
        <w:fldChar w:fldCharType="separate"/>
      </w:r>
      <w:r w:rsidR="00643258">
        <w:rPr>
          <w:noProof/>
        </w:rPr>
        <w:t>[</w:t>
      </w:r>
      <w:hyperlink w:anchor="_ENREF_12" w:tooltip="Chen, 2001 #260" w:history="1">
        <w:r w:rsidR="006C2EB4">
          <w:rPr>
            <w:noProof/>
          </w:rPr>
          <w:t>12</w:t>
        </w:r>
      </w:hyperlink>
      <w:r w:rsidR="00643258">
        <w:rPr>
          <w:noProof/>
        </w:rPr>
        <w:t>]</w:t>
      </w:r>
      <w:r w:rsidR="00845550">
        <w:fldChar w:fldCharType="end"/>
      </w:r>
      <w:r w:rsidR="003E6C03" w:rsidRPr="00746A77">
        <w:t>.</w:t>
      </w:r>
    </w:p>
    <w:p w:rsidR="00014E11" w:rsidRDefault="00014E11" w:rsidP="00014E11">
      <w:pPr>
        <w:pStyle w:val="Heading3"/>
      </w:pPr>
      <w:bookmarkStart w:id="93" w:name="_Toc429622254"/>
      <w:r>
        <w:t>Estimativa da população efetiva e tempo de divergência</w:t>
      </w:r>
      <w:bookmarkEnd w:id="93"/>
    </w:p>
    <w:p w:rsidR="00F45577" w:rsidRDefault="003E176F" w:rsidP="000F1A7C">
      <w:r>
        <w:t>As análises de gen</w:t>
      </w:r>
      <w:r w:rsidR="006C2EB4">
        <w:t xml:space="preserve">ética populacional foram realizadas em colaboração com o </w:t>
      </w:r>
      <w:bookmarkStart w:id="94" w:name="_GoBack"/>
      <w:bookmarkEnd w:id="94"/>
      <w:r>
        <w:t>Prof. Bryan Jennings usando o programa BP&amp;P</w:t>
      </w:r>
      <w:r w:rsidR="00C317C9">
        <w:t xml:space="preserve"> </w:t>
      </w:r>
      <w:r w:rsidR="00C317C9">
        <w:fldChar w:fldCharType="begin">
          <w:fldData xml:space="preserve">PEVuZE5vdGU+PENpdGU+PEF1dGhvcj5SYW5uYWxhPC9BdXRob3I+PFllYXI+MjAwMzwvWWVhcj48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</w:fldData>
        </w:fldChar>
      </w:r>
      <w:r w:rsidR="006C2EB4">
        <w:instrText xml:space="preserve"> ADDIN EN.CITE </w:instrText>
      </w:r>
      <w:r w:rsidR="006C2EB4">
        <w:fldChar w:fldCharType="begin">
          <w:fldData xml:space="preserve">PEVuZE5vdGU+PENpdGU+PEF1dGhvcj5SYW5uYWxhPC9BdXRob3I+PFllYXI+MjAwMzwvWWVhcj48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</w:fldData>
        </w:fldChar>
      </w:r>
      <w:r w:rsidR="006C2EB4">
        <w:instrText xml:space="preserve"> ADDIN EN.CITE.DATA </w:instrText>
      </w:r>
      <w:r w:rsidR="006C2EB4">
        <w:fldChar w:fldCharType="end"/>
      </w:r>
      <w:r w:rsidR="00C317C9">
        <w:fldChar w:fldCharType="separate"/>
      </w:r>
      <w:r w:rsidR="006C2EB4">
        <w:rPr>
          <w:noProof/>
        </w:rPr>
        <w:t>[</w:t>
      </w:r>
      <w:hyperlink w:anchor="_ENREF_33" w:tooltip="Rannala, 2003 #274" w:history="1">
        <w:r w:rsidR="006C2EB4">
          <w:rPr>
            <w:noProof/>
          </w:rPr>
          <w:t>33</w:t>
        </w:r>
      </w:hyperlink>
      <w:r w:rsidR="006C2EB4">
        <w:rPr>
          <w:noProof/>
        </w:rPr>
        <w:t xml:space="preserve">, </w:t>
      </w:r>
      <w:hyperlink w:anchor="_ENREF_34" w:tooltip="Yang, 2010 #279" w:history="1">
        <w:r w:rsidR="006C2EB4">
          <w:rPr>
            <w:noProof/>
          </w:rPr>
          <w:t>34</w:t>
        </w:r>
      </w:hyperlink>
      <w:r w:rsidR="006C2EB4">
        <w:rPr>
          <w:noProof/>
        </w:rPr>
        <w:t>]</w:t>
      </w:r>
      <w:r w:rsidR="00C317C9">
        <w:fldChar w:fldCharType="end"/>
      </w:r>
      <w:r>
        <w:t>.</w:t>
      </w:r>
      <w:r w:rsidR="003D383B">
        <w:t xml:space="preserve"> </w:t>
      </w:r>
      <w:r w:rsidR="000F1A7C">
        <w:t>A</w:t>
      </w:r>
      <w:r w:rsidR="00244E33">
        <w:t xml:space="preserve"> estimativa dos parâmetros populacionais obteve resultados semelhantes aos j</w:t>
      </w:r>
      <w:r w:rsidR="00B65961">
        <w:t xml:space="preserve">á publicados </w:t>
      </w:r>
      <w:r w:rsidR="00B65961">
        <w:fldChar w:fldCharType="begin">
          <w:fldData xml:space="preserve">PEVuZE5vdGU+PENpdGU+PEF1dGhvcj5Ib2JvbHRoPC9BdXRob3I+PFllYXI+MjAwNzwvWWVhcj48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</w:fldData>
        </w:fldChar>
      </w:r>
      <w:r w:rsidR="006C2EB4">
        <w:instrText xml:space="preserve"> ADDIN EN.CITE </w:instrText>
      </w:r>
      <w:r w:rsidR="006C2EB4">
        <w:fldChar w:fldCharType="begin">
          <w:fldData xml:space="preserve">PEVuZE5vdGU+PENpdGU+PEF1dGhvcj5Ib2JvbHRoPC9BdXRob3I+PFllYXI+MjAwNzwvWWVhcj48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</w:fldData>
        </w:fldChar>
      </w:r>
      <w:r w:rsidR="006C2EB4">
        <w:instrText xml:space="preserve"> ADDIN EN.CITE.DATA </w:instrText>
      </w:r>
      <w:r w:rsidR="006C2EB4">
        <w:fldChar w:fldCharType="end"/>
      </w:r>
      <w:r w:rsidR="00B65961">
        <w:fldChar w:fldCharType="separate"/>
      </w:r>
      <w:r w:rsidR="006C2EB4">
        <w:rPr>
          <w:noProof/>
        </w:rPr>
        <w:t>[</w:t>
      </w:r>
      <w:hyperlink w:anchor="_ENREF_12" w:tooltip="Chen, 2001 #260" w:history="1">
        <w:r w:rsidR="006C2EB4">
          <w:rPr>
            <w:noProof/>
          </w:rPr>
          <w:t>12</w:t>
        </w:r>
      </w:hyperlink>
      <w:r w:rsidR="006C2EB4">
        <w:rPr>
          <w:noProof/>
        </w:rPr>
        <w:t xml:space="preserve">, </w:t>
      </w:r>
      <w:hyperlink w:anchor="_ENREF_35" w:tooltip="Hobolth, 2007 #262" w:history="1">
        <w:r w:rsidR="006C2EB4">
          <w:rPr>
            <w:noProof/>
          </w:rPr>
          <w:t>35</w:t>
        </w:r>
      </w:hyperlink>
      <w:r w:rsidR="006C2EB4">
        <w:rPr>
          <w:noProof/>
        </w:rPr>
        <w:t>]</w:t>
      </w:r>
      <w:r w:rsidR="00B65961">
        <w:fldChar w:fldCharType="end"/>
      </w:r>
      <w:r w:rsidR="00B65961">
        <w:t>. Os resultados foram comparados com os de Chen e Li de 2001</w:t>
      </w:r>
      <w:r w:rsidR="00845550">
        <w:t xml:space="preserve"> </w:t>
      </w:r>
      <w:r w:rsidR="00845550">
        <w:fldChar w:fldCharType="begin"/>
      </w:r>
      <w:r w:rsidR="006C2EB4">
        <w:instrText xml:space="preserve"> ADDIN EN.CITE &lt;EndNote&gt;&lt;Cite&gt;&lt;Author&gt;Chen&lt;/Author&gt;&lt;Year&gt;2001&lt;/Year&gt;&lt;RecNum&gt;260&lt;/RecNum&gt;&lt;DisplayText&gt;[12]&lt;/DisplayText&gt;&lt;record&gt;&lt;rec-number&gt;260&lt;/rec-number&gt;&lt;foreign-keys&gt;&lt;key app="EN" db-id="s9tvd90srwrdaue90wtx02a6rxf5aw5p2faa"&gt;260&lt;/key&gt;&lt;/foreign-keys&gt;&lt;ref-type name="Journal Article"&gt;17&lt;/ref-type&gt;&lt;contributors&gt;&lt;authors&gt;&lt;author&gt;Chen, F. C.&lt;/author&gt;&lt;author&gt;Li, W. H.&lt;/author&gt;&lt;/authors&gt;&lt;/contributors&gt;&lt;auth-address&gt;Department of Life Science, National Tsing Hua University, Taiwan.&lt;/auth-address&gt;&lt;titles&gt;&lt;title&gt;Genomic divergences between humans and other hominoids and the effective population size of the common ancestor of humans and chimpanzees&lt;/title&gt;&lt;secondary-title&gt;Am J Hum Genet&lt;/secondary-title&gt;&lt;alt-title&gt;American journal of human genetics&lt;/alt-title&gt;&lt;/titles&gt;&lt;pages&gt;444-56&lt;/pages&gt;&lt;volume&gt;68&lt;/volume&gt;&lt;number&gt;2&lt;/number&gt;&lt;edition&gt;2001/02/15&lt;/edition&gt;&lt;keywords&gt;&lt;keyword&gt;Alu Elements&lt;/keyword&gt;&lt;keyword&gt;Animals&lt;/keyword&gt;&lt;keyword&gt;DNA/genetics&lt;/keyword&gt;&lt;keyword&gt;DNA, Intergenic&lt;/keyword&gt;&lt;keyword&gt;Evolution, Molecular&lt;/keyword&gt;&lt;keyword&gt;Genetic Variation&lt;/keyword&gt;&lt;keyword&gt;*Genome&lt;/keyword&gt;&lt;keyword&gt;*Genome, Human&lt;/keyword&gt;&lt;keyword&gt;Gorilla gorilla/genetics&lt;/keyword&gt;&lt;keyword&gt;Humans&lt;/keyword&gt;&lt;keyword&gt;Male&lt;/keyword&gt;&lt;keyword&gt;Open Reading Frames&lt;/keyword&gt;&lt;keyword&gt;Pan troglodytes/genetics&lt;/keyword&gt;&lt;keyword&gt;Phylogeny&lt;/keyword&gt;&lt;keyword&gt;Pongo pygmaeus/genetics&lt;/keyword&gt;&lt;keyword&gt;Primates/*genetics&lt;/keyword&gt;&lt;keyword&gt;Pseudogenes&lt;/keyword&gt;&lt;keyword&gt;Time Factors&lt;/keyword&gt;&lt;keyword&gt;Y Chromosome&lt;/keyword&gt;&lt;/keywords&gt;&lt;dates&gt;&lt;year&gt;2001&lt;/year&gt;&lt;pub-dates&gt;&lt;date&gt;Feb&lt;/date&gt;&lt;/pub-dates&gt;&lt;/dates&gt;&lt;isbn&gt;0002-9297 (Print)&amp;#xD;0002-9297 (Linking)&lt;/isbn&gt;&lt;accession-num&gt;11170892&lt;/accession-num&gt;&lt;work-type&gt;Comparative Study&amp;#xD;Research Support, U.S. Gov&amp;apos;t, P.H.S.&lt;/work-type&gt;&lt;urls&gt;&lt;related-urls&gt;&lt;url&gt;http://www.ncbi.nlm.nih.gov/pubmed/11170892&lt;/url&gt;&lt;/related-urls&gt;&lt;/urls&gt;&lt;custom2&gt;1235277&lt;/custom2&gt;&lt;electronic-resource-num&gt;10.1086/318206&lt;/electronic-resource-num&gt;&lt;language&gt;eng&lt;/language&gt;&lt;/record&gt;&lt;/Cite&gt;&lt;/EndNote&gt;</w:instrText>
      </w:r>
      <w:r w:rsidR="00845550">
        <w:fldChar w:fldCharType="separate"/>
      </w:r>
      <w:r w:rsidR="0057369B">
        <w:rPr>
          <w:noProof/>
        </w:rPr>
        <w:t>[</w:t>
      </w:r>
      <w:hyperlink w:anchor="_ENREF_12" w:tooltip="Chen, 2001 #260" w:history="1">
        <w:r w:rsidR="006C2EB4">
          <w:rPr>
            <w:noProof/>
          </w:rPr>
          <w:t>12</w:t>
        </w:r>
      </w:hyperlink>
      <w:r w:rsidR="0057369B">
        <w:rPr>
          <w:noProof/>
        </w:rPr>
        <w:t>]</w:t>
      </w:r>
      <w:r w:rsidR="00845550">
        <w:fldChar w:fldCharType="end"/>
      </w:r>
      <w:r w:rsidR="00B65961">
        <w:t xml:space="preserve">, que obteve estas estimativas a partir de um conjunto de 53 locos </w:t>
      </w:r>
      <w:r w:rsidR="00933EE5">
        <w:t xml:space="preserve">nucleares </w:t>
      </w:r>
      <w:r w:rsidR="00B65961">
        <w:t xml:space="preserve">e é um dos trabalhos mais citados da área. </w:t>
      </w:r>
    </w:p>
    <w:p w:rsidR="00845550" w:rsidRDefault="00D86713" w:rsidP="000F1A7C">
      <w:r>
        <w:t xml:space="preserve">Foi observado que o intervalo de </w:t>
      </w:r>
      <w:r w:rsidR="00845550">
        <w:t>confiança de 95% das</w:t>
      </w:r>
      <w:r w:rsidR="006E5646">
        <w:t xml:space="preserve"> estimativas de tempo de divergência foram </w:t>
      </w:r>
      <w:r w:rsidR="00845550">
        <w:t>reduzidos entre duas a três vezes (Fig. 5)</w:t>
      </w:r>
      <w:r w:rsidR="00F45577">
        <w:t xml:space="preserve"> nas estimativas geradas a partir do conjunto de 300 locos</w:t>
      </w:r>
      <w:r w:rsidR="008345AE">
        <w:t>. F</w:t>
      </w:r>
      <w:r w:rsidR="00F45577">
        <w:t>oram</w:t>
      </w:r>
      <w:r w:rsidR="008345AE">
        <w:t xml:space="preserve"> estimado</w:t>
      </w:r>
      <w:r w:rsidR="00F45577">
        <w:t>s</w:t>
      </w:r>
      <w:r w:rsidR="008345AE">
        <w:t xml:space="preserve"> </w:t>
      </w:r>
      <w:r w:rsidR="00F45577">
        <w:t>em 4,3</w:t>
      </w:r>
      <w:r w:rsidR="00643258">
        <w:t xml:space="preserve"> Ma</w:t>
      </w:r>
      <w:r w:rsidR="008345AE">
        <w:t xml:space="preserve"> o tempo de divergência entre humanos e chimpanzés</w:t>
      </w:r>
      <w:r w:rsidR="00643258">
        <w:t xml:space="preserve"> e em 12,3 Ma</w:t>
      </w:r>
      <w:r w:rsidR="00F45577">
        <w:t xml:space="preserve"> o tempo de divergência da linhagem do orango</w:t>
      </w:r>
      <w:r w:rsidR="00643258">
        <w:t>tango, 0,5 e 1,8 Ma</w:t>
      </w:r>
      <w:r w:rsidR="00F45577">
        <w:t xml:space="preserve"> mais recente do que o estimado utilizando</w:t>
      </w:r>
      <w:r w:rsidR="00F45577" w:rsidRPr="00F45577">
        <w:t xml:space="preserve"> </w:t>
      </w:r>
      <w:r w:rsidR="00F45577">
        <w:t>o conjunto de 53 locos respectivamente. Ambos conjuntos concordaram no tempo de divergência do gorila em val</w:t>
      </w:r>
      <w:r w:rsidR="00643258">
        <w:t>ores próximo a 6 Ma</w:t>
      </w:r>
      <w:r w:rsidR="00F45577">
        <w:t xml:space="preserve"> (5,9 utilizando 53 locos e 6,1 utilizando 300).</w:t>
      </w:r>
    </w:p>
    <w:p w:rsidR="00C03156" w:rsidRDefault="00845550" w:rsidP="00F54EC2">
      <w:r w:rsidRPr="00F54EC2">
        <w:t>Para os parâmetros de tamanho efetivo de</w:t>
      </w:r>
      <w:r w:rsidR="00F54EC2">
        <w:t xml:space="preserve"> população ancestral</w:t>
      </w:r>
      <w:r w:rsidR="006747C7">
        <w:t xml:space="preserve"> as análises foram feitas usando tempo de geração </w:t>
      </w:r>
      <w:r w:rsidR="005E3CB7">
        <w:t xml:space="preserve">(TG) </w:t>
      </w:r>
      <w:r w:rsidR="006747C7">
        <w:t>vari</w:t>
      </w:r>
      <w:r w:rsidR="003D5249">
        <w:t>ável ou fixo em 2</w:t>
      </w:r>
      <w:r w:rsidR="006747C7">
        <w:t>0 anos</w:t>
      </w:r>
      <w:r w:rsidR="005E3CB7">
        <w:t>.</w:t>
      </w:r>
      <w:r w:rsidR="008345AE">
        <w:t xml:space="preserve"> Analizando o conjunto de 300 locos, as</w:t>
      </w:r>
      <w:r w:rsidR="00F54EC2">
        <w:t xml:space="preserve"> estimativas </w:t>
      </w:r>
      <w:r w:rsidR="008345AE">
        <w:t xml:space="preserve">para o ancestral humano-chimapanzé </w:t>
      </w:r>
      <w:r w:rsidR="00F54EC2">
        <w:t>variaram entre</w:t>
      </w:r>
      <w:r w:rsidR="00F54EC2" w:rsidRPr="00F54EC2">
        <w:t xml:space="preserve"> </w:t>
      </w:r>
      <w:r w:rsidR="00F54EC2">
        <w:t>37</w:t>
      </w:r>
      <w:r w:rsidR="006415CD">
        <w:t> </w:t>
      </w:r>
      <w:r w:rsidR="00F54EC2">
        <w:t>000 e 50</w:t>
      </w:r>
      <w:r w:rsidR="006415CD">
        <w:t> </w:t>
      </w:r>
      <w:r w:rsidR="00F54EC2" w:rsidRPr="00F54EC2">
        <w:t>000</w:t>
      </w:r>
      <w:r w:rsidR="008345AE">
        <w:t>,</w:t>
      </w:r>
      <w:r w:rsidR="00F54EC2" w:rsidRPr="00F54EC2">
        <w:t xml:space="preserve"> </w:t>
      </w:r>
      <w:r w:rsidR="005E3CB7">
        <w:t>dependendo do TG</w:t>
      </w:r>
      <w:r w:rsidR="00F54EC2">
        <w:t xml:space="preserve"> </w:t>
      </w:r>
      <w:r w:rsidR="005E3CB7">
        <w:t>utilizado</w:t>
      </w:r>
      <w:r w:rsidR="00F54EC2" w:rsidRPr="00F54EC2">
        <w:t>,</w:t>
      </w:r>
      <w:r w:rsidR="00F54EC2">
        <w:t xml:space="preserve"> enquanto que as estimativas usando 53 locos variaram entre 17</w:t>
      </w:r>
      <w:r w:rsidR="006415CD">
        <w:t> </w:t>
      </w:r>
      <w:r w:rsidR="00F54EC2">
        <w:t>000 e 23</w:t>
      </w:r>
      <w:r w:rsidR="006415CD">
        <w:t> </w:t>
      </w:r>
      <w:r w:rsidR="00F54EC2">
        <w:t>000 (Fig. 6</w:t>
      </w:r>
      <w:r w:rsidR="00F54EC2" w:rsidRPr="00F54EC2">
        <w:t>).</w:t>
      </w:r>
      <w:r w:rsidR="00C03156">
        <w:t xml:space="preserve"> De modo similar, o tamanho de população efetiva para o ancestral humano, chimpanzé, gorila foi estimada entre 40</w:t>
      </w:r>
      <w:r w:rsidR="006415CD">
        <w:t> </w:t>
      </w:r>
      <w:r w:rsidR="00C03156">
        <w:t>000 e 43</w:t>
      </w:r>
      <w:r w:rsidR="006415CD">
        <w:t> </w:t>
      </w:r>
      <w:r w:rsidR="00C03156">
        <w:t>000 para todos os conjuntos de dados.</w:t>
      </w:r>
    </w:p>
    <w:p w:rsidR="006F78BC" w:rsidRDefault="006F78BC" w:rsidP="00FC3782">
      <w:pPr>
        <w:ind w:firstLine="0"/>
        <w:jc w:val="center"/>
      </w:pPr>
      <w:r>
        <w:rPr>
          <w:noProof/>
          <w:lang w:val="en-US"/>
        </w:rPr>
        <w:lastRenderedPageBreak/>
        <w:drawing>
          <wp:inline distT="0" distB="0" distL="0" distR="0" wp14:anchorId="239605C2" wp14:editId="4D67A32A">
            <wp:extent cx="4648200" cy="3945347"/>
            <wp:effectExtent l="0" t="0" r="0" b="0"/>
            <wp:docPr id="7" name="Imagem 4" descr="C:\Users\igor.costa\Desktop\Divergenc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gor.costa\Desktop\DivergenceTime.png"/>
                    <pic:cNvPicPr>
                      <a:picLocks noChangeAspect="1" noChangeArrowheads="1"/>
                    </pic:cNvPicPr>
                  </pic:nvPicPr>
                  <pic:blipFill>
                    <a:blip r:embed="rId18"/>
                    <a:srcRect/>
                    <a:stretch>
                      <a:fillRect/>
                    </a:stretch>
                  </pic:blipFill>
                  <pic:spPr bwMode="auto">
                    <a:xfrm>
                      <a:off x="0" y="0"/>
                      <a:ext cx="4648200" cy="3945347"/>
                    </a:xfrm>
                    <a:prstGeom prst="rect">
                      <a:avLst/>
                    </a:prstGeom>
                    <a:noFill/>
                    <a:ln w="9525">
                      <a:noFill/>
                      <a:miter lim="800000"/>
                      <a:headEnd/>
                      <a:tailEnd/>
                    </a:ln>
                  </pic:spPr>
                </pic:pic>
              </a:graphicData>
            </a:graphic>
          </wp:inline>
        </w:drawing>
      </w:r>
    </w:p>
    <w:p w:rsidR="006F78BC" w:rsidRPr="006F78BC" w:rsidRDefault="006F78BC" w:rsidP="006F78BC">
      <w:pPr>
        <w:jc w:val="center"/>
        <w:rPr>
          <w:noProof/>
        </w:rPr>
      </w:pPr>
      <w:bookmarkStart w:id="95" w:name="_Toc429622289"/>
      <w:r>
        <w:t xml:space="preserve">Figura </w:t>
      </w:r>
      <w:r w:rsidR="00C90FE7">
        <w:fldChar w:fldCharType="begin"/>
      </w:r>
      <w:r w:rsidR="00EF544D">
        <w:instrText xml:space="preserve"> SEQ Figura \* ARABIC </w:instrText>
      </w:r>
      <w:r w:rsidR="00C90FE7">
        <w:fldChar w:fldCharType="separate"/>
      </w:r>
      <w:r w:rsidR="000B25FA">
        <w:rPr>
          <w:noProof/>
        </w:rPr>
        <w:t>5</w:t>
      </w:r>
      <w:r w:rsidR="00C90FE7">
        <w:rPr>
          <w:noProof/>
        </w:rPr>
        <w:fldChar w:fldCharType="end"/>
      </w:r>
      <w:r w:rsidRPr="001B04F6">
        <w:rPr>
          <w:noProof/>
        </w:rPr>
        <w:t xml:space="preserve">: </w:t>
      </w:r>
      <w:r>
        <w:rPr>
          <w:noProof/>
        </w:rPr>
        <w:t xml:space="preserve">Estimativa do tempo de divergência dos </w:t>
      </w:r>
      <w:r w:rsidRPr="005D4942">
        <w:rPr>
          <w:noProof/>
        </w:rPr>
        <w:t>Hominidae</w:t>
      </w:r>
      <w:bookmarkEnd w:id="95"/>
    </w:p>
    <w:p w:rsidR="006F78BC" w:rsidRDefault="006F78BC" w:rsidP="00FC3782">
      <w:pPr>
        <w:jc w:val="center"/>
      </w:pPr>
      <w:r>
        <w:rPr>
          <w:noProof/>
          <w:lang w:val="en-US"/>
        </w:rPr>
        <w:drawing>
          <wp:inline distT="0" distB="0" distL="0" distR="0" wp14:anchorId="0E1B8099" wp14:editId="50212A80">
            <wp:extent cx="5143500" cy="4176747"/>
            <wp:effectExtent l="0" t="0" r="0" b="0"/>
            <wp:docPr id="8" name="Imagem 5" descr="C:\Users\igor.costa\Desktop\PopulationSi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gor.costa\Desktop\PopulationSizes.png"/>
                    <pic:cNvPicPr>
                      <a:picLocks noChangeAspect="1" noChangeArrowheads="1"/>
                    </pic:cNvPicPr>
                  </pic:nvPicPr>
                  <pic:blipFill>
                    <a:blip r:embed="rId19"/>
                    <a:srcRect/>
                    <a:stretch>
                      <a:fillRect/>
                    </a:stretch>
                  </pic:blipFill>
                  <pic:spPr bwMode="auto">
                    <a:xfrm>
                      <a:off x="0" y="0"/>
                      <a:ext cx="5143500" cy="4176747"/>
                    </a:xfrm>
                    <a:prstGeom prst="rect">
                      <a:avLst/>
                    </a:prstGeom>
                    <a:noFill/>
                    <a:ln w="9525">
                      <a:noFill/>
                      <a:miter lim="800000"/>
                      <a:headEnd/>
                      <a:tailEnd/>
                    </a:ln>
                  </pic:spPr>
                </pic:pic>
              </a:graphicData>
            </a:graphic>
          </wp:inline>
        </w:drawing>
      </w:r>
    </w:p>
    <w:p w:rsidR="006F78BC" w:rsidRDefault="006F78BC" w:rsidP="00A03B11">
      <w:pPr>
        <w:jc w:val="center"/>
        <w:rPr>
          <w:noProof/>
        </w:rPr>
      </w:pPr>
      <w:bookmarkStart w:id="96" w:name="_Toc429622290"/>
      <w:r>
        <w:t xml:space="preserve">Figura </w:t>
      </w:r>
      <w:r w:rsidR="00C90FE7">
        <w:fldChar w:fldCharType="begin"/>
      </w:r>
      <w:r w:rsidR="00EF544D">
        <w:instrText xml:space="preserve"> SEQ Figura \* ARABIC </w:instrText>
      </w:r>
      <w:r w:rsidR="00C90FE7">
        <w:fldChar w:fldCharType="separate"/>
      </w:r>
      <w:r w:rsidR="000B25FA">
        <w:rPr>
          <w:noProof/>
        </w:rPr>
        <w:t>6</w:t>
      </w:r>
      <w:r w:rsidR="00C90FE7">
        <w:rPr>
          <w:noProof/>
        </w:rPr>
        <w:fldChar w:fldCharType="end"/>
      </w:r>
      <w:r w:rsidRPr="001B04F6">
        <w:rPr>
          <w:noProof/>
        </w:rPr>
        <w:t xml:space="preserve">: </w:t>
      </w:r>
      <w:r>
        <w:rPr>
          <w:noProof/>
        </w:rPr>
        <w:t>Estimativa do tamanho efetivo de população</w:t>
      </w:r>
      <w:bookmarkEnd w:id="96"/>
    </w:p>
    <w:p w:rsidR="006C2EB4" w:rsidRPr="00C03156" w:rsidRDefault="006C2EB4" w:rsidP="006C2EB4">
      <w:r>
        <w:lastRenderedPageBreak/>
        <w:t xml:space="preserve">Houve, porém, uma diferença considerável nas estimativas para o tamanho de população efetiva da linhagem hominóide ancestral. </w:t>
      </w:r>
      <w:r w:rsidRPr="00C03156">
        <w:t xml:space="preserve">O </w:t>
      </w:r>
      <w:r w:rsidRPr="00C03156">
        <w:rPr>
          <w:i/>
        </w:rPr>
        <w:t>dataset</w:t>
      </w:r>
      <w:r w:rsidRPr="00C03156">
        <w:t xml:space="preserve"> de 53 locos forneceu uma estimativa variando en</w:t>
      </w:r>
      <w:r>
        <w:t>tre 21 000 e 33 000 enquanto que os valores estimados a partir do conjunto de 300 locos foi bem maior, entre 72 000 e 95 000. Não foram observadas diferenças no intervalo de confiança para a linhagem ancestral humano-chimpanzé, mas as outras duas estimativas (ancestral humano-chimpanzé-gorila e hominóide) tiveram seus intervalos reduzidos pela metade.</w:t>
      </w:r>
    </w:p>
    <w:p w:rsidR="006C2EB4" w:rsidRDefault="006C2EB4" w:rsidP="006C2EB4">
      <w:r w:rsidRPr="00C03156">
        <w:t xml:space="preserve">Todas estas análises foram repetidas </w:t>
      </w:r>
      <w:r>
        <w:t xml:space="preserve">e resultados semelhantes foram obtidos </w:t>
      </w:r>
      <w:r w:rsidRPr="00C03156">
        <w:t xml:space="preserve">utilizando </w:t>
      </w:r>
      <w:r>
        <w:t>priores bayesianos exponenciais, demonstrando robustez para a escolha de priores.</w:t>
      </w:r>
    </w:p>
    <w:p w:rsidR="006C2EB4" w:rsidRPr="006F78BC" w:rsidRDefault="006C2EB4" w:rsidP="006C2EB4"/>
    <w:p w:rsidR="00014E11" w:rsidRDefault="00014E11" w:rsidP="00014E11">
      <w:pPr>
        <w:pStyle w:val="Heading3"/>
      </w:pPr>
      <w:bookmarkStart w:id="97" w:name="_Toc429622255"/>
      <w:r>
        <w:t>Teste de neutralidade</w:t>
      </w:r>
      <w:bookmarkEnd w:id="97"/>
    </w:p>
    <w:p w:rsidR="00845550" w:rsidRPr="00845550" w:rsidRDefault="00845550" w:rsidP="00845550">
      <w:r>
        <w:t xml:space="preserve">Os valores da razão transição/transverção (Ti/Tv), que é um dos parâmetros estimados pelo programa </w:t>
      </w:r>
      <w:r>
        <w:rPr>
          <w:i/>
        </w:rPr>
        <w:t>modeltest</w:t>
      </w:r>
      <w:r>
        <w:t xml:space="preserve">, </w:t>
      </w:r>
      <w:r w:rsidR="00F54EC2">
        <w:t xml:space="preserve">apresentaram uma distribuição unimodal de média 2,3 ± 0,9 (Fig. 7). Esta distribuição é uma evidência de que sitios </w:t>
      </w:r>
      <w:r w:rsidR="00492511">
        <w:t>inter</w:t>
      </w:r>
      <w:r w:rsidR="00F54EC2">
        <w:t>gênicos neutros seguem um único modo de evolução.</w:t>
      </w:r>
      <w:r w:rsidR="00492511">
        <w:t xml:space="preserve"> </w:t>
      </w:r>
    </w:p>
    <w:p w:rsidR="006F78BC" w:rsidRDefault="006F78BC" w:rsidP="00FC3782">
      <w:pPr>
        <w:ind w:firstLine="0"/>
        <w:jc w:val="center"/>
      </w:pPr>
      <w:r>
        <w:rPr>
          <w:noProof/>
          <w:lang w:val="en-US"/>
        </w:rPr>
        <w:drawing>
          <wp:inline distT="0" distB="0" distL="0" distR="0" wp14:anchorId="23683DD4" wp14:editId="7118B2DF">
            <wp:extent cx="5753100" cy="3257550"/>
            <wp:effectExtent l="19050" t="0" r="0" b="0"/>
            <wp:docPr id="9" name="Imagem 6" descr="C:\Users\igor.costa\Desktop\thesis\Ti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gor.costa\Desktop\thesis\TiTv.png"/>
                    <pic:cNvPicPr>
                      <a:picLocks noChangeAspect="1" noChangeArrowheads="1"/>
                    </pic:cNvPicPr>
                  </pic:nvPicPr>
                  <pic:blipFill>
                    <a:blip r:embed="rId20"/>
                    <a:srcRect/>
                    <a:stretch>
                      <a:fillRect/>
                    </a:stretch>
                  </pic:blipFill>
                  <pic:spPr bwMode="auto">
                    <a:xfrm>
                      <a:off x="0" y="0"/>
                      <a:ext cx="5753100" cy="3257550"/>
                    </a:xfrm>
                    <a:prstGeom prst="rect">
                      <a:avLst/>
                    </a:prstGeom>
                    <a:noFill/>
                    <a:ln w="9525">
                      <a:noFill/>
                      <a:miter lim="800000"/>
                      <a:headEnd/>
                      <a:tailEnd/>
                    </a:ln>
                  </pic:spPr>
                </pic:pic>
              </a:graphicData>
            </a:graphic>
          </wp:inline>
        </w:drawing>
      </w:r>
    </w:p>
    <w:p w:rsidR="00DF4F8B" w:rsidRPr="006F78BC" w:rsidRDefault="00DF4F8B" w:rsidP="00DF4F8B">
      <w:pPr>
        <w:jc w:val="center"/>
      </w:pPr>
      <w:bookmarkStart w:id="98" w:name="_Toc429622291"/>
      <w:r>
        <w:t xml:space="preserve">Figura </w:t>
      </w:r>
      <w:r w:rsidR="00C90FE7">
        <w:fldChar w:fldCharType="begin"/>
      </w:r>
      <w:r w:rsidR="00EF544D">
        <w:instrText xml:space="preserve"> SEQ Figura \* ARABIC </w:instrText>
      </w:r>
      <w:r w:rsidR="00C90FE7">
        <w:fldChar w:fldCharType="separate"/>
      </w:r>
      <w:r w:rsidR="000B25FA">
        <w:rPr>
          <w:noProof/>
        </w:rPr>
        <w:t>7</w:t>
      </w:r>
      <w:r w:rsidR="00C90FE7">
        <w:rPr>
          <w:noProof/>
        </w:rPr>
        <w:fldChar w:fldCharType="end"/>
      </w:r>
      <w:r w:rsidRPr="001B04F6">
        <w:rPr>
          <w:noProof/>
        </w:rPr>
        <w:t xml:space="preserve">: </w:t>
      </w:r>
      <w:r>
        <w:rPr>
          <w:noProof/>
        </w:rPr>
        <w:t>Histograma dos valores de Ti/Tv encontrados</w:t>
      </w:r>
      <w:bookmarkEnd w:id="98"/>
    </w:p>
    <w:p w:rsidR="00EF46A3" w:rsidRPr="00C63065" w:rsidRDefault="00DD3516" w:rsidP="00EF46A3">
      <w:pPr>
        <w:pStyle w:val="Ttulo1semnumerao"/>
      </w:pPr>
      <w:bookmarkStart w:id="99" w:name="_Toc429622256"/>
      <w:r>
        <w:lastRenderedPageBreak/>
        <w:t>5</w:t>
      </w:r>
      <w:r>
        <w:tab/>
      </w:r>
      <w:r w:rsidR="00EF46A3" w:rsidRPr="00C63065">
        <w:t>Conclusão</w:t>
      </w:r>
      <w:bookmarkEnd w:id="99"/>
    </w:p>
    <w:bookmarkEnd w:id="24"/>
    <w:p w:rsidR="00500BC0" w:rsidRPr="00307B48" w:rsidRDefault="00C03156" w:rsidP="00F223F7">
      <w:r>
        <w:t>Neste trabalho foi desenvolvido um programa que sugere uma solução para o problema da predição de locos anônimos em genomas completos ou parciais usando uma abordagem totalmente computacional (</w:t>
      </w:r>
      <w:r w:rsidRPr="00487A13">
        <w:rPr>
          <w:i/>
        </w:rPr>
        <w:t>in silico</w:t>
      </w:r>
      <w:r>
        <w:t>).</w:t>
      </w:r>
      <w:r w:rsidR="00487A13" w:rsidRPr="00487A13">
        <w:t xml:space="preserve"> </w:t>
      </w:r>
      <w:r w:rsidR="00487A13">
        <w:t>Embora o tempo de desenvolvimento da ferramenta tenha sido de cerca de 3 anos, agora esse problema pode ser resolvido com extrema facilidade em algumas horas, facilitando enormemente o trabalho de busca por locos anônimos.</w:t>
      </w:r>
      <w:r>
        <w:t xml:space="preserve"> Este programa foi capaz de gerar 300 locos anônimos conservados para o grupo dos </w:t>
      </w:r>
      <w:r w:rsidRPr="005D4942">
        <w:t>Hominidae</w:t>
      </w:r>
      <w:r>
        <w:t>, utilizando quatro genomas completos. Estes 300 locos foram analis</w:t>
      </w:r>
      <w:r w:rsidR="00F223F7">
        <w:t xml:space="preserve">ados e foram obtidos resultados </w:t>
      </w:r>
      <w:r>
        <w:t xml:space="preserve">compatíveis com trabalhos publicados, validando o programa. </w:t>
      </w:r>
      <w:r w:rsidR="00F223F7">
        <w:t>Além disso, foi obtido um valor de Ti/T</w:t>
      </w:r>
      <w:r>
        <w:t xml:space="preserve">v </w:t>
      </w:r>
      <w:r w:rsidR="00F223F7">
        <w:t>médio para as regiões não codificantes de hominóides. Finalmente, foram obtidas estimativas de parâmetros populacionais de hominídeos</w:t>
      </w:r>
      <w:r w:rsidR="005E3CB7">
        <w:t xml:space="preserve"> </w:t>
      </w:r>
      <w:r w:rsidR="00F223F7">
        <w:t>mais precisos que os já publicados</w:t>
      </w:r>
      <w:r>
        <w:t>.</w:t>
      </w:r>
      <w:r w:rsidR="00F223F7">
        <w:t xml:space="preserve"> </w:t>
      </w:r>
      <w:r w:rsidR="005E3CB7">
        <w:t>E</w:t>
      </w:r>
      <w:r>
        <w:t xml:space="preserve">speramos que o nosso trabalho se demonstre como o </w:t>
      </w:r>
      <w:r w:rsidR="005E3CB7">
        <w:t xml:space="preserve">novo </w:t>
      </w:r>
      <w:r>
        <w:t>padrão a ser</w:t>
      </w:r>
      <w:r w:rsidR="00F223F7">
        <w:t xml:space="preserve"> comparado para as estimativas de parâmetros populacionais dos </w:t>
      </w:r>
      <w:r w:rsidR="00F223F7" w:rsidRPr="005D4942">
        <w:t>Hominidae</w:t>
      </w:r>
      <w:r w:rsidR="00F223F7">
        <w:t>.</w:t>
      </w:r>
    </w:p>
    <w:p w:rsidR="00EF46A3" w:rsidRDefault="00EF46A3" w:rsidP="00EF46A3">
      <w:pPr>
        <w:pStyle w:val="Ttulo1semnumerao"/>
      </w:pPr>
      <w:bookmarkStart w:id="100" w:name="_Toc429622257"/>
      <w:r>
        <w:lastRenderedPageBreak/>
        <w:t>Anexos</w:t>
      </w:r>
      <w:bookmarkEnd w:id="100"/>
    </w:p>
    <w:p w:rsidR="00EF46A3" w:rsidRPr="00FC3782" w:rsidRDefault="00EF46A3" w:rsidP="00014E11">
      <w:pPr>
        <w:pStyle w:val="Ttulo2semnumerao"/>
      </w:pPr>
      <w:bookmarkStart w:id="101" w:name="_Toc429622258"/>
      <w:r w:rsidRPr="003D0993">
        <w:t xml:space="preserve">ANEXO </w:t>
      </w:r>
      <w:r w:rsidR="00FC3782" w:rsidRPr="003D0993">
        <w:t xml:space="preserve">A </w:t>
      </w:r>
      <w:r w:rsidR="00D94E91">
        <w:t>– Decaimento</w:t>
      </w:r>
      <w:r w:rsidR="00D90047">
        <w:t xml:space="preserve"> exponencial do custo de sequenciamento</w:t>
      </w:r>
      <w:bookmarkEnd w:id="101"/>
    </w:p>
    <w:p w:rsidR="00D90047" w:rsidRPr="00D90047" w:rsidRDefault="00D90047" w:rsidP="00D90047"/>
    <w:p w:rsidR="00D90047" w:rsidRDefault="00D90047" w:rsidP="00FC3782">
      <w:pPr>
        <w:ind w:firstLine="0"/>
        <w:jc w:val="center"/>
      </w:pPr>
      <w:r>
        <w:rPr>
          <w:noProof/>
          <w:lang w:val="en-US"/>
        </w:rPr>
        <w:drawing>
          <wp:inline distT="0" distB="0" distL="0" distR="0" wp14:anchorId="74F397D8" wp14:editId="40153A0C">
            <wp:extent cx="5760085" cy="4319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tpermegabase_apr201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rsidR="00D90047" w:rsidRDefault="00D90047" w:rsidP="00574333">
      <w:pPr>
        <w:pStyle w:val="Figura"/>
        <w:rPr>
          <w:lang w:val="pt-BR"/>
        </w:rPr>
      </w:pPr>
      <w:r w:rsidRPr="00D90047">
        <w:rPr>
          <w:lang w:val="pt-BR"/>
        </w:rPr>
        <w:t xml:space="preserve">Extraído de </w:t>
      </w:r>
      <w:hyperlink r:id="rId22" w:history="1">
        <w:r w:rsidR="000F1A7C" w:rsidRPr="00D713E6">
          <w:rPr>
            <w:rStyle w:val="Hyperlink"/>
            <w:lang w:val="pt-BR"/>
          </w:rPr>
          <w:t>http://www.genome.gov/sequencingcosts/</w:t>
        </w:r>
      </w:hyperlink>
    </w:p>
    <w:p w:rsidR="000F1A7C" w:rsidRPr="00B65961" w:rsidRDefault="000F1A7C" w:rsidP="00574333">
      <w:pPr>
        <w:pStyle w:val="Figura"/>
        <w:rPr>
          <w:lang w:val="pt-BR"/>
        </w:rPr>
      </w:pPr>
    </w:p>
    <w:p w:rsidR="00EF46A3" w:rsidRDefault="00EF46A3" w:rsidP="00EF46A3">
      <w:pPr>
        <w:pStyle w:val="Ttulo1semnumerao"/>
      </w:pPr>
      <w:bookmarkStart w:id="102" w:name="_Toc429622259"/>
      <w:r>
        <w:lastRenderedPageBreak/>
        <w:t>Apêndices</w:t>
      </w:r>
      <w:bookmarkEnd w:id="102"/>
    </w:p>
    <w:p w:rsidR="00EF46A3" w:rsidRDefault="00EF46A3" w:rsidP="00EF46A3">
      <w:pPr>
        <w:pStyle w:val="Ttulo2semnumerao"/>
      </w:pPr>
      <w:bookmarkStart w:id="103" w:name="_Toc429622260"/>
      <w:r>
        <w:t xml:space="preserve">APÊNDICE A – </w:t>
      </w:r>
      <w:r w:rsidR="00DF4F8B">
        <w:t>Sumário dos resultados encontrados</w:t>
      </w:r>
      <w:bookmarkEnd w:id="103"/>
    </w:p>
    <w:p w:rsidR="00DF4F8B" w:rsidRPr="00FE360F" w:rsidRDefault="00DF4F8B" w:rsidP="00DF4F8B">
      <w:pPr>
        <w:pStyle w:val="Caption"/>
      </w:pPr>
      <w:bookmarkStart w:id="104" w:name="_Toc429622292"/>
      <w:r>
        <w:t>Tabela</w:t>
      </w:r>
      <w:r w:rsidR="00C90FE7">
        <w:fldChar w:fldCharType="begin"/>
      </w:r>
      <w:r w:rsidR="00EF544D">
        <w:instrText xml:space="preserve"> SEQ Quadro \* ARABIC </w:instrText>
      </w:r>
      <w:r w:rsidR="00C90FE7">
        <w:fldChar w:fldCharType="separate"/>
      </w:r>
      <w:r w:rsidR="000B25FA">
        <w:rPr>
          <w:noProof/>
        </w:rPr>
        <w:t>1</w:t>
      </w:r>
      <w:r w:rsidR="00C90FE7">
        <w:rPr>
          <w:noProof/>
        </w:rPr>
        <w:fldChar w:fldCharType="end"/>
      </w:r>
      <w:r w:rsidRPr="00FE360F">
        <w:t>:</w:t>
      </w:r>
      <w:r>
        <w:t xml:space="preserve"> Sumário dos resultados encontrados</w:t>
      </w:r>
      <w:bookmarkEnd w:id="104"/>
    </w:p>
    <w:tbl>
      <w:tblPr>
        <w:tblW w:w="91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1314"/>
        <w:gridCol w:w="1530"/>
        <w:gridCol w:w="1260"/>
        <w:gridCol w:w="1243"/>
        <w:gridCol w:w="1156"/>
        <w:gridCol w:w="1219"/>
        <w:gridCol w:w="1422"/>
      </w:tblGrid>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ID</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Cromossomo</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Posição Inicial</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Posição Final</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Topologia</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Ti/Tv</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Modelo de Substituição</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68744514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68745513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HKY+I</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72507917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72508916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79725749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79726748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88108901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88109900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104474803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104475802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78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104827235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104828234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89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105036129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105037128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114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106289093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106290092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132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164141460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164142459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2.91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133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189343013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189344012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146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191440464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191441463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172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195326778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195327777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191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195534484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195535483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210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195752207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195753206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0.97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219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9508281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9509280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55958449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55959448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253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56838042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56839041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259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57715895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57716894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2.99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271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81424322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81425321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286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81658264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81659263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289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111724861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111725860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128524321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128525320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130727396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130728395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3.70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21845057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21846056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383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36910115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36911114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397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37495524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37496523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TrN</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398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38884861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38885860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39465300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39466299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HKY+I</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42463677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42464676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lastRenderedPageBreak/>
              <w:t>434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42665603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42666602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439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81337312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81338311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444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91385993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91386992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463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114918045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114919044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3.49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465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116164046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116165045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3.19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484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60626720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60627719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3.38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498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60835126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60836125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519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73426393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73427392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526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83386945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83387944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540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83931107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83932106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546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87382934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87383933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554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22482509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22483508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560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55793867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55794866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567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56484628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56485627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F81</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585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64296706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64297705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614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65510955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65511954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621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72179360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72180359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4.68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631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76351053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76352052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664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76597135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76598134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679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80132695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80133694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683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81931238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81932237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704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82143317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82144316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727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82490030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82491029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742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83507578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83508577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760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84227523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84228522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773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84799327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84800326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782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86488112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86489111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784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103650785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103651784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821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103849493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103850492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857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104061299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104062298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892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104295286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104296285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923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104498915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104499914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944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105015903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105016902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979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105238455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105239454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996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39737967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39738966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1023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39973727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39974726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lastRenderedPageBreak/>
              <w:t>1050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40602287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40603286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1067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83271762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83272761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1086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83474393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83475392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1098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84399968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84400967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1122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86632388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86633387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1182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61262633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61263632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1219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54255285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54256284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1222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25563441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25564440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3.17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1233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28395826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28396825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1240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30143273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30144272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HKY+I</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1272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30353880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30354879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1290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37895673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37896672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4.63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1323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38095162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38096161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1340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38297158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38298157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3.19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1364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40349006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40350005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2.94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1405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40556148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40557147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1428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40741304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40742303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1465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40949070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40950069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1493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41226829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41227828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1501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43540271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43541270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1517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52113203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52114202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1519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53837849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53838848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1528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61127278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61128277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1531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64883353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64884352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7.76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1533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66281153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66282152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1537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72159816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72160815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1553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13219366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13220365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1564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35997192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35998191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1583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41375562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41376561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1591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49498606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49499605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1618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53114436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53115435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1642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116115936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116116935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1655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116330528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116331527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1670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117411742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117412741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1685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118431064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118432063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1711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118610736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118611735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lastRenderedPageBreak/>
              <w:t>1715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122000479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122001478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1728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122203140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122204139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1750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122422345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122423344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3.79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1772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122652643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122653642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3.43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1783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122861233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122862232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1785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125207247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125208246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1805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125423956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125424955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1812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128787322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128788321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1823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133802185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133803184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1832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139144319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139145318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1834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147101848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147102847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1847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155543931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155544930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1882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155755037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155756036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1891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180240600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180241599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1894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184174075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184175074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1898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185164829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185165828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F81</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1915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192405374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192406373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1924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192995547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192996546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1930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193482992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193483991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1936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195241727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195242726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1937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210880132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210881131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1940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226422985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226423984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1945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12581284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12582283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2035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39552847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39553846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2041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55782618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55783617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2075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5463141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5464140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TrN</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2089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5677111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5678110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K80+I</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2095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20723443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20724442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2110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20930151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20931150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2.97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2112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70512728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70513727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2118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74764327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74765326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6.75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2131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83010946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83011945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2159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83211631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83212630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2178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83415546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83416545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2196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83620650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83621649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2211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89792169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89793168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TrN</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lastRenderedPageBreak/>
              <w:t>2239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94708276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94709275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2246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95396204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95397203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2256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95897114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95898113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2265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103847850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103848849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2267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106069554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106070553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TrN</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2272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110185193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110186192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2287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117339812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117340811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2289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135672541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135673540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3.68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2293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137217173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137218172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2308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144404890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144405889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TPM1uf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2328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144605905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144606904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2352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144823203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144824202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2378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145091788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145092787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2402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145304167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145305166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2406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162026067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162027066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2437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162235127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162236126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2450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163764888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163765887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2454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164405624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164406623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2464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176351409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176352408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2473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10943393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10944392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2483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11138281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11139280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2484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18247486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18248485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2487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18689510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18690509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TrN</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2497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18894844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18895843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2507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24114292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24115291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2539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30434197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30435196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2552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32564007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32565006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2574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32765487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32766486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TPM1uf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2582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35175679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35176678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2595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45732389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45733388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2605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60037725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60038724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2625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60258127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60259126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2648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63695828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63696827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2665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63893286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63894285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2686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67106369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67107368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2700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114310805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114311804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lastRenderedPageBreak/>
              <w:t>2715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115347616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115348615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2725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124935714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124936713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2746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126314160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126315159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2761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129505308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129506307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2768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130169222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130170221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2784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160183891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160184890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TPM1uf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2835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180211863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180212862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2879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2514990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2515989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HKY+I</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2886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3803204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3804203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2900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5807182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5808181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2906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27780120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27781119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2916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30631523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30632522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2939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30850307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30851306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2950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51684176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51685175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F81</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2954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63548670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63549669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2975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63751670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63752669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2976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84706636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84707635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2995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87949953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87950952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F81</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3003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99241732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99242731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3015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103813829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103814828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4.25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3023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105633320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105634319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3032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106129658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106130657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3040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110086427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110087426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3041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113824045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113825044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3046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119917448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119918447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3060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123845234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123846233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3077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144751618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144752617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3082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166598000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166598999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3.46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3093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9378117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9379116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3097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18780959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18781958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3117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48415235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48416234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3138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66315472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66316471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3160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66933522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66934521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3163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76986504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76987503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3183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78164459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78165458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F81</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3200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78390820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78391819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lastRenderedPageBreak/>
              <w:t>3204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80763831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80764830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3221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80988597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80989596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3243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81229063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81230062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3249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82578541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82579540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3263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90793821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90794820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3305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90999441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91000440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3339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93652222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93653221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3342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94649346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94650345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3358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94858271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94859270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3371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95006333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95007332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3.97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3377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95096367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95097366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3380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95106016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95107015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3384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95120342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95121341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3385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95122099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95123098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3386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95126619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95127618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F81</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3387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95128722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95129721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6.10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3393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95174381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95175380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HKY+I</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3395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95186508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95187507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6.07</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3396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95206851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95207850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TPM1uf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3397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95217561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95218560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3401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95231796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95232795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3410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95276070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95277069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3.14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3415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101107652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101108651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3425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103207185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103208184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3443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103798086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103799085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3446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104226765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104227764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3473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104433238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104434237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TrN</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3481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115094761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115095760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3487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119549763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119550762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3515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119738103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119739102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3523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126885903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126886902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3530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141846722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141847721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TPM1uf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3534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145061120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145062119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3546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156146881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156147880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K80</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3556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41359684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41360683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2.83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3573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42451678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42452677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lastRenderedPageBreak/>
              <w:t>3577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49468643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49469642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3589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52474207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52475206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3625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52690817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52691816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3661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85888782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85889781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F81</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3677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113632664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113633663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3.41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3681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118671413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118672412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3683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125669627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125670626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3686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145883492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145884491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3694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76000407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76001406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2.94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3707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77781402</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77782401</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3727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83659161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83660160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TPM1uf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3737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89010429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89011428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3741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114534601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114535600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TPM1uf+I</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3749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114992073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114993072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6.80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HKY+I</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3761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141723200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141724199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3766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1536428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1537427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4.46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3783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1743015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1744014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3789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11850793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11851792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3794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13705376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13706375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4.05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3800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18009516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18010515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3830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23189453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23190452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1.59</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3860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23412105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23413104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F81</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3863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24157509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24158508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3882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25351936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25352935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3890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26382945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26383944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TrN</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3896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30093346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30094345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3922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30356760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30357759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3923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31849777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31850776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3937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32044149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32045148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3955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74083427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74084426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1.84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3964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81075848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81076847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2.61</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3975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118356705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118357704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TPM2uf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3989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119729136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119730135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4019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7624243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7625242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4024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20680056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20681055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4036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20896970</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20897969</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lastRenderedPageBreak/>
              <w:t>4043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35320455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35321454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4050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66898623</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66899622</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1.90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4058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67116446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67117445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TrN</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4062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79697749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79698748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2.10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4066</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82207815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82208814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2.33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4072</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83274809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83275808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2.72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4075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85589655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85590654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3.80</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4087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91096066</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91097065</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4110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98888588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98889587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2.28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4135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99170074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99171073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2.54</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4138</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117612134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117613133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2.46</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4143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121580764</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121581763</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1.52</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4149</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122213105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122214104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4153</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125866857</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125867856</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1.63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4155</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127094708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127095707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1.78</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4160</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137895295</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137896294</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5.25</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4177</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138145219</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138146218</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((H,G),C)</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2.53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4181</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142823291</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142824290</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((C,G),H)</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N.A.</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TPM3uf</w:t>
            </w:r>
          </w:p>
        </w:tc>
      </w:tr>
      <w:tr w:rsidR="00DF4F8B" w:rsidRPr="00883143" w:rsidTr="003E36D9">
        <w:trPr>
          <w:trHeight w:val="227"/>
          <w:jc w:val="center"/>
        </w:trPr>
        <w:tc>
          <w:tcPr>
            <w:tcW w:w="1314"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sz w:val="18"/>
              </w:rPr>
            </w:pPr>
            <w:r w:rsidRPr="00883143">
              <w:rPr>
                <w:rFonts w:ascii="Arial" w:hAnsi="Arial" w:cs="Arial"/>
                <w:sz w:val="18"/>
              </w:rPr>
              <w:t>4184</w:t>
            </w:r>
          </w:p>
        </w:tc>
        <w:tc>
          <w:tcPr>
            <w:tcW w:w="1530"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X</w:t>
            </w:r>
          </w:p>
        </w:tc>
        <w:tc>
          <w:tcPr>
            <w:tcW w:w="1260"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144511738</w:t>
            </w:r>
          </w:p>
        </w:tc>
        <w:tc>
          <w:tcPr>
            <w:tcW w:w="1243"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144512737</w:t>
            </w:r>
          </w:p>
        </w:tc>
        <w:tc>
          <w:tcPr>
            <w:tcW w:w="1156"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((H,C),G)</w:t>
            </w:r>
          </w:p>
        </w:tc>
        <w:tc>
          <w:tcPr>
            <w:tcW w:w="1219" w:type="dxa"/>
            <w:tcBorders>
              <w:top w:val="single" w:sz="4" w:space="0" w:color="auto"/>
              <w:left w:val="single" w:sz="4" w:space="0" w:color="auto"/>
              <w:bottom w:val="single" w:sz="12" w:space="0" w:color="auto"/>
              <w:right w:val="single" w:sz="4" w:space="0" w:color="auto"/>
            </w:tcBorders>
            <w:shd w:val="clear" w:color="auto" w:fill="auto"/>
            <w:vAlign w:val="center"/>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1.53</w:t>
            </w:r>
          </w:p>
        </w:tc>
        <w:tc>
          <w:tcPr>
            <w:tcW w:w="1422" w:type="dxa"/>
            <w:tcBorders>
              <w:top w:val="single" w:sz="4" w:space="0" w:color="auto"/>
              <w:left w:val="single" w:sz="4" w:space="0" w:color="auto"/>
              <w:bottom w:val="single" w:sz="12" w:space="0" w:color="auto"/>
              <w:right w:val="single" w:sz="4" w:space="0" w:color="auto"/>
            </w:tcBorders>
            <w:shd w:val="clear" w:color="auto" w:fill="auto"/>
            <w:tcMar>
              <w:top w:w="72" w:type="dxa"/>
              <w:left w:w="144" w:type="dxa"/>
              <w:bottom w:w="72" w:type="dxa"/>
              <w:right w:w="144" w:type="dxa"/>
            </w:tcMar>
            <w:vAlign w:val="center"/>
            <w:hideMark/>
          </w:tcPr>
          <w:p w:rsidR="00DF4F8B" w:rsidRPr="00883143" w:rsidRDefault="00DF4F8B" w:rsidP="003E36D9">
            <w:pPr>
              <w:pStyle w:val="SemFormatao"/>
              <w:rPr>
                <w:rFonts w:ascii="Arial" w:hAnsi="Arial" w:cs="Arial"/>
                <w:bCs/>
                <w:kern w:val="24"/>
                <w:sz w:val="18"/>
                <w:szCs w:val="48"/>
              </w:rPr>
            </w:pPr>
            <w:r w:rsidRPr="00883143">
              <w:rPr>
                <w:rFonts w:ascii="Arial" w:hAnsi="Arial" w:cs="Arial"/>
                <w:bCs/>
                <w:kern w:val="24"/>
                <w:sz w:val="18"/>
                <w:szCs w:val="48"/>
              </w:rPr>
              <w:t>HKY</w:t>
            </w:r>
          </w:p>
        </w:tc>
      </w:tr>
    </w:tbl>
    <w:p w:rsidR="00DF4F8B" w:rsidRPr="00D94E91" w:rsidRDefault="00DF4F8B"/>
    <w:p w:rsidR="00DF4F8B" w:rsidRDefault="00DF4F8B">
      <w:pPr>
        <w:spacing w:after="160" w:line="259" w:lineRule="auto"/>
        <w:ind w:firstLine="0"/>
        <w:jc w:val="left"/>
      </w:pPr>
      <w:r w:rsidRPr="00D94E91">
        <w:br w:type="page"/>
      </w:r>
    </w:p>
    <w:p w:rsidR="00D94E91" w:rsidRDefault="00D94E91" w:rsidP="00D94E91">
      <w:pPr>
        <w:pStyle w:val="Ttulo2semnumerao"/>
      </w:pPr>
      <w:bookmarkStart w:id="105" w:name="_Toc429622261"/>
      <w:r>
        <w:lastRenderedPageBreak/>
        <w:t>APÊNDICE B – Manual do pacote alfie</w:t>
      </w:r>
      <w:bookmarkEnd w:id="105"/>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b/>
          <w:bCs/>
          <w:kern w:val="1"/>
          <w:sz w:val="26"/>
          <w:szCs w:val="26"/>
          <w:lang w:val="en-US" w:eastAsia="zh-CN" w:bidi="hi-IN"/>
        </w:rPr>
      </w:pPr>
      <w:r w:rsidRPr="00D94E91">
        <w:rPr>
          <w:rFonts w:ascii="Liberation Serif" w:eastAsia="Droid Sans Fallback" w:hAnsi="Liberation Serif" w:cs="Lohit Hindi"/>
          <w:b/>
          <w:bCs/>
          <w:noProof/>
          <w:kern w:val="1"/>
          <w:sz w:val="26"/>
          <w:szCs w:val="26"/>
          <w:lang w:val="en-US"/>
        </w:rPr>
        <w:drawing>
          <wp:inline distT="0" distB="0" distL="0" distR="0" wp14:anchorId="2D3BEE02" wp14:editId="6F269B11">
            <wp:extent cx="5486400" cy="2445385"/>
            <wp:effectExtent l="0" t="0" r="0" b="0"/>
            <wp:docPr id="3"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Picture 117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86400" cy="2445385"/>
                    </a:xfrm>
                    <a:prstGeom prst="rect">
                      <a:avLst/>
                    </a:prstGeom>
                  </pic:spPr>
                </pic:pic>
              </a:graphicData>
            </a:graphic>
          </wp:inline>
        </w:drawing>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b/>
          <w:bCs/>
          <w:kern w:val="1"/>
          <w:sz w:val="26"/>
          <w:szCs w:val="26"/>
          <w:lang w:val="en-US" w:eastAsia="zh-CN" w:bidi="hi-IN"/>
        </w:rPr>
      </w:pPr>
      <w:r w:rsidRPr="00D94E91">
        <w:rPr>
          <w:rFonts w:ascii="Liberation Serif" w:eastAsia="Droid Sans Fallback" w:hAnsi="Liberation Serif" w:cs="Lohit Hindi"/>
          <w:b/>
          <w:bCs/>
          <w:kern w:val="1"/>
          <w:sz w:val="58"/>
          <w:szCs w:val="26"/>
          <w:lang w:val="en-US" w:eastAsia="zh-CN" w:bidi="hi-IN"/>
        </w:rPr>
        <w:t>Alfie 1.0</w:t>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b/>
          <w:bCs/>
          <w:kern w:val="1"/>
          <w:sz w:val="26"/>
          <w:szCs w:val="26"/>
          <w:lang w:val="en-US"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b/>
          <w:bCs/>
          <w:kern w:val="1"/>
          <w:sz w:val="36"/>
          <w:szCs w:val="26"/>
          <w:lang w:val="en-US" w:eastAsia="zh-CN" w:bidi="hi-IN"/>
        </w:rPr>
      </w:pPr>
      <w:r>
        <w:rPr>
          <w:rFonts w:ascii="Liberation Serif" w:eastAsia="Droid Sans Fallback" w:hAnsi="Liberation Serif" w:cs="Lohit Hindi"/>
          <w:b/>
          <w:bCs/>
          <w:kern w:val="1"/>
          <w:sz w:val="36"/>
          <w:szCs w:val="26"/>
          <w:lang w:val="en-US" w:eastAsia="zh-CN" w:bidi="hi-IN"/>
        </w:rPr>
        <w:t>A</w:t>
      </w:r>
      <w:r w:rsidRPr="00D94E91">
        <w:rPr>
          <w:rFonts w:ascii="Liberation Serif" w:eastAsia="Droid Sans Fallback" w:hAnsi="Liberation Serif" w:cs="Lohit Hindi"/>
          <w:b/>
          <w:bCs/>
          <w:kern w:val="1"/>
          <w:sz w:val="36"/>
          <w:szCs w:val="26"/>
          <w:lang w:val="en-US" w:eastAsia="zh-CN" w:bidi="hi-IN"/>
        </w:rPr>
        <w:t xml:space="preserve"> package for nuclear anonymous loci prediction and phylogenomic analysis using complete genomes</w:t>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b/>
          <w:bCs/>
          <w:kern w:val="1"/>
          <w:sz w:val="26"/>
          <w:szCs w:val="26"/>
          <w:lang w:val="en-US"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b/>
          <w:bCs/>
          <w:kern w:val="1"/>
          <w:sz w:val="26"/>
          <w:szCs w:val="26"/>
          <w:lang w:val="en-US"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r w:rsidRPr="00D94E91">
        <w:rPr>
          <w:rFonts w:ascii="Liberation Serif" w:eastAsia="Droid Sans Fallback" w:hAnsi="Liberation Serif" w:cs="Lohit Hindi"/>
          <w:kern w:val="1"/>
          <w:sz w:val="26"/>
          <w:szCs w:val="26"/>
          <w:lang w:eastAsia="zh-CN" w:bidi="hi-IN"/>
        </w:rPr>
        <w:t>Igor Rodrigues da Costa</w:t>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r w:rsidRPr="00D94E91">
        <w:rPr>
          <w:rFonts w:ascii="Liberation Serif" w:eastAsia="Droid Sans Fallback" w:hAnsi="Liberation Serif" w:cs="Lohit Hindi"/>
          <w:kern w:val="1"/>
          <w:sz w:val="26"/>
          <w:szCs w:val="26"/>
          <w:lang w:eastAsia="zh-CN" w:bidi="hi-IN"/>
        </w:rPr>
        <w:t>William Bryan Jennings</w:t>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r w:rsidRPr="00D94E91">
        <w:rPr>
          <w:rFonts w:ascii="Liberation Serif" w:eastAsia="Droid Sans Fallback" w:hAnsi="Liberation Serif" w:cs="Lohit Hindi"/>
          <w:kern w:val="1"/>
          <w:sz w:val="26"/>
          <w:szCs w:val="26"/>
          <w:lang w:eastAsia="zh-CN" w:bidi="hi-IN"/>
        </w:rPr>
        <w:t>Francisco Prosdocimi</w:t>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Verdana"/>
          <w:kern w:val="1"/>
          <w:sz w:val="14"/>
          <w:szCs w:val="26"/>
          <w:lang w:eastAsia="zh-CN" w:bidi="hi-IN"/>
        </w:rPr>
      </w:pPr>
      <w:r w:rsidRPr="00D94E91">
        <w:rPr>
          <w:rFonts w:ascii="Liberation Serif" w:eastAsia="Droid Sans Fallback" w:hAnsi="Liberation Serif" w:cs="Braggadocio"/>
          <w:kern w:val="1"/>
          <w:sz w:val="40"/>
          <w:szCs w:val="26"/>
          <w:lang w:eastAsia="zh-CN" w:bidi="hi-IN"/>
        </w:rPr>
        <w:t>LAMPADA</w:t>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Cs w:val="26"/>
          <w:lang w:eastAsia="zh-CN" w:bidi="hi-IN"/>
        </w:rPr>
      </w:pPr>
      <w:r w:rsidRPr="00D94E91">
        <w:rPr>
          <w:rFonts w:ascii="Liberation Serif" w:eastAsia="Droid Sans Fallback" w:hAnsi="Liberation Serif" w:cs="Verdana"/>
          <w:kern w:val="1"/>
          <w:sz w:val="20"/>
          <w:szCs w:val="26"/>
          <w:lang w:eastAsia="zh-CN" w:bidi="hi-IN"/>
        </w:rPr>
        <w:t>LAboratório Multidisciplinar Para Análise de Dados</w:t>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2"/>
          <w:szCs w:val="26"/>
          <w:lang w:eastAsia="zh-CN" w:bidi="hi-IN"/>
        </w:rPr>
      </w:pPr>
      <w:r w:rsidRPr="00D94E91">
        <w:rPr>
          <w:rFonts w:ascii="Liberation Serif" w:eastAsia="Droid Sans Fallback" w:hAnsi="Liberation Serif" w:cs="Lohit Hindi"/>
          <w:kern w:val="1"/>
          <w:sz w:val="28"/>
          <w:szCs w:val="26"/>
          <w:lang w:eastAsia="zh-CN" w:bidi="hi-IN"/>
        </w:rPr>
        <w:t>Universidade Federal do Rio de Janeiro</w:t>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b/>
          <w:bCs/>
          <w:kern w:val="1"/>
          <w:sz w:val="22"/>
          <w:szCs w:val="26"/>
          <w:lang w:eastAsia="zh-CN" w:bidi="hi-IN"/>
        </w:rPr>
      </w:pPr>
      <w:r w:rsidRPr="00D94E91">
        <w:rPr>
          <w:rFonts w:ascii="Liberation Serif" w:eastAsia="Droid Sans Fallback" w:hAnsi="Liberation Serif" w:cs="Lohit Hindi"/>
          <w:kern w:val="1"/>
          <w:sz w:val="22"/>
          <w:szCs w:val="26"/>
          <w:lang w:eastAsia="zh-CN" w:bidi="hi-IN"/>
        </w:rPr>
        <w:t>Instituto de Bioquímica Médica Leopoldo de Meis</w:t>
      </w: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eastAsia="zh-CN" w:bidi="hi-IN"/>
        </w:rPr>
      </w:pPr>
    </w:p>
    <w:p w:rsidR="00D94E91" w:rsidRPr="00D94E91" w:rsidRDefault="00D94E91" w:rsidP="00D94E91">
      <w:pPr>
        <w:widowControl w:val="0"/>
        <w:suppressAutoHyphens/>
        <w:spacing w:line="240" w:lineRule="auto"/>
        <w:ind w:firstLine="0"/>
        <w:jc w:val="center"/>
        <w:rPr>
          <w:rFonts w:ascii="Liberation Serif" w:eastAsia="Droid Sans Fallback" w:hAnsi="Liberation Serif" w:cs="Lohit Hindi"/>
          <w:kern w:val="1"/>
          <w:sz w:val="26"/>
          <w:szCs w:val="26"/>
          <w:lang w:val="en-US" w:eastAsia="zh-CN" w:bidi="hi-IN"/>
        </w:rPr>
      </w:pPr>
      <w:r w:rsidRPr="00D94E91">
        <w:rPr>
          <w:rFonts w:ascii="Liberation Serif" w:eastAsia="Droid Sans Fallback" w:hAnsi="Liberation Serif" w:cs="Lohit Hindi"/>
          <w:kern w:val="1"/>
          <w:sz w:val="26"/>
          <w:szCs w:val="26"/>
          <w:lang w:val="en-US" w:eastAsia="zh-CN" w:bidi="hi-IN"/>
        </w:rPr>
        <w:t>Rio de Janeiro, 2015</w:t>
      </w:r>
    </w:p>
    <w:p w:rsidR="00D94E91" w:rsidRPr="00D94E91" w:rsidRDefault="00D94E91" w:rsidP="00D94E91">
      <w:pPr>
        <w:spacing w:line="240" w:lineRule="auto"/>
        <w:ind w:firstLine="0"/>
        <w:rPr>
          <w:rFonts w:ascii="Liberation Serif" w:eastAsia="Droid Sans Fallback" w:hAnsi="Liberation Serif" w:cs="Lohit Hindi"/>
          <w:kern w:val="1"/>
          <w:sz w:val="26"/>
          <w:szCs w:val="26"/>
          <w:lang w:val="en-US" w:eastAsia="zh-CN" w:bidi="hi-IN"/>
        </w:rPr>
      </w:pPr>
      <w:r w:rsidRPr="00D94E91">
        <w:rPr>
          <w:rFonts w:ascii="Liberation Serif" w:eastAsia="Droid Sans Fallback" w:hAnsi="Liberation Serif" w:cs="Lohit Hindi"/>
          <w:kern w:val="1"/>
          <w:sz w:val="26"/>
          <w:szCs w:val="26"/>
          <w:lang w:val="en-US" w:eastAsia="zh-CN" w:bidi="hi-IN"/>
        </w:rPr>
        <w:br w:type="page"/>
      </w:r>
    </w:p>
    <w:p w:rsidR="00D94E91" w:rsidRPr="00D94E91" w:rsidRDefault="00D94E91" w:rsidP="00D94E91">
      <w:pPr>
        <w:widowControl w:val="0"/>
        <w:tabs>
          <w:tab w:val="left" w:pos="5985"/>
        </w:tabs>
        <w:suppressAutoHyphens/>
        <w:spacing w:line="240" w:lineRule="auto"/>
        <w:ind w:firstLine="0"/>
        <w:rPr>
          <w:rFonts w:ascii="Liberation Serif" w:eastAsia="Droid Sans Fallback" w:hAnsi="Liberation Serif" w:cs="Lohit Hindi"/>
          <w:b/>
          <w:bCs/>
          <w:kern w:val="1"/>
          <w:szCs w:val="26"/>
          <w:lang w:val="en-US" w:eastAsia="zh-CN" w:bidi="hi-IN"/>
        </w:rPr>
      </w:pPr>
      <w:r>
        <w:rPr>
          <w:rFonts w:ascii="Liberation Serif" w:eastAsia="Droid Sans Fallback" w:hAnsi="Liberation Serif" w:cs="Lohit Hindi"/>
          <w:b/>
          <w:bCs/>
          <w:kern w:val="1"/>
          <w:szCs w:val="26"/>
          <w:lang w:val="en-US" w:eastAsia="zh-CN" w:bidi="hi-IN"/>
        </w:rPr>
        <w:lastRenderedPageBreak/>
        <w:tab/>
      </w:r>
    </w:p>
    <w:p w:rsidR="00D94E91" w:rsidRPr="00D94E91" w:rsidRDefault="00D94E91" w:rsidP="00D94E91">
      <w:pPr>
        <w:widowControl w:val="0"/>
        <w:numPr>
          <w:ilvl w:val="0"/>
          <w:numId w:val="8"/>
        </w:numPr>
        <w:suppressAutoHyphens/>
        <w:spacing w:line="240" w:lineRule="auto"/>
        <w:contextualSpacing/>
        <w:rPr>
          <w:rFonts w:ascii="Liberation Serif" w:eastAsia="Droid Sans Fallback" w:hAnsi="Liberation Serif" w:cs="Mangal"/>
          <w:b/>
          <w:bCs/>
          <w:kern w:val="1"/>
          <w:sz w:val="38"/>
          <w:szCs w:val="26"/>
          <w:lang w:val="en-US" w:eastAsia="zh-CN" w:bidi="hi-IN"/>
        </w:rPr>
      </w:pPr>
      <w:r w:rsidRPr="00D94E91">
        <w:rPr>
          <w:rFonts w:ascii="Liberation Serif" w:eastAsia="Droid Sans Fallback" w:hAnsi="Liberation Serif" w:cs="Mangal"/>
          <w:b/>
          <w:bCs/>
          <w:kern w:val="1"/>
          <w:sz w:val="36"/>
          <w:szCs w:val="26"/>
          <w:lang w:val="en-US" w:eastAsia="zh-CN" w:bidi="hi-IN"/>
        </w:rPr>
        <w:t>Introduction</w:t>
      </w:r>
    </w:p>
    <w:p w:rsidR="00D94E91" w:rsidRPr="00D94E91" w:rsidRDefault="00D94E91" w:rsidP="00D94E91">
      <w:pPr>
        <w:widowControl w:val="0"/>
        <w:suppressAutoHyphens/>
        <w:spacing w:line="240" w:lineRule="auto"/>
        <w:ind w:firstLine="709"/>
        <w:rPr>
          <w:rFonts w:ascii="Liberation Serif" w:eastAsia="Droid Sans Fallback" w:hAnsi="Liberation Serif" w:cs="Lohit Hindi"/>
          <w:b/>
          <w:bCs/>
          <w:kern w:val="1"/>
          <w:sz w:val="38"/>
          <w:szCs w:val="26"/>
          <w:lang w:val="en-US" w:eastAsia="zh-CN" w:bidi="hi-IN"/>
        </w:rPr>
      </w:pPr>
    </w:p>
    <w:p w:rsidR="00D94E91" w:rsidRPr="00D94E91" w:rsidRDefault="00D94E91" w:rsidP="00D94E91">
      <w:pPr>
        <w:widowControl w:val="0"/>
        <w:numPr>
          <w:ilvl w:val="1"/>
          <w:numId w:val="8"/>
        </w:numPr>
        <w:suppressAutoHyphens/>
        <w:spacing w:line="240" w:lineRule="auto"/>
        <w:contextualSpacing/>
        <w:rPr>
          <w:rFonts w:ascii="Liberation Serif" w:eastAsia="Droid Sans Fallback" w:hAnsi="Liberation Serif" w:cs="Mangal"/>
          <w:b/>
          <w:kern w:val="1"/>
          <w:sz w:val="32"/>
          <w:szCs w:val="32"/>
          <w:lang w:val="en-US" w:eastAsia="zh-CN" w:bidi="hi-IN"/>
        </w:rPr>
      </w:pPr>
      <w:r w:rsidRPr="00D94E91">
        <w:rPr>
          <w:rFonts w:ascii="Liberation Serif" w:eastAsia="Droid Sans Fallback" w:hAnsi="Liberation Serif" w:cs="Mangal"/>
          <w:b/>
          <w:kern w:val="1"/>
          <w:sz w:val="32"/>
          <w:szCs w:val="32"/>
          <w:lang w:val="en-US" w:eastAsia="zh-CN" w:bidi="hi-IN"/>
        </w:rPr>
        <w:t>What is alfie?</w:t>
      </w:r>
    </w:p>
    <w:p w:rsidR="00D94E91" w:rsidRPr="00D94E91" w:rsidRDefault="00D94E91" w:rsidP="00D94E91">
      <w:pPr>
        <w:widowControl w:val="0"/>
        <w:suppressAutoHyphens/>
        <w:spacing w:line="240" w:lineRule="auto"/>
        <w:ind w:firstLine="709"/>
        <w:rPr>
          <w:rFonts w:ascii="Liberation Serif" w:eastAsia="Droid Sans Fallback" w:hAnsi="Liberation Serif" w:cs="Lohit Hindi"/>
          <w:kern w:val="1"/>
          <w:sz w:val="28"/>
          <w:szCs w:val="26"/>
          <w:lang w:val="en-US" w:eastAsia="zh-CN" w:bidi="hi-IN"/>
        </w:rPr>
      </w:pPr>
      <w:r w:rsidRPr="00D94E91">
        <w:rPr>
          <w:rFonts w:ascii="Liberation Serif" w:eastAsia="Droid Sans Fallback" w:hAnsi="Liberation Serif" w:cs="Lohit Hindi"/>
          <w:kern w:val="1"/>
          <w:sz w:val="28"/>
          <w:szCs w:val="26"/>
          <w:lang w:val="en-US" w:eastAsia="zh-CN" w:bidi="hi-IN"/>
        </w:rPr>
        <w:t xml:space="preserve">Alfie is an open-source python package containing a pipeline that searchs for single-copy, neutral evolving and non-linked anonymous loci. In other words, it looks for non-coding loci with a set of characteristics which makes them perfect for </w:t>
      </w:r>
      <w:r w:rsidRPr="00D94E91">
        <w:rPr>
          <w:rFonts w:ascii="Liberation Serif" w:eastAsia="Droid Sans Fallback" w:hAnsi="Liberation Serif" w:cs="Lohit Hindi"/>
          <w:b/>
          <w:kern w:val="1"/>
          <w:sz w:val="28"/>
          <w:szCs w:val="26"/>
          <w:lang w:val="en-US" w:eastAsia="zh-CN" w:bidi="hi-IN"/>
        </w:rPr>
        <w:t>phylogenomics</w:t>
      </w:r>
      <w:r w:rsidRPr="00D94E91">
        <w:rPr>
          <w:rFonts w:ascii="Liberation Serif" w:eastAsia="Droid Sans Fallback" w:hAnsi="Liberation Serif" w:cs="Lohit Hindi"/>
          <w:kern w:val="1"/>
          <w:sz w:val="28"/>
          <w:szCs w:val="26"/>
          <w:lang w:val="en-US" w:eastAsia="zh-CN" w:bidi="hi-IN"/>
        </w:rPr>
        <w:t xml:space="preserve"> and </w:t>
      </w:r>
      <w:r w:rsidRPr="00D94E91">
        <w:rPr>
          <w:rFonts w:ascii="Liberation Serif" w:eastAsia="Droid Sans Fallback" w:hAnsi="Liberation Serif" w:cs="Lohit Hindi"/>
          <w:b/>
          <w:kern w:val="1"/>
          <w:sz w:val="28"/>
          <w:szCs w:val="26"/>
          <w:lang w:val="en-US" w:eastAsia="zh-CN" w:bidi="hi-IN"/>
        </w:rPr>
        <w:t>populational genetic</w:t>
      </w:r>
      <w:r w:rsidRPr="00D94E91">
        <w:rPr>
          <w:rFonts w:ascii="Liberation Serif" w:eastAsia="Droid Sans Fallback" w:hAnsi="Liberation Serif" w:cs="Lohit Hindi"/>
          <w:kern w:val="1"/>
          <w:sz w:val="28"/>
          <w:szCs w:val="26"/>
          <w:lang w:val="en-US" w:eastAsia="zh-CN" w:bidi="hi-IN"/>
        </w:rPr>
        <w:t xml:space="preserve"> analyses. The goal of alfie is to be a complete, user-friendly and flexible anonymous loci predictor.</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sz w:val="32"/>
          <w:szCs w:val="26"/>
          <w:lang w:val="en-US" w:eastAsia="zh-CN" w:bidi="hi-IN"/>
        </w:rPr>
      </w:pP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sz w:val="26"/>
          <w:szCs w:val="26"/>
          <w:lang w:val="en-US" w:eastAsia="zh-CN" w:bidi="hi-IN"/>
        </w:rPr>
      </w:pPr>
      <w:r w:rsidRPr="00D94E91">
        <w:rPr>
          <w:rFonts w:ascii="Liberation Serif" w:eastAsia="Droid Sans Fallback" w:hAnsi="Liberation Serif" w:cs="Lohit Hindi"/>
          <w:noProof/>
          <w:kern w:val="1"/>
          <w:sz w:val="26"/>
          <w:szCs w:val="26"/>
          <w:lang w:val="en-US"/>
        </w:rPr>
        <w:drawing>
          <wp:inline distT="0" distB="0" distL="0" distR="0" wp14:anchorId="75C2B08B" wp14:editId="48FBAF58">
            <wp:extent cx="5977288" cy="37403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ieManualPic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8150" cy="3740840"/>
                    </a:xfrm>
                    <a:prstGeom prst="rect">
                      <a:avLst/>
                    </a:prstGeom>
                  </pic:spPr>
                </pic:pic>
              </a:graphicData>
            </a:graphic>
          </wp:inline>
        </w:drawing>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sz w:val="26"/>
          <w:szCs w:val="26"/>
          <w:lang w:val="en-US" w:eastAsia="zh-CN" w:bidi="hi-IN"/>
        </w:rPr>
      </w:pPr>
    </w:p>
    <w:p w:rsidR="00D94E91" w:rsidRPr="00D94E91" w:rsidRDefault="00D94E91" w:rsidP="00D94E91">
      <w:pPr>
        <w:widowControl w:val="0"/>
        <w:numPr>
          <w:ilvl w:val="1"/>
          <w:numId w:val="8"/>
        </w:numPr>
        <w:suppressAutoHyphens/>
        <w:spacing w:line="240" w:lineRule="auto"/>
        <w:contextualSpacing/>
        <w:rPr>
          <w:rFonts w:ascii="Liberation Serif" w:eastAsia="Droid Sans Fallback" w:hAnsi="Liberation Serif" w:cs="Mangal"/>
          <w:b/>
          <w:kern w:val="1"/>
          <w:sz w:val="32"/>
          <w:szCs w:val="21"/>
          <w:lang w:val="en-US" w:eastAsia="zh-CN" w:bidi="hi-IN"/>
        </w:rPr>
      </w:pPr>
      <w:r w:rsidRPr="00D94E91">
        <w:rPr>
          <w:rFonts w:ascii="Liberation Serif" w:eastAsia="Droid Sans Fallback" w:hAnsi="Liberation Serif" w:cs="Mangal"/>
          <w:b/>
          <w:kern w:val="1"/>
          <w:sz w:val="32"/>
          <w:szCs w:val="21"/>
          <w:lang w:val="en-US" w:eastAsia="zh-CN" w:bidi="hi-IN"/>
        </w:rPr>
        <w:t>How it works?</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sz w:val="28"/>
          <w:szCs w:val="26"/>
          <w:lang w:val="en-US" w:eastAsia="zh-CN" w:bidi="hi-IN"/>
        </w:rPr>
        <w:tab/>
      </w:r>
      <w:r w:rsidRPr="00D94E91">
        <w:rPr>
          <w:rFonts w:ascii="Liberation Serif" w:eastAsia="Droid Sans Fallback" w:hAnsi="Liberation Serif" w:cs="Lohit Hindi"/>
          <w:kern w:val="1"/>
          <w:lang w:val="en-US" w:eastAsia="zh-CN" w:bidi="hi-IN"/>
        </w:rPr>
        <w:t>Alfie utilises a sequential modular approach, with each step of the pipeline being stored in a single module that can be excecuted with greater flexibility in standalone mode. Many of these steps require external programs, such as BLAST or CLUSTALW. To reduce the complexity of the steps the whole pipeline can be run automatically using the afie.py script.</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ab/>
        <w:t>Using as input a single query genome and its associated GTF file, alfie finds all anonymous regions distant from genomic features (&gt;200</w:t>
      </w:r>
      <w:r w:rsidR="0002194D">
        <w:rPr>
          <w:rFonts w:ascii="Liberation Serif" w:eastAsia="Droid Sans Fallback" w:hAnsi="Liberation Serif" w:cs="Lohit Hindi"/>
          <w:kern w:val="1"/>
          <w:lang w:val="en-US" w:eastAsia="zh-CN" w:bidi="hi-IN"/>
        </w:rPr>
        <w:t xml:space="preserve"> </w:t>
      </w:r>
      <w:r w:rsidRPr="00D94E91">
        <w:rPr>
          <w:rFonts w:ascii="Liberation Serif" w:eastAsia="Droid Sans Fallback" w:hAnsi="Liberation Serif" w:cs="Lohit Hindi"/>
          <w:kern w:val="1"/>
          <w:lang w:val="en-US" w:eastAsia="zh-CN" w:bidi="hi-IN"/>
        </w:rPr>
        <w:t>kb distance, by default) to avoid the effect of genetic linkage. After the initial anonymous regions have been found, they are split in small pieces (default 1</w:t>
      </w:r>
      <w:r w:rsidR="0002194D">
        <w:rPr>
          <w:rFonts w:ascii="Liberation Serif" w:eastAsia="Droid Sans Fallback" w:hAnsi="Liberation Serif" w:cs="Lohit Hindi"/>
          <w:kern w:val="1"/>
          <w:lang w:val="en-US" w:eastAsia="zh-CN" w:bidi="hi-IN"/>
        </w:rPr>
        <w:t xml:space="preserve"> </w:t>
      </w:r>
      <w:r w:rsidRPr="00D94E91">
        <w:rPr>
          <w:rFonts w:ascii="Liberation Serif" w:eastAsia="Droid Sans Fallback" w:hAnsi="Liberation Serif" w:cs="Lohit Hindi"/>
          <w:kern w:val="1"/>
          <w:lang w:val="en-US" w:eastAsia="zh-CN" w:bidi="hi-IN"/>
        </w:rPr>
        <w:t>kb). Each piece is searched against subject and query genomes to filter duplications and find orthologous regions in all genomes.</w:t>
      </w:r>
    </w:p>
    <w:p w:rsidR="00D94E91" w:rsidRPr="00D94E91" w:rsidRDefault="00D94E91" w:rsidP="00D94E91">
      <w:pPr>
        <w:widowControl w:val="0"/>
        <w:suppressAutoHyphens/>
        <w:spacing w:line="240" w:lineRule="auto"/>
        <w:ind w:firstLine="709"/>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 xml:space="preserve">Alfie performs an exhaustive search, </w:t>
      </w:r>
      <w:r w:rsidRPr="00D94E91">
        <w:rPr>
          <w:rFonts w:ascii="Liberation Serif" w:eastAsia="Droid Sans Fallback" w:hAnsi="Liberation Serif" w:cs="Lohit Hindi"/>
          <w:i/>
          <w:kern w:val="1"/>
          <w:lang w:val="en-US" w:eastAsia="zh-CN" w:bidi="hi-IN"/>
        </w:rPr>
        <w:t>i. e</w:t>
      </w:r>
      <w:r w:rsidRPr="00D94E91">
        <w:rPr>
          <w:rFonts w:ascii="Liberation Serif" w:eastAsia="Droid Sans Fallback" w:hAnsi="Liberation Serif" w:cs="Lohit Hindi"/>
          <w:kern w:val="1"/>
          <w:lang w:val="en-US" w:eastAsia="zh-CN" w:bidi="hi-IN"/>
        </w:rPr>
        <w:t>., it finds every possible anonymous regions for the specified parameters in the genomes analyzed. Using default parameters and closelly related vertebrate genomes, alfie will usually find 100</w:t>
      </w:r>
      <w:r w:rsidR="0002194D">
        <w:rPr>
          <w:rFonts w:ascii="Liberation Serif" w:eastAsia="Droid Sans Fallback" w:hAnsi="Liberation Serif" w:cs="Lohit Hindi"/>
          <w:kern w:val="1"/>
          <w:lang w:val="en-US" w:eastAsia="zh-CN" w:bidi="hi-IN"/>
        </w:rPr>
        <w:t xml:space="preserve"> </w:t>
      </w:r>
      <w:r w:rsidRPr="00D94E91">
        <w:rPr>
          <w:rFonts w:ascii="Liberation Serif" w:eastAsia="Droid Sans Fallback" w:hAnsi="Liberation Serif" w:cs="Lohit Hindi"/>
          <w:kern w:val="1"/>
          <w:lang w:val="en-US" w:eastAsia="zh-CN" w:bidi="hi-IN"/>
        </w:rPr>
        <w:t>-</w:t>
      </w:r>
      <w:r w:rsidR="0002194D">
        <w:rPr>
          <w:rFonts w:ascii="Liberation Serif" w:eastAsia="Droid Sans Fallback" w:hAnsi="Liberation Serif" w:cs="Lohit Hindi"/>
          <w:kern w:val="1"/>
          <w:lang w:val="en-US" w:eastAsia="zh-CN" w:bidi="hi-IN"/>
        </w:rPr>
        <w:t xml:space="preserve"> </w:t>
      </w:r>
      <w:r w:rsidRPr="00D94E91">
        <w:rPr>
          <w:rFonts w:ascii="Liberation Serif" w:eastAsia="Droid Sans Fallback" w:hAnsi="Liberation Serif" w:cs="Lohit Hindi"/>
          <w:kern w:val="1"/>
          <w:lang w:val="en-US" w:eastAsia="zh-CN" w:bidi="hi-IN"/>
        </w:rPr>
        <w:t xml:space="preserve">1000 anonymous loci. Each ortholog </w:t>
      </w:r>
      <w:r w:rsidRPr="00D94E91">
        <w:rPr>
          <w:rFonts w:ascii="Liberation Serif" w:eastAsia="Droid Sans Fallback" w:hAnsi="Liberation Serif" w:cs="Lohit Hindi"/>
          <w:kern w:val="1"/>
          <w:lang w:val="en-US" w:eastAsia="zh-CN" w:bidi="hi-IN"/>
        </w:rPr>
        <w:lastRenderedPageBreak/>
        <w:t>group of anonymous region is written in NEXUS, PHYLIP, ALN and FASTA formats. Alfie will also concatenatenate all the alignments into a large file for phylogenomic analysis. The package comes with support for running phylogenomics and population genetics software.</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D94E91" w:rsidRPr="00D94E91" w:rsidRDefault="00D94E91" w:rsidP="00D94E91">
      <w:pPr>
        <w:widowControl w:val="0"/>
        <w:numPr>
          <w:ilvl w:val="1"/>
          <w:numId w:val="8"/>
        </w:numPr>
        <w:tabs>
          <w:tab w:val="left" w:pos="0"/>
        </w:tabs>
        <w:suppressAutoHyphens/>
        <w:spacing w:line="240" w:lineRule="auto"/>
        <w:contextualSpacing/>
        <w:rPr>
          <w:rFonts w:ascii="Liberation Serif" w:eastAsia="Droid Sans Fallback" w:hAnsi="Liberation Serif" w:cs="Mangal"/>
          <w:b/>
          <w:bCs/>
          <w:kern w:val="1"/>
          <w:sz w:val="32"/>
          <w:szCs w:val="21"/>
          <w:lang w:val="en-US" w:eastAsia="zh-CN" w:bidi="hi-IN"/>
        </w:rPr>
      </w:pPr>
      <w:r w:rsidRPr="00D94E91">
        <w:rPr>
          <w:rFonts w:ascii="Liberation Serif" w:eastAsia="Droid Sans Fallback" w:hAnsi="Liberation Serif" w:cs="Mangal"/>
          <w:b/>
          <w:bCs/>
          <w:kern w:val="1"/>
          <w:sz w:val="32"/>
          <w:szCs w:val="21"/>
          <w:lang w:val="en-US" w:eastAsia="zh-CN" w:bidi="hi-IN"/>
        </w:rPr>
        <w:t>What to use alfie for?</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b/>
          <w:bCs/>
          <w:kern w:val="1"/>
          <w:lang w:val="en-US" w:eastAsia="zh-CN" w:bidi="hi-IN"/>
        </w:rPr>
        <w:tab/>
      </w:r>
      <w:r w:rsidRPr="00D94E91">
        <w:rPr>
          <w:rFonts w:ascii="Liberation Serif" w:eastAsia="Droid Sans Fallback" w:hAnsi="Liberation Serif" w:cs="Lohit Hindi"/>
          <w:kern w:val="1"/>
          <w:lang w:val="en-US" w:eastAsia="zh-CN" w:bidi="hi-IN"/>
        </w:rPr>
        <w:t>Alfie was developed to find hundreds to thousands of independent, nuclear markers among whole complete genomes and facilitate population genomics studies. An usual user case would use four to ten closely related genomes (we recommend no more than 20 million years of divergence to allow precise ortholog assignment). As an example, we were able to find about 300 anonymous loci with ortologues in all four hominoid genomes used (human, chimpanzee, gorilla and orangutan).</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ab/>
        <w:t>It is strongly recommended that at least one of the genomes have been extensively studied and annotated, presenting a comprehensive GTF file that describes the precise location of the main features targeted by natural selection, such as genes and regulatory elements.</w:t>
      </w:r>
    </w:p>
    <w:p w:rsidR="00D94E91" w:rsidRPr="00D94E91" w:rsidRDefault="00D94E91" w:rsidP="00D94E91">
      <w:pPr>
        <w:spacing w:line="240" w:lineRule="auto"/>
        <w:ind w:firstLine="0"/>
        <w:jc w:val="left"/>
        <w:rPr>
          <w:rFonts w:ascii="Liberation Serif" w:eastAsia="Droid Sans Fallback" w:hAnsi="Liberation Serif" w:cs="Lohit Hindi"/>
          <w:kern w:val="1"/>
          <w:lang w:val="en-US" w:eastAsia="zh-CN" w:bidi="hi-IN"/>
        </w:rPr>
      </w:pPr>
    </w:p>
    <w:p w:rsidR="00D94E91" w:rsidRPr="00D94E91" w:rsidRDefault="00D94E91" w:rsidP="00D94E91">
      <w:pPr>
        <w:widowControl w:val="0"/>
        <w:numPr>
          <w:ilvl w:val="0"/>
          <w:numId w:val="8"/>
        </w:numPr>
        <w:suppressAutoHyphens/>
        <w:spacing w:line="240" w:lineRule="auto"/>
        <w:contextualSpacing/>
        <w:rPr>
          <w:rFonts w:ascii="Liberation Serif" w:eastAsia="Droid Sans Fallback" w:hAnsi="Liberation Serif" w:cs="Mangal"/>
          <w:kern w:val="1"/>
          <w:szCs w:val="21"/>
          <w:lang w:val="en-US" w:eastAsia="zh-CN" w:bidi="hi-IN"/>
        </w:rPr>
      </w:pPr>
      <w:r w:rsidRPr="00D94E91">
        <w:rPr>
          <w:rFonts w:ascii="Liberation Serif" w:eastAsia="Droid Sans Fallback" w:hAnsi="Liberation Serif" w:cs="Mangal"/>
          <w:b/>
          <w:bCs/>
          <w:kern w:val="1"/>
          <w:sz w:val="36"/>
          <w:szCs w:val="21"/>
          <w:lang w:val="en-US" w:eastAsia="zh-CN" w:bidi="hi-IN"/>
        </w:rPr>
        <w:t>Installation</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D94E91" w:rsidRPr="00D94E91" w:rsidRDefault="00D94E91" w:rsidP="00D94E91">
      <w:pPr>
        <w:widowControl w:val="0"/>
        <w:numPr>
          <w:ilvl w:val="1"/>
          <w:numId w:val="8"/>
        </w:numPr>
        <w:suppressAutoHyphens/>
        <w:spacing w:line="240" w:lineRule="auto"/>
        <w:contextualSpacing/>
        <w:rPr>
          <w:rFonts w:ascii="Liberation Serif" w:eastAsia="Droid Sans Fallback" w:hAnsi="Liberation Serif" w:cs="Mangal"/>
          <w:b/>
          <w:kern w:val="1"/>
          <w:szCs w:val="21"/>
          <w:lang w:val="en-US" w:eastAsia="zh-CN" w:bidi="hi-IN"/>
        </w:rPr>
      </w:pPr>
      <w:r w:rsidRPr="00D94E91">
        <w:rPr>
          <w:rFonts w:ascii="Liberation Serif" w:eastAsia="Droid Sans Fallback" w:hAnsi="Liberation Serif" w:cs="Mangal"/>
          <w:b/>
          <w:kern w:val="1"/>
          <w:sz w:val="32"/>
          <w:szCs w:val="21"/>
          <w:lang w:val="en-US" w:eastAsia="zh-CN" w:bidi="hi-IN"/>
        </w:rPr>
        <w:t>Downloading alfie</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ab/>
        <w:t xml:space="preserve">Users can either download and install the entire source code from github at the address </w:t>
      </w:r>
      <w:hyperlink r:id="rId25" w:history="1">
        <w:r w:rsidRPr="00D94E91">
          <w:rPr>
            <w:rFonts w:ascii="Liberation Serif" w:eastAsia="Droid Sans Fallback" w:hAnsi="Liberation Serif" w:cs="Lohit Hindi"/>
            <w:color w:val="000080"/>
            <w:kern w:val="1"/>
            <w:u w:val="single"/>
            <w:lang w:val="en-US" w:eastAsia="zh-CN" w:bidi="hi-IN"/>
          </w:rPr>
          <w:t>https://github.com/igorrcosta/alfie/archive/master.zip</w:t>
        </w:r>
      </w:hyperlink>
      <w:r w:rsidRPr="00D94E91">
        <w:rPr>
          <w:rFonts w:ascii="Liberation Serif" w:eastAsia="Droid Sans Fallback" w:hAnsi="Liberation Serif" w:cs="Lohit Hindi"/>
          <w:kern w:val="1"/>
          <w:lang w:val="en-US" w:eastAsia="zh-CN" w:bidi="hi-IN"/>
        </w:rPr>
        <w:t xml:space="preserve"> or download the docker container with all the dependencies included (available soon). To install, simply extract the donwloaded repository file in a folder.</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D94E91" w:rsidRPr="00D94E91" w:rsidRDefault="00D94E91" w:rsidP="00D94E91">
      <w:pPr>
        <w:widowControl w:val="0"/>
        <w:numPr>
          <w:ilvl w:val="1"/>
          <w:numId w:val="8"/>
        </w:numPr>
        <w:suppressAutoHyphens/>
        <w:spacing w:line="240" w:lineRule="auto"/>
        <w:contextualSpacing/>
        <w:rPr>
          <w:rFonts w:ascii="Liberation Serif" w:eastAsia="Droid Sans Fallback" w:hAnsi="Liberation Serif" w:cs="Mangal"/>
          <w:b/>
          <w:kern w:val="1"/>
          <w:szCs w:val="21"/>
          <w:lang w:val="en-US" w:eastAsia="zh-CN" w:bidi="hi-IN"/>
        </w:rPr>
      </w:pPr>
      <w:r w:rsidRPr="00D94E91">
        <w:rPr>
          <w:rFonts w:ascii="Liberation Serif" w:eastAsia="Droid Sans Fallback" w:hAnsi="Liberation Serif" w:cs="Mangal"/>
          <w:b/>
          <w:kern w:val="1"/>
          <w:sz w:val="32"/>
          <w:szCs w:val="21"/>
          <w:lang w:val="en-US" w:eastAsia="zh-CN" w:bidi="hi-IN"/>
        </w:rPr>
        <w:t>Installation requirements</w:t>
      </w:r>
    </w:p>
    <w:p w:rsidR="00D94E91" w:rsidRPr="00D94E91" w:rsidRDefault="00D94E91" w:rsidP="00D94E91">
      <w:pPr>
        <w:widowControl w:val="0"/>
        <w:suppressAutoHyphens/>
        <w:spacing w:line="240" w:lineRule="auto"/>
        <w:ind w:firstLine="36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Working versions for each required program can be found on the following links:</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Blast:</w:t>
      </w:r>
      <w:r w:rsidRPr="00D94E91">
        <w:rPr>
          <w:rFonts w:ascii="Liberation Serif" w:eastAsia="Droid Sans Fallback" w:hAnsi="Liberation Serif" w:cs="Lohit Hindi"/>
          <w:kern w:val="1"/>
          <w:lang w:val="en-US" w:eastAsia="zh-CN" w:bidi="hi-IN"/>
        </w:rPr>
        <w:tab/>
      </w:r>
      <w:hyperlink r:id="rId26" w:history="1">
        <w:r w:rsidRPr="00D94E91">
          <w:rPr>
            <w:rFonts w:ascii="Liberation Serif" w:eastAsia="Droid Sans Fallback" w:hAnsi="Liberation Serif" w:cs="Lohit Hindi"/>
            <w:color w:val="000080"/>
            <w:kern w:val="1"/>
            <w:u w:val="single"/>
            <w:lang w:val="en-US" w:eastAsia="zh-CN" w:bidi="hi-IN"/>
          </w:rPr>
          <w:t>http://blast.ncbi.nlm.nih.gov/Blast.cgi?CMD=Web&amp;PAGE_TYPE=Blast Docs&amp;DOC_TYPE=Download</w:t>
        </w:r>
      </w:hyperlink>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 xml:space="preserve">ClustalW: </w:t>
      </w:r>
      <w:r w:rsidRPr="00D94E91">
        <w:rPr>
          <w:rFonts w:ascii="Liberation Serif" w:eastAsia="Droid Sans Fallback" w:hAnsi="Liberation Serif" w:cs="Lohit Hindi"/>
          <w:kern w:val="1"/>
          <w:lang w:val="en-US" w:eastAsia="zh-CN" w:bidi="hi-IN"/>
        </w:rPr>
        <w:tab/>
      </w:r>
      <w:r w:rsidRPr="00D94E91">
        <w:rPr>
          <w:rFonts w:ascii="Liberation Serif" w:eastAsia="Droid Sans Fallback" w:hAnsi="Liberation Serif" w:cs="Lohit Hindi"/>
          <w:kern w:val="1"/>
          <w:lang w:val="en-US" w:eastAsia="zh-CN" w:bidi="hi-IN"/>
        </w:rPr>
        <w:tab/>
      </w:r>
      <w:hyperlink r:id="rId27" w:history="1">
        <w:r w:rsidRPr="00D94E91">
          <w:rPr>
            <w:rFonts w:ascii="Liberation Serif" w:eastAsia="Droid Sans Fallback" w:hAnsi="Liberation Serif" w:cs="Lohit Hindi"/>
            <w:color w:val="000080"/>
            <w:kern w:val="1"/>
            <w:u w:val="single"/>
            <w:lang w:val="en-US" w:eastAsia="zh-CN" w:bidi="hi-IN"/>
          </w:rPr>
          <w:t>http://sourceforge.net/projects/mira-assembler/</w:t>
        </w:r>
      </w:hyperlink>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 xml:space="preserve">PhyML: </w:t>
      </w:r>
      <w:r w:rsidRPr="00D94E91">
        <w:rPr>
          <w:rFonts w:ascii="Liberation Serif" w:eastAsia="Droid Sans Fallback" w:hAnsi="Liberation Serif" w:cs="Lohit Hindi"/>
          <w:kern w:val="1"/>
          <w:lang w:val="en-US" w:eastAsia="zh-CN" w:bidi="hi-IN"/>
        </w:rPr>
        <w:tab/>
      </w:r>
      <w:r w:rsidRPr="00D94E91">
        <w:rPr>
          <w:rFonts w:ascii="Liberation Serif" w:eastAsia="Droid Sans Fallback" w:hAnsi="Liberation Serif" w:cs="Lohit Hindi"/>
          <w:kern w:val="1"/>
          <w:lang w:val="en-US" w:eastAsia="zh-CN" w:bidi="hi-IN"/>
        </w:rPr>
        <w:tab/>
      </w:r>
      <w:hyperlink r:id="rId28" w:history="1">
        <w:r w:rsidRPr="00D94E91">
          <w:rPr>
            <w:rFonts w:ascii="Liberation Serif" w:eastAsia="Droid Sans Fallback" w:hAnsi="Liberation Serif" w:cs="Lohit Hindi"/>
            <w:color w:val="000080"/>
            <w:kern w:val="1"/>
            <w:u w:val="single"/>
            <w:lang w:val="en-US" w:eastAsia="zh-CN" w:bidi="hi-IN"/>
          </w:rPr>
          <w:t>http://www.atgc-montpellier.fr/phyml/binaries.php</w:t>
        </w:r>
      </w:hyperlink>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ModelTest:</w:t>
      </w:r>
      <w:r w:rsidRPr="00D94E91">
        <w:rPr>
          <w:rFonts w:ascii="Liberation Serif" w:eastAsia="Droid Sans Fallback" w:hAnsi="Liberation Serif" w:cs="Lohit Hindi"/>
          <w:kern w:val="1"/>
          <w:lang w:val="en-US" w:eastAsia="zh-CN" w:bidi="hi-IN"/>
        </w:rPr>
        <w:tab/>
      </w:r>
      <w:r w:rsidRPr="00D94E91">
        <w:rPr>
          <w:rFonts w:ascii="Liberation Serif" w:eastAsia="Droid Sans Fallback" w:hAnsi="Liberation Serif" w:cs="Lohit Hindi"/>
          <w:kern w:val="1"/>
          <w:lang w:val="en-US" w:eastAsia="zh-CN" w:bidi="hi-IN"/>
        </w:rPr>
        <w:tab/>
      </w:r>
      <w:hyperlink r:id="rId29" w:history="1">
        <w:r w:rsidRPr="00D94E91">
          <w:rPr>
            <w:rFonts w:ascii="Liberation Serif" w:eastAsia="Droid Sans Fallback" w:hAnsi="Liberation Serif" w:cs="Lohit Hindi"/>
            <w:color w:val="000080"/>
            <w:kern w:val="1"/>
            <w:u w:val="single"/>
            <w:lang w:val="en-US" w:eastAsia="zh-CN" w:bidi="hi-IN"/>
          </w:rPr>
          <w:t>https://code.google.com/p/jmodeltest2/</w:t>
        </w:r>
      </w:hyperlink>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Biopython</w:t>
      </w:r>
      <w:r w:rsidRPr="00D94E91">
        <w:rPr>
          <w:rFonts w:ascii="Liberation Serif" w:eastAsia="Droid Sans Fallback" w:hAnsi="Liberation Serif" w:cs="Lohit Hindi"/>
          <w:b/>
          <w:kern w:val="1"/>
          <w:lang w:val="en-US" w:eastAsia="zh-CN" w:bidi="hi-IN"/>
        </w:rPr>
        <w:t>:</w:t>
      </w:r>
      <w:r w:rsidRPr="00D94E91">
        <w:rPr>
          <w:rFonts w:ascii="Liberation Serif" w:eastAsia="Droid Sans Fallback" w:hAnsi="Liberation Serif" w:cs="Lohit Hindi"/>
          <w:b/>
          <w:kern w:val="1"/>
          <w:lang w:val="en-US" w:eastAsia="zh-CN" w:bidi="hi-IN"/>
        </w:rPr>
        <w:tab/>
      </w:r>
      <w:r w:rsidRPr="00D94E91">
        <w:rPr>
          <w:rFonts w:ascii="Liberation Serif" w:eastAsia="Droid Sans Fallback" w:hAnsi="Liberation Serif" w:cs="Lohit Hindi"/>
          <w:b/>
          <w:kern w:val="1"/>
          <w:lang w:val="en-US" w:eastAsia="zh-CN" w:bidi="hi-IN"/>
        </w:rPr>
        <w:tab/>
      </w:r>
      <w:hyperlink r:id="rId30" w:history="1">
        <w:r w:rsidRPr="00D94E91">
          <w:rPr>
            <w:rFonts w:ascii="Liberation Serif" w:eastAsia="Droid Sans Fallback" w:hAnsi="Liberation Serif" w:cs="Lohit Hindi"/>
            <w:color w:val="000080"/>
            <w:kern w:val="1"/>
            <w:u w:val="single"/>
            <w:lang w:val="en-US" w:eastAsia="zh-CN" w:bidi="hi-IN"/>
          </w:rPr>
          <w:t>http://biopython.org/wiki/Download</w:t>
        </w:r>
      </w:hyperlink>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D94E91" w:rsidRPr="00D94E91" w:rsidRDefault="00D94E91" w:rsidP="00D94E91">
      <w:pPr>
        <w:widowControl w:val="0"/>
        <w:numPr>
          <w:ilvl w:val="1"/>
          <w:numId w:val="8"/>
        </w:numPr>
        <w:suppressAutoHyphens/>
        <w:spacing w:line="240" w:lineRule="auto"/>
        <w:contextualSpacing/>
        <w:rPr>
          <w:rFonts w:ascii="Liberation Serif" w:eastAsia="Droid Sans Fallback" w:hAnsi="Liberation Serif" w:cs="Mangal"/>
          <w:b/>
          <w:kern w:val="1"/>
          <w:sz w:val="32"/>
          <w:szCs w:val="32"/>
          <w:lang w:val="en-US" w:eastAsia="zh-CN" w:bidi="hi-IN"/>
        </w:rPr>
      </w:pPr>
      <w:r w:rsidRPr="00D94E91">
        <w:rPr>
          <w:rFonts w:ascii="Liberation Serif" w:eastAsia="Droid Sans Fallback" w:hAnsi="Liberation Serif" w:cs="Mangal"/>
          <w:b/>
          <w:kern w:val="1"/>
          <w:sz w:val="32"/>
          <w:szCs w:val="32"/>
          <w:lang w:val="en-US" w:eastAsia="zh-CN" w:bidi="hi-IN"/>
        </w:rPr>
        <w:t>Testing your installation</w:t>
      </w:r>
    </w:p>
    <w:p w:rsidR="00D94E91" w:rsidRPr="00D94E91" w:rsidRDefault="00D94E91" w:rsidP="00D94E91">
      <w:pPr>
        <w:widowControl w:val="0"/>
        <w:suppressAutoHyphens/>
        <w:spacing w:line="240" w:lineRule="auto"/>
        <w:ind w:firstLine="36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You can test your installation by running alfie on the human and chimpanzee Y chromossomes’ test case. To do that, go to the alfie folder and run the following command:</w:t>
      </w:r>
    </w:p>
    <w:p w:rsidR="00D94E91" w:rsidRPr="00D94E91" w:rsidRDefault="00D94E91" w:rsidP="00D94E91">
      <w:pPr>
        <w:widowControl w:val="0"/>
        <w:pBdr>
          <w:top w:val="single" w:sz="4" w:space="1" w:color="000000"/>
          <w:left w:val="single" w:sz="4" w:space="4" w:color="000000"/>
          <w:bottom w:val="single" w:sz="4" w:space="1" w:color="000000"/>
          <w:right w:val="single" w:sz="4" w:space="4" w:color="000000"/>
        </w:pBdr>
        <w:shd w:val="clear" w:color="auto" w:fill="000000"/>
        <w:suppressAutoHyphens/>
        <w:spacing w:line="240" w:lineRule="auto"/>
        <w:ind w:firstLine="0"/>
        <w:rPr>
          <w:rFonts w:ascii="Consolas" w:eastAsia="Droid Sans Fallback" w:hAnsi="Consolas" w:cs="Consolas"/>
          <w:kern w:val="1"/>
          <w:sz w:val="22"/>
          <w:lang w:val="en-US" w:eastAsia="zh-CN" w:bidi="hi-IN"/>
        </w:rPr>
      </w:pPr>
      <w:r w:rsidRPr="00D94E91">
        <w:rPr>
          <w:rFonts w:ascii="Consolas" w:eastAsia="Droid Sans Fallback" w:hAnsi="Consolas" w:cs="Consolas"/>
          <w:kern w:val="1"/>
          <w:sz w:val="22"/>
          <w:lang w:val="en-US" w:eastAsia="zh-CN" w:bidi="hi-IN"/>
        </w:rPr>
        <w:t>$&gt; python alfie.py -i test/homo_y.fasta test/pan_y.fasta -g test/y.gtf</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This command might take more than a minute to finish, depending on your computer speed. A successful run will output 42 candidate loci in the test.fasta file, of which only loci 11, 27 and 40 will be selected and aligned.</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D94E91" w:rsidRPr="00D94E91" w:rsidRDefault="00D94E91" w:rsidP="00D94E91">
      <w:pPr>
        <w:pageBreakBefore/>
        <w:widowControl w:val="0"/>
        <w:numPr>
          <w:ilvl w:val="0"/>
          <w:numId w:val="8"/>
        </w:numPr>
        <w:suppressAutoHyphens/>
        <w:spacing w:line="240" w:lineRule="auto"/>
        <w:contextualSpacing/>
        <w:rPr>
          <w:rFonts w:ascii="Liberation Serif" w:eastAsia="Droid Sans Fallback" w:hAnsi="Liberation Serif" w:cs="Mangal"/>
          <w:kern w:val="1"/>
          <w:sz w:val="36"/>
          <w:szCs w:val="21"/>
          <w:lang w:val="en-US" w:eastAsia="zh-CN" w:bidi="hi-IN"/>
        </w:rPr>
      </w:pPr>
      <w:r w:rsidRPr="00D94E91">
        <w:rPr>
          <w:rFonts w:ascii="Liberation Serif" w:eastAsia="Droid Sans Fallback" w:hAnsi="Liberation Serif" w:cs="Mangal"/>
          <w:b/>
          <w:bCs/>
          <w:kern w:val="1"/>
          <w:sz w:val="36"/>
          <w:szCs w:val="21"/>
          <w:lang w:val="en-US" w:eastAsia="zh-CN" w:bidi="hi-IN"/>
        </w:rPr>
        <w:lastRenderedPageBreak/>
        <w:t>Quick Run</w:t>
      </w:r>
    </w:p>
    <w:p w:rsidR="00D94E91" w:rsidRPr="00D94E91" w:rsidRDefault="00D94E91" w:rsidP="0002194D">
      <w:pPr>
        <w:widowControl w:val="0"/>
        <w:suppressAutoHyphens/>
        <w:spacing w:line="240" w:lineRule="auto"/>
        <w:ind w:firstLine="360"/>
        <w:rPr>
          <w:rFonts w:ascii="Liberation Serif" w:eastAsia="Droid Sans Fallback" w:hAnsi="Liberation Serif" w:cs="Courier"/>
          <w:iCs/>
          <w:kern w:val="1"/>
          <w:lang w:val="en-US" w:eastAsia="zh-CN" w:bidi="hi-IN"/>
        </w:rPr>
      </w:pPr>
      <w:r w:rsidRPr="00D94E91">
        <w:rPr>
          <w:rFonts w:ascii="Liberation Serif" w:eastAsia="Droid Sans Fallback" w:hAnsi="Liberation Serif" w:cs="Lohit Hindi"/>
          <w:iCs/>
          <w:kern w:val="1"/>
          <w:lang w:val="en-US" w:eastAsia="zh-CN" w:bidi="hi-IN"/>
        </w:rPr>
        <w:t xml:space="preserve">To run alfie, you will need a reference genome and gtf file (there are several available at </w:t>
      </w:r>
      <w:hyperlink r:id="rId31" w:history="1">
        <w:r w:rsidRPr="00D94E91">
          <w:rPr>
            <w:rFonts w:ascii="Liberation Serif" w:eastAsia="Droid Sans Fallback" w:hAnsi="Liberation Serif" w:cs="Lohit Hindi"/>
            <w:iCs/>
            <w:color w:val="000080"/>
            <w:kern w:val="1"/>
            <w:u w:val="single"/>
            <w:lang w:val="en-US" w:eastAsia="zh-CN" w:bidi="hi-IN"/>
          </w:rPr>
          <w:t>http://www.ensembl.org/info/data/ftp/index.html</w:t>
        </w:r>
      </w:hyperlink>
      <w:r w:rsidRPr="00D94E91">
        <w:rPr>
          <w:rFonts w:ascii="Liberation Serif" w:eastAsia="Droid Sans Fallback" w:hAnsi="Liberation Serif" w:cs="Lohit Hindi"/>
          <w:iCs/>
          <w:kern w:val="1"/>
          <w:lang w:val="en-US" w:eastAsia="zh-CN" w:bidi="hi-IN"/>
        </w:rPr>
        <w:t>) and some genomes to compare against the reference.</w:t>
      </w:r>
      <w:r w:rsidR="0002194D">
        <w:rPr>
          <w:rFonts w:ascii="Liberation Serif" w:eastAsia="Droid Sans Fallback" w:hAnsi="Liberation Serif" w:cs="Lohit Hindi"/>
          <w:iCs/>
          <w:kern w:val="1"/>
          <w:lang w:val="en-US" w:eastAsia="zh-CN" w:bidi="hi-IN"/>
        </w:rPr>
        <w:t xml:space="preserve"> </w:t>
      </w:r>
      <w:r w:rsidRPr="00D94E91">
        <w:rPr>
          <w:rFonts w:ascii="Liberation Serif" w:eastAsia="Droid Sans Fallback" w:hAnsi="Liberation Serif" w:cs="Courier"/>
          <w:iCs/>
          <w:kern w:val="1"/>
          <w:lang w:val="en-US" w:eastAsia="zh-CN" w:bidi="hi-IN"/>
        </w:rPr>
        <w:t>Example command line:</w:t>
      </w:r>
    </w:p>
    <w:p w:rsidR="00D94E91" w:rsidRPr="00D94E91" w:rsidRDefault="00D94E91" w:rsidP="00D94E91">
      <w:pPr>
        <w:widowControl w:val="0"/>
        <w:pBdr>
          <w:top w:val="single" w:sz="4" w:space="1" w:color="000000"/>
          <w:left w:val="single" w:sz="4" w:space="4" w:color="000000"/>
          <w:bottom w:val="single" w:sz="4" w:space="1" w:color="000000"/>
          <w:right w:val="single" w:sz="4" w:space="4" w:color="000000"/>
        </w:pBdr>
        <w:shd w:val="clear" w:color="auto" w:fill="00000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Courier"/>
          <w:iCs/>
          <w:kern w:val="1"/>
          <w:lang w:val="en-US" w:eastAsia="zh-CN" w:bidi="hi-IN"/>
        </w:rPr>
        <w:t>$&gt; python alfie.py –i *reference_genome.fasta* *genome2.fasta* *genome3.fasta* -g *annotation_file.gtf* -o *output_folder*</w:t>
      </w:r>
    </w:p>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Here the *.fasta* represents the path to the genome files in FASTA format, *annotation_file.gtf* is the path to the gtf file and *output_folder* is where the loci will be saved.</w:t>
      </w:r>
    </w:p>
    <w:p w:rsidR="00D94E91" w:rsidRPr="00D94E91" w:rsidRDefault="00D94E91" w:rsidP="00D94E91">
      <w:pPr>
        <w:widowControl w:val="0"/>
        <w:suppressAutoHyphens/>
        <w:spacing w:line="240" w:lineRule="auto"/>
        <w:ind w:firstLine="36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This command will find several candidade loci in the reference genome, which will be stored at a test.fasta file. This candidade loci will be blasted against all genomes and the final loci will be saved in several formats.</w:t>
      </w:r>
    </w:p>
    <w:p w:rsidR="00D94E91" w:rsidRPr="00D94E91" w:rsidRDefault="00D94E91" w:rsidP="00D94E91">
      <w:pPr>
        <w:spacing w:line="240" w:lineRule="auto"/>
        <w:ind w:firstLine="0"/>
        <w:jc w:val="left"/>
        <w:rPr>
          <w:rFonts w:ascii="Liberation Serif" w:eastAsia="Droid Sans Fallback" w:hAnsi="Liberation Serif" w:cs="Lohit Hindi"/>
          <w:kern w:val="1"/>
          <w:lang w:val="en-US" w:eastAsia="zh-CN" w:bidi="hi-IN"/>
        </w:rPr>
      </w:pPr>
    </w:p>
    <w:p w:rsidR="00D94E91" w:rsidRPr="00D94E91" w:rsidRDefault="00D94E91" w:rsidP="00D94E91">
      <w:pPr>
        <w:widowControl w:val="0"/>
        <w:numPr>
          <w:ilvl w:val="0"/>
          <w:numId w:val="8"/>
        </w:numPr>
        <w:suppressAutoHyphens/>
        <w:spacing w:line="240" w:lineRule="auto"/>
        <w:contextualSpacing/>
        <w:rPr>
          <w:rFonts w:ascii="Liberation Serif" w:eastAsia="Droid Sans Fallback" w:hAnsi="Liberation Serif" w:cs="Mangal"/>
          <w:b/>
          <w:bCs/>
          <w:kern w:val="1"/>
          <w:szCs w:val="21"/>
          <w:lang w:val="en-US" w:eastAsia="zh-CN" w:bidi="hi-IN"/>
        </w:rPr>
      </w:pPr>
      <w:r w:rsidRPr="00D94E91">
        <w:rPr>
          <w:rFonts w:ascii="Liberation Serif" w:eastAsia="Droid Sans Fallback" w:hAnsi="Liberation Serif" w:cs="Mangal"/>
          <w:b/>
          <w:bCs/>
          <w:kern w:val="1"/>
          <w:szCs w:val="21"/>
          <w:lang w:val="en-US" w:eastAsia="zh-CN" w:bidi="hi-IN"/>
        </w:rPr>
        <w:t xml:space="preserve"> </w:t>
      </w:r>
      <w:r w:rsidRPr="00D94E91">
        <w:rPr>
          <w:rFonts w:ascii="Liberation Serif" w:eastAsia="Droid Sans Fallback" w:hAnsi="Liberation Serif" w:cs="Mangal"/>
          <w:b/>
          <w:bCs/>
          <w:kern w:val="1"/>
          <w:sz w:val="36"/>
          <w:szCs w:val="21"/>
          <w:lang w:val="en-US" w:eastAsia="zh-CN" w:bidi="hi-IN"/>
        </w:rPr>
        <w:t>Advanced parameters</w:t>
      </w:r>
    </w:p>
    <w:p w:rsidR="00D94E91" w:rsidRPr="00D94E91" w:rsidRDefault="00D94E91" w:rsidP="00D94E91">
      <w:pPr>
        <w:widowControl w:val="0"/>
        <w:suppressAutoHyphens/>
        <w:spacing w:line="240" w:lineRule="auto"/>
        <w:ind w:firstLine="36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While alfie can be executed with good results without any additional configuration, there are several options to flexibilize your analysis:</w:t>
      </w:r>
    </w:p>
    <w:tbl>
      <w:tblPr>
        <w:tblStyle w:val="TableGrid1"/>
        <w:tblW w:w="0" w:type="auto"/>
        <w:tblLook w:val="04A0" w:firstRow="1" w:lastRow="0" w:firstColumn="1" w:lastColumn="0" w:noHBand="0" w:noVBand="1"/>
      </w:tblPr>
      <w:tblGrid>
        <w:gridCol w:w="2305"/>
        <w:gridCol w:w="6982"/>
      </w:tblGrid>
      <w:tr w:rsidR="00D94E91" w:rsidRPr="006C2EB4"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 xml:space="preserve">-i, </w:t>
            </w:r>
            <w:r w:rsidRPr="00D94E91">
              <w:rPr>
                <w:rFonts w:ascii="Liberation Serif" w:eastAsia="Droid Sans Fallback" w:hAnsi="Liberation Serif" w:cs="Lohit Hindi"/>
                <w:kern w:val="1"/>
                <w:lang w:eastAsia="zh-CN" w:bidi="hi-IN"/>
              </w:rPr>
              <w:t>--genomes</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Path to the genome files in the FASTA format. The first genome file inserted will be considered the reference genome.</w:t>
            </w:r>
          </w:p>
        </w:tc>
      </w:tr>
      <w:tr w:rsidR="00D94E91" w:rsidRPr="006C2EB4"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-g, --gtf</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Path to the gtf file relative to the reference genome.</w:t>
            </w:r>
          </w:p>
        </w:tc>
      </w:tr>
      <w:tr w:rsidR="00D94E91" w:rsidRPr="006C2EB4"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-o, --outpath</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Path where all output files will be saved.</w:t>
            </w:r>
          </w:p>
        </w:tc>
      </w:tr>
      <w:tr w:rsidR="00D94E91" w:rsidRPr="006C2EB4"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-f, --skip_formatdb</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Skip making BLAST databases, use databses from the last run. Can significantly improve analysis speed.</w:t>
            </w:r>
          </w:p>
        </w:tc>
      </w:tr>
      <w:tr w:rsidR="00D94E91" w:rsidRPr="006C2EB4"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--locus_length</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Length of the anonymous loci (default 1000</w:t>
            </w:r>
            <w:r w:rsidR="0002194D">
              <w:rPr>
                <w:rFonts w:ascii="Liberation Serif" w:eastAsia="Droid Sans Fallback" w:hAnsi="Liberation Serif" w:cs="Lohit Hindi"/>
                <w:kern w:val="1"/>
                <w:lang w:val="en-US" w:eastAsia="zh-CN" w:bidi="hi-IN"/>
              </w:rPr>
              <w:t xml:space="preserve"> </w:t>
            </w:r>
            <w:r w:rsidRPr="00D94E91">
              <w:rPr>
                <w:rFonts w:ascii="Liberation Serif" w:eastAsia="Droid Sans Fallback" w:hAnsi="Liberation Serif" w:cs="Lohit Hindi"/>
                <w:kern w:val="1"/>
                <w:lang w:val="en-US" w:eastAsia="zh-CN" w:bidi="hi-IN"/>
              </w:rPr>
              <w:t>bp). You may increase this length if you are planning to predict primers for these loci.</w:t>
            </w:r>
          </w:p>
        </w:tc>
      </w:tr>
      <w:tr w:rsidR="00D94E91" w:rsidRPr="006C2EB4"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--max_n</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Maximum percentage of N's in the AL sequence (default 0%). Increase this if you want to find more loci in a low quality reference genome.</w:t>
            </w:r>
          </w:p>
        </w:tc>
      </w:tr>
      <w:tr w:rsidR="00D94E91" w:rsidRPr="006C2EB4"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--inter_distance</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Minimum distance between ALs (defaut 200000</w:t>
            </w:r>
            <w:r w:rsidR="0002194D">
              <w:rPr>
                <w:rFonts w:ascii="Liberation Serif" w:eastAsia="Droid Sans Fallback" w:hAnsi="Liberation Serif" w:cs="Lohit Hindi"/>
                <w:kern w:val="1"/>
                <w:lang w:val="en-US" w:eastAsia="zh-CN" w:bidi="hi-IN"/>
              </w:rPr>
              <w:t xml:space="preserve"> </w:t>
            </w:r>
            <w:r w:rsidRPr="00D94E91">
              <w:rPr>
                <w:rFonts w:ascii="Liberation Serif" w:eastAsia="Droid Sans Fallback" w:hAnsi="Liberation Serif" w:cs="Lohit Hindi"/>
                <w:kern w:val="1"/>
                <w:lang w:val="en-US" w:eastAsia="zh-CN" w:bidi="hi-IN"/>
              </w:rPr>
              <w:t xml:space="preserve">bp). </w:t>
            </w:r>
          </w:p>
        </w:tc>
      </w:tr>
      <w:tr w:rsidR="00D94E91" w:rsidRPr="006C2EB4"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--gene_distance</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Minimum distance between ALs and genes (default 200000</w:t>
            </w:r>
            <w:r w:rsidR="0002194D">
              <w:rPr>
                <w:rFonts w:ascii="Liberation Serif" w:eastAsia="Droid Sans Fallback" w:hAnsi="Liberation Serif" w:cs="Lohit Hindi"/>
                <w:kern w:val="1"/>
                <w:lang w:val="en-US" w:eastAsia="zh-CN" w:bidi="hi-IN"/>
              </w:rPr>
              <w:t xml:space="preserve"> </w:t>
            </w:r>
            <w:r w:rsidRPr="00D94E91">
              <w:rPr>
                <w:rFonts w:ascii="Liberation Serif" w:eastAsia="Droid Sans Fallback" w:hAnsi="Liberation Serif" w:cs="Lohit Hindi"/>
                <w:kern w:val="1"/>
                <w:lang w:val="en-US" w:eastAsia="zh-CN" w:bidi="hi-IN"/>
              </w:rPr>
              <w:t>bp). You can use negative numbers to find loci close to the gene regions, for example, -2000 will find loci between 0-2000</w:t>
            </w:r>
            <w:r w:rsidR="0002194D">
              <w:rPr>
                <w:rFonts w:ascii="Liberation Serif" w:eastAsia="Droid Sans Fallback" w:hAnsi="Liberation Serif" w:cs="Lohit Hindi"/>
                <w:kern w:val="1"/>
                <w:lang w:val="en-US" w:eastAsia="zh-CN" w:bidi="hi-IN"/>
              </w:rPr>
              <w:t xml:space="preserve"> </w:t>
            </w:r>
            <w:r w:rsidRPr="00D94E91">
              <w:rPr>
                <w:rFonts w:ascii="Liberation Serif" w:eastAsia="Droid Sans Fallback" w:hAnsi="Liberation Serif" w:cs="Lohit Hindi"/>
                <w:kern w:val="1"/>
                <w:lang w:val="en-US" w:eastAsia="zh-CN" w:bidi="hi-IN"/>
              </w:rPr>
              <w:t xml:space="preserve">bp from genes </w:t>
            </w:r>
          </w:p>
        </w:tc>
      </w:tr>
      <w:tr w:rsidR="00D94E91" w:rsidRPr="006C2EB4"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--end_distance</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Minimum distance between ALs and the telomeres (default 10000</w:t>
            </w:r>
            <w:r w:rsidR="0002194D">
              <w:rPr>
                <w:rFonts w:ascii="Liberation Serif" w:eastAsia="Droid Sans Fallback" w:hAnsi="Liberation Serif" w:cs="Lohit Hindi"/>
                <w:kern w:val="1"/>
                <w:lang w:val="en-US" w:eastAsia="zh-CN" w:bidi="hi-IN"/>
              </w:rPr>
              <w:t> </w:t>
            </w:r>
            <w:r w:rsidRPr="00D94E91">
              <w:rPr>
                <w:rFonts w:ascii="Liberation Serif" w:eastAsia="Droid Sans Fallback" w:hAnsi="Liberation Serif" w:cs="Lohit Hindi"/>
                <w:kern w:val="1"/>
                <w:lang w:val="en-US" w:eastAsia="zh-CN" w:bidi="hi-IN"/>
              </w:rPr>
              <w:t>bp).</w:t>
            </w:r>
          </w:p>
        </w:tc>
      </w:tr>
      <w:tr w:rsidR="00D94E91" w:rsidRPr="006C2EB4"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--gene_locus</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Use this flag to find loci inside the gene regions (will ignore the gene_distance flag).</w:t>
            </w:r>
          </w:p>
        </w:tc>
      </w:tr>
      <w:tr w:rsidR="00D94E91" w:rsidRPr="006C2EB4"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--cds</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Only considers the CDS features of GTF files, ignoring all pseudogens, miRNA, etc.</w:t>
            </w:r>
          </w:p>
        </w:tc>
      </w:tr>
      <w:tr w:rsidR="00D94E91" w:rsidRPr="006C2EB4"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--duplication_cutoff</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ALs with 2 hits with identity higher than this will                                                                                                                be considered duplicated (default: 50%).</w:t>
            </w:r>
          </w:p>
        </w:tc>
      </w:tr>
      <w:tr w:rsidR="00D94E91" w:rsidRPr="006C2EB4"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--identity_cutoff</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ALs with a identity higher than this will be considered homologous (default: 90%).</w:t>
            </w:r>
          </w:p>
        </w:tc>
      </w:tr>
      <w:tr w:rsidR="00D94E91" w:rsidRPr="006C2EB4"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--coverage_cutoff</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BLAST hits must have at least this much %coverage to be                                                                                         considered hits (default: 90%).</w:t>
            </w:r>
          </w:p>
        </w:tc>
      </w:tr>
      <w:tr w:rsidR="00D94E91" w:rsidRPr="006C2EB4"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--chromossomes</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Chromossomes to be excluded. We recommend excluding all sex chromossomes.</w:t>
            </w:r>
          </w:p>
        </w:tc>
      </w:tr>
      <w:tr w:rsidR="00D94E91" w:rsidRPr="006C2EB4"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--min_align</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Minimum final alignment length (default 900</w:t>
            </w:r>
            <w:r w:rsidR="0002194D">
              <w:rPr>
                <w:rFonts w:ascii="Liberation Serif" w:eastAsia="Droid Sans Fallback" w:hAnsi="Liberation Serif" w:cs="Lohit Hindi"/>
                <w:kern w:val="1"/>
                <w:lang w:val="en-US" w:eastAsia="zh-CN" w:bidi="hi-IN"/>
              </w:rPr>
              <w:t xml:space="preserve"> </w:t>
            </w:r>
            <w:r w:rsidRPr="00D94E91">
              <w:rPr>
                <w:rFonts w:ascii="Liberation Serif" w:eastAsia="Droid Sans Fallback" w:hAnsi="Liberation Serif" w:cs="Lohit Hindi"/>
                <w:kern w:val="1"/>
                <w:lang w:val="en-US" w:eastAsia="zh-CN" w:bidi="hi-IN"/>
              </w:rPr>
              <w:t>bp). This will exclude loci that have many Ns in genomes other than the reference.</w:t>
            </w:r>
          </w:p>
        </w:tc>
      </w:tr>
      <w:tr w:rsidR="00D94E91" w:rsidRPr="006C2EB4" w:rsidTr="00D94E91">
        <w:tc>
          <w:tcPr>
            <w:tcW w:w="2358"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--remove_gaps</w:t>
            </w:r>
          </w:p>
        </w:tc>
        <w:tc>
          <w:tcPr>
            <w:tcW w:w="7830" w:type="dxa"/>
          </w:tcPr>
          <w:p w:rsidR="00D94E91" w:rsidRP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Remove gaps from the final alignment.</w:t>
            </w:r>
          </w:p>
        </w:tc>
      </w:tr>
    </w:tbl>
    <w:p w:rsidR="00D94E91" w:rsidRPr="0002194D" w:rsidRDefault="00D94E91" w:rsidP="0002194D">
      <w:pPr>
        <w:pStyle w:val="ListParagraph"/>
        <w:widowControl w:val="0"/>
        <w:numPr>
          <w:ilvl w:val="0"/>
          <w:numId w:val="8"/>
        </w:numPr>
        <w:suppressAutoHyphens/>
        <w:spacing w:line="240" w:lineRule="auto"/>
        <w:rPr>
          <w:rFonts w:ascii="Liberation Serif" w:eastAsia="Droid Sans Fallback" w:hAnsi="Liberation Serif" w:cs="Mangal"/>
          <w:b/>
          <w:kern w:val="1"/>
          <w:sz w:val="36"/>
          <w:szCs w:val="21"/>
          <w:lang w:val="en-US" w:eastAsia="zh-CN" w:bidi="hi-IN"/>
        </w:rPr>
      </w:pPr>
      <w:r w:rsidRPr="0002194D">
        <w:rPr>
          <w:rFonts w:ascii="Liberation Serif" w:eastAsia="Droid Sans Fallback" w:hAnsi="Liberation Serif" w:cs="Mangal"/>
          <w:b/>
          <w:kern w:val="1"/>
          <w:sz w:val="36"/>
          <w:szCs w:val="21"/>
          <w:lang w:val="en-US" w:eastAsia="zh-CN" w:bidi="hi-IN"/>
        </w:rPr>
        <w:lastRenderedPageBreak/>
        <w:t>Citing us</w:t>
      </w:r>
    </w:p>
    <w:p w:rsidR="0002194D" w:rsidRDefault="0002194D" w:rsidP="0002194D">
      <w:pPr>
        <w:widowControl w:val="0"/>
        <w:suppressAutoHyphens/>
        <w:spacing w:line="240" w:lineRule="auto"/>
        <w:ind w:firstLine="360"/>
        <w:rPr>
          <w:rFonts w:ascii="Liberation Serif" w:eastAsia="Droid Sans Fallback" w:hAnsi="Liberation Serif" w:cs="Lohit Hindi"/>
          <w:kern w:val="1"/>
          <w:lang w:val="en-US" w:eastAsia="zh-CN" w:bidi="hi-IN"/>
        </w:rPr>
      </w:pPr>
      <w:r w:rsidRPr="0002194D">
        <w:rPr>
          <w:rFonts w:ascii="Liberation Serif" w:eastAsia="Droid Sans Fallback" w:hAnsi="Liberation Serif" w:cs="Lohit Hindi"/>
          <w:kern w:val="1"/>
          <w:lang w:val="en-US" w:eastAsia="zh-CN" w:bidi="hi-IN"/>
        </w:rPr>
        <w:t>If you use this program in your analysis, please cite it as:</w:t>
      </w:r>
    </w:p>
    <w:p w:rsidR="0002194D" w:rsidRPr="0002194D" w:rsidRDefault="0002194D" w:rsidP="0002194D">
      <w:pPr>
        <w:widowControl w:val="0"/>
        <w:suppressAutoHyphens/>
        <w:spacing w:line="240" w:lineRule="auto"/>
        <w:ind w:firstLine="360"/>
        <w:rPr>
          <w:rFonts w:ascii="Liberation Serif" w:eastAsia="Droid Sans Fallback" w:hAnsi="Liberation Serif" w:cs="Lohit Hindi"/>
          <w:kern w:val="1"/>
          <w:lang w:val="en-US" w:eastAsia="zh-CN" w:bidi="hi-IN"/>
        </w:rPr>
      </w:pPr>
    </w:p>
    <w:p w:rsidR="00D94E91" w:rsidRDefault="00D94E91" w:rsidP="0002194D">
      <w:pPr>
        <w:widowControl w:val="0"/>
        <w:suppressAutoHyphens/>
        <w:spacing w:line="240" w:lineRule="auto"/>
        <w:ind w:left="708" w:firstLine="0"/>
        <w:rPr>
          <w:rFonts w:ascii="Liberation Serif" w:eastAsia="Droid Sans Fallback" w:hAnsi="Liberation Serif" w:cs="Lohit Hindi"/>
          <w:kern w:val="1"/>
          <w:lang w:val="en-US" w:eastAsia="zh-CN" w:bidi="hi-IN"/>
        </w:rPr>
      </w:pPr>
      <w:r w:rsidRPr="00D94E91">
        <w:rPr>
          <w:rFonts w:ascii="Liberation Serif" w:eastAsia="Droid Sans Fallback" w:hAnsi="Liberation Serif" w:cs="Lohit Hindi"/>
          <w:kern w:val="1"/>
          <w:lang w:val="en-US" w:eastAsia="zh-CN" w:bidi="hi-IN"/>
        </w:rPr>
        <w:t xml:space="preserve">Costa IR, Prosdocimi F, Jennings WB (2015). </w:t>
      </w:r>
      <w:r w:rsidRPr="00D94E91">
        <w:rPr>
          <w:rFonts w:ascii="Liberation Serif" w:eastAsia="Droid Sans Fallback" w:hAnsi="Liberation Serif" w:cs="Lohit Hindi"/>
          <w:i/>
          <w:kern w:val="1"/>
          <w:lang w:val="en-US" w:eastAsia="zh-CN" w:bidi="hi-IN"/>
        </w:rPr>
        <w:t>in silico</w:t>
      </w:r>
      <w:r w:rsidRPr="00D94E91">
        <w:rPr>
          <w:rFonts w:ascii="Liberation Serif" w:eastAsia="Droid Sans Fallback" w:hAnsi="Liberation Serif" w:cs="Lohit Hindi"/>
          <w:kern w:val="1"/>
          <w:lang w:val="en-US" w:eastAsia="zh-CN" w:bidi="hi-IN"/>
        </w:rPr>
        <w:t xml:space="preserve"> Phylogenomics Comes of Age:  Using Bioinformatic Algorithms to Discover Evolutionary Markers in Whole Genome Datasets. Manuscript in preparation.</w:t>
      </w:r>
    </w:p>
    <w:p w:rsidR="00D94E91" w:rsidRDefault="00D94E91"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02194D" w:rsidRPr="00D94E91" w:rsidRDefault="0002194D" w:rsidP="00D94E91">
      <w:pPr>
        <w:widowControl w:val="0"/>
        <w:suppressAutoHyphens/>
        <w:spacing w:line="240" w:lineRule="auto"/>
        <w:ind w:firstLine="0"/>
        <w:rPr>
          <w:rFonts w:ascii="Liberation Serif" w:eastAsia="Droid Sans Fallback" w:hAnsi="Liberation Serif" w:cs="Lohit Hindi"/>
          <w:kern w:val="1"/>
          <w:lang w:val="en-US" w:eastAsia="zh-CN" w:bidi="hi-IN"/>
        </w:rPr>
      </w:pPr>
    </w:p>
    <w:p w:rsidR="00D94E91" w:rsidRDefault="00D94E91" w:rsidP="00D94E91">
      <w:pPr>
        <w:spacing w:after="160" w:line="259" w:lineRule="auto"/>
        <w:ind w:firstLine="0"/>
        <w:jc w:val="center"/>
        <w:rPr>
          <w:rFonts w:ascii="Impact" w:eastAsia="Droid Sans Fallback" w:hAnsi="Impact" w:cs="Lohit Hindi"/>
          <w:b/>
          <w:bCs/>
          <w:kern w:val="1"/>
          <w:sz w:val="44"/>
          <w:szCs w:val="26"/>
          <w:lang w:val="en-US" w:eastAsia="zh-CN" w:bidi="hi-IN"/>
        </w:rPr>
      </w:pPr>
      <w:r w:rsidRPr="00D94E91">
        <w:rPr>
          <w:rFonts w:ascii="Impact" w:eastAsia="Droid Sans Fallback" w:hAnsi="Impact" w:cs="Lohit Hindi"/>
          <w:b/>
          <w:bCs/>
          <w:kern w:val="1"/>
          <w:sz w:val="48"/>
          <w:szCs w:val="26"/>
          <w:lang w:val="en-US" w:eastAsia="zh-CN" w:bidi="hi-IN"/>
        </w:rPr>
        <w:t>Thank you for downloading</w:t>
      </w:r>
      <w:r w:rsidRPr="00D94E91">
        <w:rPr>
          <w:rFonts w:ascii="Haettenschweiler" w:eastAsia="Droid Sans Fallback" w:hAnsi="Haettenschweiler" w:cs="Lohit Hindi"/>
          <w:b/>
          <w:bCs/>
          <w:kern w:val="1"/>
          <w:sz w:val="48"/>
          <w:szCs w:val="26"/>
          <w:lang w:val="en-US" w:eastAsia="zh-CN" w:bidi="hi-IN"/>
        </w:rPr>
        <w:t xml:space="preserve"> </w:t>
      </w:r>
      <w:r w:rsidRPr="00D94E91">
        <w:rPr>
          <w:rFonts w:ascii="Liberation Serif" w:eastAsia="Droid Sans Fallback" w:hAnsi="Liberation Serif" w:cs="Bauhaus 93"/>
          <w:b/>
          <w:bCs/>
          <w:kern w:val="1"/>
          <w:sz w:val="52"/>
          <w:szCs w:val="26"/>
          <w:lang w:val="en-US" w:eastAsia="zh-CN" w:bidi="hi-IN"/>
        </w:rPr>
        <w:t xml:space="preserve">Alfie </w:t>
      </w:r>
      <w:r w:rsidRPr="00D94E91">
        <w:rPr>
          <w:rFonts w:ascii="Impact" w:eastAsia="Droid Sans Fallback" w:hAnsi="Impact" w:cs="Lohit Hindi"/>
          <w:b/>
          <w:bCs/>
          <w:kern w:val="1"/>
          <w:sz w:val="44"/>
          <w:szCs w:val="26"/>
          <w:lang w:val="en-US" w:eastAsia="zh-CN" w:bidi="hi-IN"/>
        </w:rPr>
        <w:t>!</w:t>
      </w:r>
    </w:p>
    <w:p w:rsidR="00D94E91" w:rsidRDefault="00D94E91">
      <w:pPr>
        <w:spacing w:after="160" w:line="259" w:lineRule="auto"/>
        <w:ind w:firstLine="0"/>
        <w:jc w:val="left"/>
        <w:rPr>
          <w:rFonts w:ascii="Impact" w:eastAsia="Droid Sans Fallback" w:hAnsi="Impact" w:cs="Lohit Hindi"/>
          <w:b/>
          <w:bCs/>
          <w:kern w:val="1"/>
          <w:sz w:val="44"/>
          <w:szCs w:val="26"/>
          <w:lang w:val="en-US" w:eastAsia="zh-CN" w:bidi="hi-IN"/>
        </w:rPr>
      </w:pPr>
      <w:r>
        <w:rPr>
          <w:rFonts w:ascii="Impact" w:eastAsia="Droid Sans Fallback" w:hAnsi="Impact" w:cs="Lohit Hindi"/>
          <w:b/>
          <w:bCs/>
          <w:kern w:val="1"/>
          <w:sz w:val="44"/>
          <w:szCs w:val="26"/>
          <w:lang w:val="en-US" w:eastAsia="zh-CN" w:bidi="hi-IN"/>
        </w:rPr>
        <w:br w:type="page"/>
      </w:r>
    </w:p>
    <w:p w:rsidR="00D94E91" w:rsidRPr="006129F6" w:rsidRDefault="00D94E91" w:rsidP="00D94E91">
      <w:pPr>
        <w:pStyle w:val="Ttulo2semnumerao"/>
        <w:rPr>
          <w:lang w:val="en-US"/>
        </w:rPr>
      </w:pPr>
      <w:bookmarkStart w:id="106" w:name="_Toc429622262"/>
      <w:r w:rsidRPr="006129F6">
        <w:rPr>
          <w:lang w:val="en-US"/>
        </w:rPr>
        <w:lastRenderedPageBreak/>
        <w:t>APÊNDICE C – Manuscrito em preparação</w:t>
      </w:r>
      <w:bookmarkEnd w:id="106"/>
    </w:p>
    <w:p w:rsidR="00A2785C" w:rsidRDefault="00A2785C" w:rsidP="00A2785C">
      <w:pPr>
        <w:rPr>
          <w:rFonts w:ascii="Times New Roman" w:hAnsi="Times New Roman" w:cs="Times New Roman"/>
          <w:b/>
          <w:lang w:val="en-US"/>
        </w:rPr>
      </w:pPr>
      <w:bookmarkStart w:id="107" w:name="_Toc429617438"/>
    </w:p>
    <w:p w:rsidR="006129F6" w:rsidRPr="00A2785C" w:rsidRDefault="006129F6" w:rsidP="00A2785C">
      <w:pPr>
        <w:jc w:val="center"/>
        <w:rPr>
          <w:rFonts w:ascii="Times New Roman" w:hAnsi="Times New Roman" w:cs="Times New Roman"/>
          <w:b/>
          <w:sz w:val="28"/>
          <w:lang w:val="en-US"/>
        </w:rPr>
      </w:pPr>
      <w:r w:rsidRPr="00A2785C">
        <w:rPr>
          <w:rFonts w:ascii="Times New Roman" w:hAnsi="Times New Roman" w:cs="Times New Roman"/>
          <w:b/>
          <w:i/>
          <w:sz w:val="28"/>
          <w:lang w:val="en-US"/>
        </w:rPr>
        <w:t>in silico</w:t>
      </w:r>
      <w:r w:rsidRPr="00A2785C">
        <w:rPr>
          <w:rFonts w:ascii="Times New Roman" w:hAnsi="Times New Roman" w:cs="Times New Roman"/>
          <w:b/>
          <w:sz w:val="28"/>
          <w:lang w:val="en-US"/>
        </w:rPr>
        <w:t xml:space="preserve"> Phylogenomics Comes of Age:  Using Bioinformatic Algorithms to Discover Evolutionary Markers in Whole Genome Datasets</w:t>
      </w:r>
      <w:bookmarkEnd w:id="107"/>
    </w:p>
    <w:p w:rsidR="006129F6" w:rsidRPr="006129F6" w:rsidRDefault="006129F6" w:rsidP="006129F6">
      <w:pPr>
        <w:spacing w:before="120" w:after="360" w:line="480" w:lineRule="auto"/>
        <w:ind w:firstLine="0"/>
        <w:jc w:val="center"/>
        <w:rPr>
          <w:rFonts w:ascii="Times New Roman" w:eastAsia="Times New Roman" w:hAnsi="Times New Roman" w:cs="Times New Roman"/>
        </w:rPr>
      </w:pPr>
      <w:r w:rsidRPr="006129F6">
        <w:rPr>
          <w:rFonts w:ascii="Times New Roman" w:eastAsia="Times New Roman" w:hAnsi="Times New Roman" w:cs="Times New Roman"/>
          <w:bCs/>
        </w:rPr>
        <w:t>Igor Rodrigues da Costa</w:t>
      </w:r>
      <w:r w:rsidRPr="006129F6">
        <w:rPr>
          <w:rFonts w:ascii="Times New Roman" w:eastAsia="Times New Roman" w:hAnsi="Times New Roman" w:cs="Times New Roman"/>
          <w:vertAlign w:val="superscript"/>
        </w:rPr>
        <w:t>1*</w:t>
      </w:r>
      <w:r w:rsidRPr="006129F6">
        <w:rPr>
          <w:rFonts w:ascii="Times New Roman" w:eastAsia="Times New Roman" w:hAnsi="Times New Roman" w:cs="Times New Roman"/>
          <w:bCs/>
        </w:rPr>
        <w:t>,</w:t>
      </w:r>
      <w:r w:rsidRPr="006129F6">
        <w:rPr>
          <w:rFonts w:ascii="Times New Roman" w:eastAsia="Times New Roman" w:hAnsi="Times New Roman" w:cs="Times New Roman"/>
        </w:rPr>
        <w:t xml:space="preserve"> Francisco Prosdocimi</w:t>
      </w:r>
      <w:r w:rsidRPr="006129F6">
        <w:rPr>
          <w:rFonts w:ascii="Times New Roman" w:eastAsia="Times New Roman" w:hAnsi="Times New Roman" w:cs="Times New Roman"/>
          <w:vertAlign w:val="superscript"/>
        </w:rPr>
        <w:t>1*</w:t>
      </w:r>
      <w:r w:rsidRPr="006129F6">
        <w:rPr>
          <w:rFonts w:ascii="Times New Roman" w:eastAsia="Times New Roman" w:hAnsi="Times New Roman" w:cs="Times New Roman"/>
        </w:rPr>
        <w:t>, W. Bryan Jennings</w:t>
      </w:r>
      <w:r w:rsidRPr="006129F6">
        <w:rPr>
          <w:rFonts w:ascii="Times New Roman" w:eastAsia="Times New Roman" w:hAnsi="Times New Roman" w:cs="Times New Roman"/>
          <w:vertAlign w:val="superscript"/>
        </w:rPr>
        <w:t>2</w:t>
      </w:r>
    </w:p>
    <w:p w:rsidR="006129F6" w:rsidRPr="006129F6" w:rsidRDefault="006129F6" w:rsidP="006129F6">
      <w:pPr>
        <w:spacing w:before="120" w:line="480" w:lineRule="auto"/>
        <w:ind w:firstLine="0"/>
        <w:jc w:val="left"/>
        <w:rPr>
          <w:rFonts w:ascii="Times New Roman" w:eastAsia="Times New Roman" w:hAnsi="Times New Roman" w:cs="Times New Roman"/>
        </w:rPr>
      </w:pPr>
      <w:r w:rsidRPr="006129F6">
        <w:rPr>
          <w:rFonts w:ascii="Times New Roman" w:eastAsia="Times New Roman" w:hAnsi="Times New Roman" w:cs="Times New Roman"/>
          <w:vertAlign w:val="superscript"/>
        </w:rPr>
        <w:t>1</w:t>
      </w:r>
      <w:r w:rsidRPr="006129F6">
        <w:rPr>
          <w:rFonts w:ascii="Times New Roman" w:eastAsia="Times New Roman" w:hAnsi="Times New Roman" w:cs="Times New Roman"/>
        </w:rPr>
        <w:t>Laboratório de Genômica e Biodiversidade, Instituto de Bioquímica Médica Leopoldo de Meis, Universidade Federal do Rio de Janeiro, Rio de Janeiro, Brazil.</w:t>
      </w:r>
    </w:p>
    <w:p w:rsidR="006129F6" w:rsidRPr="006129F6" w:rsidRDefault="006129F6" w:rsidP="006129F6">
      <w:pPr>
        <w:spacing w:before="120" w:line="480" w:lineRule="auto"/>
        <w:ind w:firstLine="0"/>
        <w:jc w:val="left"/>
        <w:rPr>
          <w:rFonts w:ascii="Times New Roman" w:eastAsia="Times New Roman" w:hAnsi="Times New Roman" w:cs="Times New Roman"/>
        </w:rPr>
      </w:pPr>
      <w:r w:rsidRPr="006129F6">
        <w:rPr>
          <w:rFonts w:ascii="Times New Roman" w:eastAsia="Times New Roman" w:hAnsi="Times New Roman" w:cs="Times New Roman"/>
          <w:vertAlign w:val="superscript"/>
        </w:rPr>
        <w:t>2</w:t>
      </w:r>
      <w:r w:rsidRPr="006129F6">
        <w:rPr>
          <w:rFonts w:ascii="Times New Roman" w:eastAsia="Times New Roman" w:hAnsi="Times New Roman" w:cs="Times New Roman"/>
        </w:rPr>
        <w:t>Departamento de Vertebrados, Museu Nacional, Universidade Federal do Rio de Janeiro, Rio de Janeiro, RJ, 20940-040, Brazil.</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These authors contributed equally to this work</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Abstract: </w:t>
      </w:r>
      <w:r w:rsidRPr="006129F6">
        <w:rPr>
          <w:rFonts w:ascii="Times New Roman" w:eastAsia="Times New Roman" w:hAnsi="Times New Roman" w:cs="Times New Roman"/>
          <w:lang w:val="en-US"/>
        </w:rPr>
        <w:t xml:space="preserve">The increasing availability of complete genome data for eukaryotic organisms is facilitating the acquisition of large numbers of presumably single-copy, selectively neutral, and independently assorting DNA sequence loci for coalescent-based phylogenomic analyses. Nevertheless the process of discovering these so-called “anonymous loci”, obtaining comparable sequences from other genomes, and assembling multiple sequence alignments remains piecemeal and arduous. We designed a bioinformatics algorithm that performs these tasks and outputs the datasets in ready-to-analyze formats. The utility of our algorithm is demonstrated by applying it to the hominoids. Starting with complete genome data for human, chimpanzee, gorilla, and orangutan, our algorithm found an exhaustive dataset of 300 anonymous loci, which is close to the theoretical maximum number of single copy, putatively neutral, and independently assorting loci in the human genome. Phylogenomic analyses of this dataset not only validated our algorithm by yielding a portrait of hominoid evolution consistent with previous studies, but the accuracy and precision of our estimated divergence times and ancestral effective population sizes are improved over previous studies. Complete genome </w:t>
      </w:r>
      <w:r w:rsidRPr="006129F6">
        <w:rPr>
          <w:rFonts w:ascii="Times New Roman" w:eastAsia="Times New Roman" w:hAnsi="Times New Roman" w:cs="Times New Roman"/>
          <w:i/>
          <w:lang w:val="en-US"/>
        </w:rPr>
        <w:t>in silico</w:t>
      </w:r>
      <w:r w:rsidRPr="006129F6">
        <w:rPr>
          <w:rFonts w:ascii="Times New Roman" w:eastAsia="Times New Roman" w:hAnsi="Times New Roman" w:cs="Times New Roman"/>
          <w:lang w:val="en-US"/>
        </w:rPr>
        <w:t xml:space="preserve"> approaches such as ours will, combined with the burgeoning genome databases, accelerate the pace of phylogenomics research. </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Default="006129F6" w:rsidP="006129F6">
      <w:pPr>
        <w:spacing w:before="120" w:line="480" w:lineRule="auto"/>
        <w:ind w:firstLine="0"/>
        <w:jc w:val="left"/>
        <w:rPr>
          <w:rFonts w:ascii="Times New Roman" w:eastAsia="Times New Roman" w:hAnsi="Times New Roman" w:cs="Times New Roman"/>
          <w:lang w:val="en-US"/>
        </w:rPr>
      </w:pPr>
    </w:p>
    <w:p w:rsid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lastRenderedPageBreak/>
        <w:t>The era of using whole-genome data to reconstruct the evolutionary history of organismal clades has recently begun (</w:t>
      </w:r>
      <w:r w:rsidRPr="006129F6">
        <w:rPr>
          <w:rFonts w:ascii="Times New Roman" w:eastAsia="Times New Roman" w:hAnsi="Times New Roman" w:cs="Times New Roman"/>
          <w:i/>
          <w:lang w:val="en-US"/>
        </w:rPr>
        <w:t>1,2</w:t>
      </w:r>
      <w:r w:rsidRPr="006129F6">
        <w:rPr>
          <w:rFonts w:ascii="Times New Roman" w:eastAsia="Times New Roman" w:hAnsi="Times New Roman" w:cs="Times New Roman"/>
          <w:lang w:val="en-US"/>
        </w:rPr>
        <w:t>). Due to the increasing numbers of whole genome datasets that are publicly available, it is now becoming possible to target and extract hundreds or thousands of DNA sequence loci using computer-based methods for use in phylogenomic studies. Of the various types of evolutionary markers to choose from “anonymous loci” (</w:t>
      </w:r>
      <w:r w:rsidRPr="006129F6">
        <w:rPr>
          <w:rFonts w:ascii="Times New Roman" w:eastAsia="Times New Roman" w:hAnsi="Times New Roman" w:cs="Times New Roman"/>
          <w:i/>
          <w:lang w:val="en-US"/>
        </w:rPr>
        <w:t>3</w:t>
      </w:r>
      <w:r w:rsidRPr="006129F6">
        <w:rPr>
          <w:rFonts w:ascii="Times New Roman" w:eastAsia="Times New Roman" w:hAnsi="Times New Roman" w:cs="Times New Roman"/>
          <w:lang w:val="en-US"/>
        </w:rPr>
        <w:t>) are the preferred markers for use in coalescent-based phylogenomic studies because anonymous loci are thought to often meet three key assumptions of these analyses including: 1) each locus is single-copy in the genome, 2) each locus independently assorts relative to other loci in the sample, and 3) each locus is selectively neutral and not linked to genomic segments under selection (</w:t>
      </w:r>
      <w:r w:rsidRPr="006129F6">
        <w:rPr>
          <w:rFonts w:ascii="Times New Roman" w:eastAsia="Times New Roman" w:hAnsi="Times New Roman" w:cs="Times New Roman"/>
          <w:i/>
          <w:lang w:val="en-US"/>
        </w:rPr>
        <w:t>4-6</w:t>
      </w:r>
      <w:r w:rsidRPr="006129F6">
        <w:rPr>
          <w:rFonts w:ascii="Times New Roman" w:eastAsia="Times New Roman" w:hAnsi="Times New Roman" w:cs="Times New Roman"/>
          <w:lang w:val="en-US"/>
        </w:rPr>
        <w:t>). Studies that use large numbers of anonymous loci benefit because the gene trees inferred from such loci represent independent samples of the coalescent process (</w:t>
      </w:r>
      <w:r w:rsidRPr="006129F6">
        <w:rPr>
          <w:rFonts w:ascii="Times New Roman" w:eastAsia="Times New Roman" w:hAnsi="Times New Roman" w:cs="Times New Roman"/>
          <w:i/>
          <w:lang w:val="en-US"/>
        </w:rPr>
        <w:t>7</w:t>
      </w:r>
      <w:r w:rsidRPr="006129F6">
        <w:rPr>
          <w:rFonts w:ascii="Times New Roman" w:eastAsia="Times New Roman" w:hAnsi="Times New Roman" w:cs="Times New Roman"/>
          <w:lang w:val="en-US"/>
        </w:rPr>
        <w:t>) and therefore they can be used in statistically accurate and powerful analyses to estimate species trees, population divergence times, and ancestral population sizes (</w:t>
      </w:r>
      <w:r w:rsidRPr="006129F6">
        <w:rPr>
          <w:rFonts w:ascii="Times New Roman" w:eastAsia="Times New Roman" w:hAnsi="Times New Roman" w:cs="Times New Roman"/>
          <w:i/>
          <w:lang w:val="en-US"/>
        </w:rPr>
        <w:t>8-10</w:t>
      </w:r>
      <w:r w:rsidRPr="006129F6">
        <w:rPr>
          <w:rFonts w:ascii="Times New Roman" w:eastAsia="Times New Roman" w:hAnsi="Times New Roman" w:cs="Times New Roman"/>
          <w:lang w:val="en-US"/>
        </w:rPr>
        <w:t>). Recent NGS-based pipelines have greatly facilitated the process of developing novel anonymous loci (</w:t>
      </w:r>
      <w:r w:rsidRPr="006129F6">
        <w:rPr>
          <w:rFonts w:ascii="Times New Roman" w:eastAsia="Times New Roman" w:hAnsi="Times New Roman" w:cs="Times New Roman"/>
          <w:i/>
          <w:lang w:val="en-US"/>
        </w:rPr>
        <w:t>11,12</w:t>
      </w:r>
      <w:r w:rsidRPr="006129F6">
        <w:rPr>
          <w:rFonts w:ascii="Times New Roman" w:eastAsia="Times New Roman" w:hAnsi="Times New Roman" w:cs="Times New Roman"/>
          <w:lang w:val="en-US"/>
        </w:rPr>
        <w:t>), but the process of acquiring comparable sequences from other genomes is still time-consuming and technically challenging owing to lab-based procedures (</w:t>
      </w:r>
      <w:r w:rsidRPr="006129F6">
        <w:rPr>
          <w:rFonts w:ascii="Times New Roman" w:eastAsia="Times New Roman" w:hAnsi="Times New Roman" w:cs="Times New Roman"/>
          <w:i/>
          <w:lang w:val="en-US"/>
        </w:rPr>
        <w:t>13</w:t>
      </w:r>
      <w:r w:rsidRPr="006129F6">
        <w:rPr>
          <w:rFonts w:ascii="Times New Roman" w:eastAsia="Times New Roman" w:hAnsi="Times New Roman" w:cs="Times New Roman"/>
          <w:lang w:val="en-US"/>
        </w:rPr>
        <w:t>). Computer-based searches of existing genomic data represent the ideal methodology for finding and acquiring anonymous loci (</w:t>
      </w:r>
      <w:r w:rsidRPr="006129F6">
        <w:rPr>
          <w:rFonts w:ascii="Times New Roman" w:eastAsia="Times New Roman" w:hAnsi="Times New Roman" w:cs="Times New Roman"/>
          <w:i/>
          <w:lang w:val="en-US"/>
        </w:rPr>
        <w:t>14-16</w:t>
      </w:r>
      <w:r w:rsidRPr="006129F6">
        <w:rPr>
          <w:rFonts w:ascii="Times New Roman" w:eastAsia="Times New Roman" w:hAnsi="Times New Roman" w:cs="Times New Roman"/>
          <w:lang w:val="en-US"/>
        </w:rPr>
        <w:t xml:space="preserve">), but </w:t>
      </w:r>
      <w:r w:rsidRPr="006129F6">
        <w:rPr>
          <w:rFonts w:ascii="Times New Roman" w:eastAsia="Times New Roman" w:hAnsi="Times New Roman" w:cs="Times New Roman"/>
          <w:i/>
          <w:lang w:val="en-US"/>
        </w:rPr>
        <w:t>in silico</w:t>
      </w:r>
      <w:r w:rsidRPr="006129F6">
        <w:rPr>
          <w:rFonts w:ascii="Times New Roman" w:eastAsia="Times New Roman" w:hAnsi="Times New Roman" w:cs="Times New Roman"/>
          <w:lang w:val="en-US"/>
        </w:rPr>
        <w:t xml:space="preserve"> approaches require complete genome sequence data, which are still unavailable for most species. However, the impending flood of complete genome sequences in coming years (</w:t>
      </w:r>
      <w:r w:rsidRPr="006129F6">
        <w:rPr>
          <w:rFonts w:ascii="Times New Roman" w:eastAsia="Times New Roman" w:hAnsi="Times New Roman" w:cs="Times New Roman"/>
          <w:i/>
          <w:lang w:val="en-US"/>
        </w:rPr>
        <w:t>17</w:t>
      </w:r>
      <w:r w:rsidRPr="006129F6">
        <w:rPr>
          <w:rFonts w:ascii="Times New Roman" w:eastAsia="Times New Roman" w:hAnsi="Times New Roman" w:cs="Times New Roman"/>
          <w:lang w:val="en-US"/>
        </w:rPr>
        <w:t xml:space="preserve">) will soon permit researchers to not only use </w:t>
      </w:r>
      <w:r w:rsidRPr="006129F6">
        <w:rPr>
          <w:rFonts w:ascii="Times New Roman" w:eastAsia="Times New Roman" w:hAnsi="Times New Roman" w:cs="Times New Roman"/>
          <w:i/>
          <w:lang w:val="en-US"/>
        </w:rPr>
        <w:t>in silico</w:t>
      </w:r>
      <w:r w:rsidRPr="006129F6">
        <w:rPr>
          <w:rFonts w:ascii="Times New Roman" w:eastAsia="Times New Roman" w:hAnsi="Times New Roman" w:cs="Times New Roman"/>
          <w:lang w:val="en-US"/>
        </w:rPr>
        <w:t xml:space="preserve"> approaches to find large numbers of anonymous loci in non-model organisms, but also to extract comparable sequences from other genomes, perform multiple sequence alignments, and produce a single ready-to-analyze data file in mere minutes or hours instead of weeks or months.</w:t>
      </w:r>
    </w:p>
    <w:p w:rsidR="006129F6" w:rsidRPr="006129F6" w:rsidRDefault="006129F6" w:rsidP="006129F6">
      <w:pPr>
        <w:spacing w:before="120" w:line="480" w:lineRule="auto"/>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lastRenderedPageBreak/>
        <w:t xml:space="preserve">We have developed a bioinformatics-based method that performs the serial tasks of anonymous loci data acquisition in a completely </w:t>
      </w:r>
      <w:r w:rsidRPr="006129F6">
        <w:rPr>
          <w:rFonts w:ascii="Times New Roman" w:eastAsia="Times New Roman" w:hAnsi="Times New Roman" w:cs="Times New Roman"/>
          <w:i/>
          <w:lang w:val="en-US"/>
        </w:rPr>
        <w:t>in silico</w:t>
      </w:r>
      <w:r w:rsidRPr="006129F6">
        <w:rPr>
          <w:rFonts w:ascii="Times New Roman" w:eastAsia="Times New Roman" w:hAnsi="Times New Roman" w:cs="Times New Roman"/>
          <w:lang w:val="en-US"/>
        </w:rPr>
        <w:t xml:space="preserve"> fashion. Required input data files includes: complete genome sequence data in FASTA format for each individual or species and one GFF file containing the chromosomal coordinates for all known protein-coding genes, regulatory elements, RNAs, and other annotated genomic elements in the genome used as query. Both genome and GFF files are readily available in databases such as ENSEMBL. The algorithm’s first step is to map the intergenic sequences (i.e., anonymous regions) while discarding all sequences with known functions plus their genetically linked, flanking regions (fig. 1a). The length of the flanking regions should be long enough to decouple the anonymous DNA from protein-coding, regulatory, or other genomic elements with known functions because sites that are linked to functional regions can experience indirect selection and therefore may not satisfy the assumption of selective neutrality (</w:t>
      </w:r>
      <w:r w:rsidRPr="006129F6">
        <w:rPr>
          <w:rFonts w:ascii="Times New Roman" w:eastAsia="Times New Roman" w:hAnsi="Times New Roman" w:cs="Times New Roman"/>
          <w:i/>
          <w:lang w:val="en-US"/>
        </w:rPr>
        <w:t>18,19</w:t>
      </w:r>
      <w:r w:rsidRPr="006129F6">
        <w:rPr>
          <w:rFonts w:ascii="Times New Roman" w:eastAsia="Times New Roman" w:hAnsi="Times New Roman" w:cs="Times New Roman"/>
          <w:lang w:val="en-US"/>
        </w:rPr>
        <w:t>). The intergenic regions are of interest for anonymous loci development because, evidently, most vertebrate genomes contain vast amounts (&gt; 90%) of apparently non-functional DNA (</w:t>
      </w:r>
      <w:r w:rsidRPr="006129F6">
        <w:rPr>
          <w:rFonts w:ascii="Times New Roman" w:eastAsia="Times New Roman" w:hAnsi="Times New Roman" w:cs="Times New Roman"/>
          <w:i/>
          <w:lang w:val="en-US"/>
        </w:rPr>
        <w:t>20,21</w:t>
      </w:r>
      <w:r w:rsidRPr="006129F6">
        <w:rPr>
          <w:rFonts w:ascii="Times New Roman" w:eastAsia="Times New Roman" w:hAnsi="Times New Roman" w:cs="Times New Roman"/>
          <w:lang w:val="en-US"/>
        </w:rPr>
        <w:t>) ,which is believed to be selectively neutral (</w:t>
      </w:r>
      <w:r w:rsidRPr="006129F6">
        <w:rPr>
          <w:rFonts w:ascii="Times New Roman" w:eastAsia="Times New Roman" w:hAnsi="Times New Roman" w:cs="Times New Roman"/>
          <w:i/>
          <w:lang w:val="en-US"/>
        </w:rPr>
        <w:t>22</w:t>
      </w:r>
      <w:r w:rsidRPr="006129F6">
        <w:rPr>
          <w:rFonts w:ascii="Times New Roman" w:eastAsia="Times New Roman" w:hAnsi="Times New Roman" w:cs="Times New Roman"/>
          <w:lang w:val="en-US"/>
        </w:rPr>
        <w:t xml:space="preserve">). To complete the first step, the anonymous regions are cut into consecutive segments (here we used 1Kb long fragments), which we termed “candidate anonymous loci” (fig. 1a). In the second step, the algorithm uses the candidate anonymous loci as query sequences to conduct a BLAST search </w:t>
      </w:r>
      <w:r w:rsidRPr="006129F6">
        <w:rPr>
          <w:rFonts w:ascii="Times New Roman" w:eastAsia="Times New Roman" w:hAnsi="Times New Roman" w:cs="Times New Roman"/>
          <w:i/>
          <w:lang w:val="en-US"/>
        </w:rPr>
        <w:t>(23)</w:t>
      </w:r>
      <w:r w:rsidRPr="006129F6">
        <w:rPr>
          <w:rFonts w:ascii="Times New Roman" w:eastAsia="Times New Roman" w:hAnsi="Times New Roman" w:cs="Times New Roman"/>
          <w:lang w:val="en-US"/>
        </w:rPr>
        <w:t xml:space="preserve"> against other target genomes in order to find orthologous copies of each candidate anonymous locus. The program only retains the candidate anonymous loci present as a single copy in each sampled genome and saves all sequences in a FASTA file (fig. 1b). In the third step, the algorithm retrieves the FASTA sequences, conducts multiple sequence alignments for all candidate anonymous loci (</w:t>
      </w:r>
      <w:r w:rsidRPr="006129F6">
        <w:rPr>
          <w:rFonts w:ascii="Times New Roman" w:eastAsia="Times New Roman" w:hAnsi="Times New Roman" w:cs="Times New Roman"/>
          <w:i/>
          <w:lang w:val="en-US"/>
        </w:rPr>
        <w:t>24</w:t>
      </w:r>
      <w:r w:rsidRPr="006129F6">
        <w:rPr>
          <w:rFonts w:ascii="Times New Roman" w:eastAsia="Times New Roman" w:hAnsi="Times New Roman" w:cs="Times New Roman"/>
          <w:lang w:val="en-US"/>
        </w:rPr>
        <w:t xml:space="preserve">), and excludes anonymous loci that may be linked to one another (fig. 1c). Anonymous loci should be spaced far enough apart on a chromosome to be considered statistically uncorrelated from other anonymous loci. In humans, the minimum distance </w:t>
      </w:r>
      <w:r w:rsidRPr="006129F6">
        <w:rPr>
          <w:rFonts w:ascii="Times New Roman" w:eastAsia="Times New Roman" w:hAnsi="Times New Roman" w:cs="Times New Roman"/>
          <w:lang w:val="en-US"/>
        </w:rPr>
        <w:lastRenderedPageBreak/>
        <w:t>between unlinked sites located on the same chromosome can be assumed to be around 200 kb (</w:t>
      </w:r>
      <w:r w:rsidRPr="006129F6">
        <w:rPr>
          <w:rFonts w:ascii="Times New Roman" w:eastAsia="Times New Roman" w:hAnsi="Times New Roman" w:cs="Times New Roman"/>
          <w:i/>
          <w:lang w:val="en-US"/>
        </w:rPr>
        <w:t>25</w:t>
      </w:r>
      <w:r w:rsidRPr="006129F6">
        <w:rPr>
          <w:rFonts w:ascii="Times New Roman" w:eastAsia="Times New Roman" w:hAnsi="Times New Roman" w:cs="Times New Roman"/>
          <w:lang w:val="en-US"/>
        </w:rPr>
        <w:t>). After this selection step, the candidate anonymous loci are considered ideal anonymous loci because they are presumably single-copy, selectively neutral, and unlinked. The pipeline finishes by producing the following output files (in FASTA, NEXUS, and PHYLIP formats): one file containing the entire anonymous loci dataset with all multiple sequence alignments; one file containing all concatenated loci with the sequences aligned (i.e., “supermatrix”); and individual files corresponding to each anonymous locus multiple sequence alignment.</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noProof/>
          <w:lang w:val="en-US"/>
        </w:rPr>
        <w:drawing>
          <wp:inline distT="0" distB="0" distL="0" distR="0" wp14:anchorId="14FD881C" wp14:editId="5D5B4DA5">
            <wp:extent cx="54864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AL.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Figure 1. </w:t>
      </w:r>
    </w:p>
    <w:p w:rsidR="006129F6" w:rsidRPr="006129F6" w:rsidRDefault="006129F6" w:rsidP="006129F6">
      <w:pPr>
        <w:spacing w:before="120" w:line="480" w:lineRule="auto"/>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lastRenderedPageBreak/>
        <w:t>We validated our anonymous loci acquisition algorithm using hominoid genome data. Not only are complete genome data available for each of the major hominoid lineages (i.e., human, chimpanzee, gorilla, and orangutan), but the evolutionary history of this group has been intensively studied and thus this system is ideal for evaluating the performance of our algorithm. Using the annotated human genome data, the anonymous loci algorithm required about 3 hours to generate a dataset consisting of 300 hominoid anonymous loci (table S1). As expected, the anonymous loci were scattered randomly across the human genome (fig. 2). Given the sizes of the hominoid genomes, this maximum number of anonymous loci might appear low. To estimate the theoretical maximum number of independently assorting loci that exist in the human genome, we conducted an analysis following (</w:t>
      </w:r>
      <w:r w:rsidRPr="006129F6">
        <w:rPr>
          <w:rFonts w:ascii="Times New Roman" w:eastAsia="Times New Roman" w:hAnsi="Times New Roman" w:cs="Times New Roman"/>
          <w:i/>
          <w:lang w:val="en-US"/>
        </w:rPr>
        <w:t xml:space="preserve">26; </w:t>
      </w:r>
      <w:r w:rsidRPr="006129F6">
        <w:rPr>
          <w:rFonts w:ascii="Times New Roman" w:eastAsia="Times New Roman" w:hAnsi="Times New Roman" w:cs="Times New Roman"/>
          <w:lang w:val="en-US"/>
        </w:rPr>
        <w:t>see Materials and Methods). If we assume that the effective population size of modern humans is between 7,500 (</w:t>
      </w:r>
      <w:r w:rsidRPr="006129F6">
        <w:rPr>
          <w:rFonts w:ascii="Times New Roman" w:eastAsia="Times New Roman" w:hAnsi="Times New Roman" w:cs="Times New Roman"/>
          <w:i/>
          <w:lang w:val="en-US"/>
        </w:rPr>
        <w:t>27</w:t>
      </w:r>
      <w:r w:rsidRPr="006129F6">
        <w:rPr>
          <w:rFonts w:ascii="Times New Roman" w:eastAsia="Times New Roman" w:hAnsi="Times New Roman" w:cs="Times New Roman"/>
          <w:lang w:val="en-US"/>
        </w:rPr>
        <w:t>) and 10,000 (</w:t>
      </w:r>
      <w:r w:rsidRPr="006129F6">
        <w:rPr>
          <w:rFonts w:ascii="Times New Roman" w:eastAsia="Times New Roman" w:hAnsi="Times New Roman" w:cs="Times New Roman"/>
          <w:i/>
          <w:lang w:val="en-US"/>
        </w:rPr>
        <w:t>28</w:t>
      </w:r>
      <w:r w:rsidRPr="006129F6">
        <w:rPr>
          <w:rFonts w:ascii="Times New Roman" w:eastAsia="Times New Roman" w:hAnsi="Times New Roman" w:cs="Times New Roman"/>
          <w:lang w:val="en-US"/>
        </w:rPr>
        <w:t xml:space="preserve">), then there are an estimated ~1000 to 1400 statistically uncorrelated loci in the human genome. If we were to exclude the loci that are not single-copy and which are either under direct natural selection or which are linked to sites in the genome under such selection, then the maximum number of single-copy and presumably neutral loci in the human genome is likely to be in the hundreds and not thousands. Our hypothesis is corroborated by the automated </w:t>
      </w:r>
      <w:r w:rsidRPr="006129F6">
        <w:rPr>
          <w:rFonts w:ascii="Times New Roman" w:eastAsia="Times New Roman" w:hAnsi="Times New Roman" w:cs="Times New Roman"/>
          <w:i/>
          <w:lang w:val="en-US"/>
        </w:rPr>
        <w:t>in silico</w:t>
      </w:r>
      <w:r w:rsidRPr="006129F6">
        <w:rPr>
          <w:rFonts w:ascii="Times New Roman" w:eastAsia="Times New Roman" w:hAnsi="Times New Roman" w:cs="Times New Roman"/>
          <w:lang w:val="en-US"/>
        </w:rPr>
        <w:t xml:space="preserve"> based results herein and the manual </w:t>
      </w:r>
      <w:r w:rsidRPr="006129F6">
        <w:rPr>
          <w:rFonts w:ascii="Times New Roman" w:eastAsia="Times New Roman" w:hAnsi="Times New Roman" w:cs="Times New Roman"/>
          <w:i/>
          <w:lang w:val="en-US"/>
        </w:rPr>
        <w:t>in silico</w:t>
      </w:r>
      <w:r w:rsidRPr="006129F6">
        <w:rPr>
          <w:rFonts w:ascii="Times New Roman" w:eastAsia="Times New Roman" w:hAnsi="Times New Roman" w:cs="Times New Roman"/>
          <w:lang w:val="en-US"/>
        </w:rPr>
        <w:t xml:space="preserve"> based study of (</w:t>
      </w:r>
      <w:r w:rsidRPr="006129F6">
        <w:rPr>
          <w:rFonts w:ascii="Times New Roman" w:eastAsia="Times New Roman" w:hAnsi="Times New Roman" w:cs="Times New Roman"/>
          <w:i/>
          <w:lang w:val="en-US"/>
        </w:rPr>
        <w:t>15</w:t>
      </w:r>
      <w:r w:rsidRPr="006129F6">
        <w:rPr>
          <w:rFonts w:ascii="Times New Roman" w:eastAsia="Times New Roman" w:hAnsi="Times New Roman" w:cs="Times New Roman"/>
          <w:lang w:val="en-US"/>
        </w:rPr>
        <w:t>).</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noProof/>
          <w:lang w:val="en-US"/>
        </w:rPr>
        <w:lastRenderedPageBreak/>
        <w:drawing>
          <wp:inline distT="0" distB="0" distL="0" distR="0" wp14:anchorId="2BDC7D39" wp14:editId="44BCBFAF">
            <wp:extent cx="5486400" cy="3329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AL.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329940"/>
                    </a:xfrm>
                    <a:prstGeom prst="rect">
                      <a:avLst/>
                    </a:prstGeom>
                  </pic:spPr>
                </pic:pic>
              </a:graphicData>
            </a:graphic>
          </wp:inline>
        </w:drawing>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fig. 2. Histogram of AL distribution in human chromosomes.</w:t>
      </w:r>
    </w:p>
    <w:p w:rsidR="006129F6" w:rsidRPr="006129F6" w:rsidRDefault="006129F6" w:rsidP="006129F6">
      <w:pPr>
        <w:spacing w:before="120" w:line="480" w:lineRule="auto"/>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Phylogenetic analyses of each anonymous locus generated a distribution of 300 rooted gene trees of which 64% (</w:t>
      </w:r>
      <w:r w:rsidRPr="006129F6">
        <w:rPr>
          <w:rFonts w:ascii="Times New Roman" w:eastAsia="Times New Roman" w:hAnsi="Times New Roman" w:cs="Times New Roman"/>
          <w:b/>
          <w:lang w:val="en-US"/>
        </w:rPr>
        <w:t>193</w:t>
      </w:r>
      <w:r w:rsidRPr="006129F6">
        <w:rPr>
          <w:rFonts w:ascii="Times New Roman" w:eastAsia="Times New Roman" w:hAnsi="Times New Roman" w:cs="Times New Roman"/>
          <w:lang w:val="en-US"/>
        </w:rPr>
        <w:t xml:space="preserve">/300) displayed the expected topology of a human-chimpanzee sister group relationship (table S2; </w:t>
      </w:r>
      <w:r w:rsidRPr="006129F6">
        <w:rPr>
          <w:rFonts w:ascii="Times New Roman" w:eastAsia="Times New Roman" w:hAnsi="Times New Roman" w:cs="Times New Roman"/>
          <w:i/>
          <w:lang w:val="en-US"/>
        </w:rPr>
        <w:t>14,29</w:t>
      </w:r>
      <w:r w:rsidRPr="006129F6">
        <w:rPr>
          <w:rFonts w:ascii="Times New Roman" w:eastAsia="Times New Roman" w:hAnsi="Times New Roman" w:cs="Times New Roman"/>
          <w:lang w:val="en-US"/>
        </w:rPr>
        <w:t>). These results constitute strong evidence based on the majority-rule criterion that we recovered the correct hominoid species tree (</w:t>
      </w:r>
      <w:r w:rsidRPr="006129F6">
        <w:rPr>
          <w:rFonts w:ascii="Times New Roman" w:eastAsia="Times New Roman" w:hAnsi="Times New Roman" w:cs="Times New Roman"/>
          <w:i/>
          <w:lang w:val="en-US"/>
        </w:rPr>
        <w:t>30</w:t>
      </w:r>
      <w:r w:rsidRPr="006129F6">
        <w:rPr>
          <w:rFonts w:ascii="Times New Roman" w:eastAsia="Times New Roman" w:hAnsi="Times New Roman" w:cs="Times New Roman"/>
          <w:lang w:val="en-US"/>
        </w:rPr>
        <w:t>). Moreover, our finding of the equally frequent alternative topologies (~20% each) also matches the expectations of coalescent theory (</w:t>
      </w:r>
      <w:r w:rsidRPr="006129F6">
        <w:rPr>
          <w:rFonts w:ascii="Times New Roman" w:eastAsia="Times New Roman" w:hAnsi="Times New Roman" w:cs="Times New Roman"/>
          <w:i/>
          <w:lang w:val="en-US"/>
        </w:rPr>
        <w:t>7</w:t>
      </w:r>
      <w:r w:rsidRPr="006129F6">
        <w:rPr>
          <w:rFonts w:ascii="Times New Roman" w:eastAsia="Times New Roman" w:hAnsi="Times New Roman" w:cs="Times New Roman"/>
          <w:lang w:val="en-US"/>
        </w:rPr>
        <w:t>,</w:t>
      </w:r>
      <w:r w:rsidRPr="006129F6">
        <w:rPr>
          <w:rFonts w:ascii="Times New Roman" w:eastAsia="Times New Roman" w:hAnsi="Times New Roman" w:cs="Times New Roman"/>
          <w:i/>
          <w:lang w:val="en-US"/>
        </w:rPr>
        <w:t>30</w:t>
      </w:r>
      <w:r w:rsidRPr="006129F6">
        <w:rPr>
          <w:rFonts w:ascii="Times New Roman" w:eastAsia="Times New Roman" w:hAnsi="Times New Roman" w:cs="Times New Roman"/>
          <w:lang w:val="en-US"/>
        </w:rPr>
        <w:t>) and previous empirical results (</w:t>
      </w:r>
      <w:r w:rsidRPr="006129F6">
        <w:rPr>
          <w:rFonts w:ascii="Times New Roman" w:eastAsia="Times New Roman" w:hAnsi="Times New Roman" w:cs="Times New Roman"/>
          <w:i/>
          <w:lang w:val="en-US"/>
        </w:rPr>
        <w:t>14</w:t>
      </w:r>
      <w:r w:rsidRPr="006129F6">
        <w:rPr>
          <w:rFonts w:ascii="Times New Roman" w:eastAsia="Times New Roman" w:hAnsi="Times New Roman" w:cs="Times New Roman"/>
          <w:lang w:val="en-US"/>
        </w:rPr>
        <w:t>).</w:t>
      </w:r>
    </w:p>
    <w:p w:rsidR="006129F6" w:rsidRPr="006129F6" w:rsidRDefault="006129F6" w:rsidP="006129F6">
      <w:pPr>
        <w:spacing w:before="120" w:line="480" w:lineRule="auto"/>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Interestingly, despite 88 different DNA substitution models available in model testing procedure (see Materials and Methods), a single substitution model, the HKY85 model (</w:t>
      </w:r>
      <w:r w:rsidRPr="006129F6">
        <w:rPr>
          <w:rFonts w:ascii="Times New Roman" w:eastAsia="Times New Roman" w:hAnsi="Times New Roman" w:cs="Times New Roman"/>
          <w:i/>
          <w:lang w:val="en-US"/>
        </w:rPr>
        <w:t>31</w:t>
      </w:r>
      <w:r w:rsidRPr="006129F6">
        <w:rPr>
          <w:rFonts w:ascii="Times New Roman" w:eastAsia="Times New Roman" w:hAnsi="Times New Roman" w:cs="Times New Roman"/>
          <w:lang w:val="en-US"/>
        </w:rPr>
        <w:t>), best explains 70% (210/300) of our anonymous loci (fig. 3; table S3). It is not surprising that this model with its assumed unequal equilibrium base frequencies was so frequently chosen because the human genome is known to have a GC content of 41% (</w:t>
      </w:r>
      <w:r w:rsidRPr="006129F6">
        <w:rPr>
          <w:rFonts w:ascii="Times New Roman" w:eastAsia="Times New Roman" w:hAnsi="Times New Roman" w:cs="Times New Roman"/>
          <w:i/>
          <w:lang w:val="en-US"/>
        </w:rPr>
        <w:t>22</w:t>
      </w:r>
      <w:r w:rsidRPr="006129F6">
        <w:rPr>
          <w:rFonts w:ascii="Times New Roman" w:eastAsia="Times New Roman" w:hAnsi="Times New Roman" w:cs="Times New Roman"/>
          <w:lang w:val="en-US"/>
        </w:rPr>
        <w:t xml:space="preserve">). None of the models included the invariant sites or gamma parameters for among-site rate heterogeneity. Perhaps if the sites in our presumably neutral anonymous loci have been free of any functional </w:t>
      </w:r>
      <w:r w:rsidRPr="006129F6">
        <w:rPr>
          <w:rFonts w:ascii="Times New Roman" w:eastAsia="Times New Roman" w:hAnsi="Times New Roman" w:cs="Times New Roman"/>
          <w:lang w:val="en-US"/>
        </w:rPr>
        <w:lastRenderedPageBreak/>
        <w:t>constraints, then we would not expect to see significant among site rate variation. These results suggest that neutral intergenic sites may have a single mode of molecular evolution in the human genome that is characterized by simple transition-transversion rate differences (average ti/tv = 2.3±0.9; fig 4). If these results are confirmed in other comparable genomes, then we predict that phylogenomic results obtained from datasets consisting of hundreds or more anonymous loci will not substantially differ whether a single substitution model is used or each anonymous locus has its own specific model.</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noProof/>
          <w:lang w:val="en-US"/>
        </w:rPr>
        <w:drawing>
          <wp:inline distT="0" distB="0" distL="0" distR="0" wp14:anchorId="34875E1F" wp14:editId="4832912B">
            <wp:extent cx="4572000" cy="39862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_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211" cy="3986396"/>
                    </a:xfrm>
                    <a:prstGeom prst="rect">
                      <a:avLst/>
                    </a:prstGeom>
                  </pic:spPr>
                </pic:pic>
              </a:graphicData>
            </a:graphic>
          </wp:inline>
        </w:drawing>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Figure 3.</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noProof/>
          <w:lang w:val="en-US"/>
        </w:rPr>
        <w:lastRenderedPageBreak/>
        <w:drawing>
          <wp:inline distT="0" distB="0" distL="0" distR="0" wp14:anchorId="2F496F2C" wp14:editId="2F3AC6C6">
            <wp:extent cx="4914900" cy="29716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14900" cy="2971694"/>
                    </a:xfrm>
                    <a:prstGeom prst="rect">
                      <a:avLst/>
                    </a:prstGeom>
                  </pic:spPr>
                </pic:pic>
              </a:graphicData>
            </a:graphic>
          </wp:inline>
        </w:drawing>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Figure 4. </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noProof/>
          <w:lang w:val="en-US"/>
        </w:rPr>
        <w:drawing>
          <wp:inline distT="0" distB="0" distL="0" distR="0" wp14:anchorId="1FC11112" wp14:editId="4CB8A380">
            <wp:extent cx="5486400" cy="2602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_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2602230"/>
                    </a:xfrm>
                    <a:prstGeom prst="rect">
                      <a:avLst/>
                    </a:prstGeom>
                  </pic:spPr>
                </pic:pic>
              </a:graphicData>
            </a:graphic>
          </wp:inline>
        </w:drawing>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Figure 5.</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ab/>
        <w:t>Historical demographic parameter estimates between the 53 (</w:t>
      </w:r>
      <w:r w:rsidRPr="006129F6">
        <w:rPr>
          <w:rFonts w:ascii="Times New Roman" w:eastAsia="Times New Roman" w:hAnsi="Times New Roman" w:cs="Times New Roman"/>
          <w:i/>
          <w:lang w:val="en-US"/>
        </w:rPr>
        <w:t>14</w:t>
      </w:r>
      <w:r w:rsidRPr="006129F6">
        <w:rPr>
          <w:rFonts w:ascii="Times New Roman" w:eastAsia="Times New Roman" w:hAnsi="Times New Roman" w:cs="Times New Roman"/>
          <w:lang w:val="en-US"/>
        </w:rPr>
        <w:t xml:space="preserve">) and 300 (this work) locus datasets were largely in agreement thereby providing additional evidence that our algorithm performed as expected (fig. 4). The 300 locus-estimate places the human vs. chimpanzee and the orangutan divergences 0.5 and 1.8 million years (my) more recent, respectively, than the comparable estimates from the 53 locus-data (fig. 4a). All estimates for </w:t>
      </w:r>
      <w:r w:rsidRPr="006129F6">
        <w:rPr>
          <w:rFonts w:ascii="Times New Roman" w:eastAsia="Times New Roman" w:hAnsi="Times New Roman" w:cs="Times New Roman"/>
          <w:lang w:val="en-US"/>
        </w:rPr>
        <w:lastRenderedPageBreak/>
        <w:t>the gorilla divergence suggest this event took place about 6 my ago. The most dramatic, but not unexpected, results concern the width of the 95% Bayesian credibility intervals (C.I.). The 95% C.I. for the 300 locus-estimates were two-fold narrower for the human-chimpanzee divergence and three-fold smaller for the other two divergence time estimates (fig. 4a). The 300 locus-estimates for ancestral population size of the human and chimpanzee lineage ranged from 37,000-50,000 depending on the assumed generation time, while the 53 locus-estimates produced estimates of 17,000-23,000 (fig. 4b). Estimates for the ancestral population size for the human-chimpanzee-gorilla lineage were similar as they ranged between 40,000-43,000 (fig. 4b). The estimated ancestral population sizes for the hominoids considerably differed depending on dataset with the larger dataset producing estimates as high as 72,000-95,000 and the smaller dataset yielding much smaller values in the range of 21,000-33,000 (fig. 4b). The C.I.s for the human-chimpanzee ancestral population size were all quite large and did not vary according to numbers of loci, but the other two population size estimates showed two-fold reductions of their C.I.s in the estimates from the 300 locus data (fig. 4b). All parameter estimates were insensitive to choice of priors (fig. 4, fig. S2.).</w:t>
      </w:r>
    </w:p>
    <w:p w:rsidR="006129F6" w:rsidRPr="006129F6" w:rsidRDefault="006129F6" w:rsidP="006129F6">
      <w:pPr>
        <w:spacing w:before="120" w:line="480" w:lineRule="auto"/>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A current projection (</w:t>
      </w:r>
      <w:r w:rsidRPr="006129F6">
        <w:rPr>
          <w:rFonts w:ascii="Times New Roman" w:eastAsia="Times New Roman" w:hAnsi="Times New Roman" w:cs="Times New Roman"/>
          <w:i/>
          <w:lang w:val="en-US"/>
        </w:rPr>
        <w:t>17</w:t>
      </w:r>
      <w:r w:rsidRPr="006129F6">
        <w:rPr>
          <w:rFonts w:ascii="Times New Roman" w:eastAsia="Times New Roman" w:hAnsi="Times New Roman" w:cs="Times New Roman"/>
          <w:lang w:val="en-US"/>
        </w:rPr>
        <w:t>) suggests that if the recent growth rate in the numbers of sequenced vertebrate genomes holds (10X/5 years), then we can expect at least 10,000 sequenced vertebrate genomes in 5-10 years. Bioinformatics algorithms like the one presented here will be needed to meet the challenge of this surge in available genomes. Comparative analyses of our 300 locus hominoid dataset vs. the 53 locus dataset of (</w:t>
      </w:r>
      <w:r w:rsidRPr="006129F6">
        <w:rPr>
          <w:rFonts w:ascii="Times New Roman" w:eastAsia="Times New Roman" w:hAnsi="Times New Roman" w:cs="Times New Roman"/>
          <w:i/>
          <w:lang w:val="en-US"/>
        </w:rPr>
        <w:t>14</w:t>
      </w:r>
      <w:r w:rsidRPr="006129F6">
        <w:rPr>
          <w:rFonts w:ascii="Times New Roman" w:eastAsia="Times New Roman" w:hAnsi="Times New Roman" w:cs="Times New Roman"/>
          <w:lang w:val="en-US"/>
        </w:rPr>
        <w:t>) generated concordant results thereby validating our algorithm. We also observed two- to three-fold reductions in the confidence intervals around our demographic parameter estimates compared to the 53 locus data of (</w:t>
      </w:r>
      <w:r w:rsidRPr="006129F6">
        <w:rPr>
          <w:rFonts w:ascii="Times New Roman" w:eastAsia="Times New Roman" w:hAnsi="Times New Roman" w:cs="Times New Roman"/>
          <w:i/>
          <w:lang w:val="en-US"/>
        </w:rPr>
        <w:t>14</w:t>
      </w:r>
      <w:r w:rsidRPr="006129F6">
        <w:rPr>
          <w:rFonts w:ascii="Times New Roman" w:eastAsia="Times New Roman" w:hAnsi="Times New Roman" w:cs="Times New Roman"/>
          <w:lang w:val="en-US"/>
        </w:rPr>
        <w:t>). This finding is significant because it provides the strongest evidence yet to corroborate previous theoretical-simulation (</w:t>
      </w:r>
      <w:r w:rsidRPr="006129F6">
        <w:rPr>
          <w:rFonts w:ascii="Times New Roman" w:eastAsia="Times New Roman" w:hAnsi="Times New Roman" w:cs="Times New Roman"/>
          <w:i/>
          <w:lang w:val="en-US"/>
        </w:rPr>
        <w:t>8,10</w:t>
      </w:r>
      <w:r w:rsidRPr="006129F6">
        <w:rPr>
          <w:rFonts w:ascii="Times New Roman" w:eastAsia="Times New Roman" w:hAnsi="Times New Roman" w:cs="Times New Roman"/>
          <w:lang w:val="en-US"/>
        </w:rPr>
        <w:t>) and empirical (</w:t>
      </w:r>
      <w:r w:rsidRPr="006129F6">
        <w:rPr>
          <w:rFonts w:ascii="Times New Roman" w:eastAsia="Times New Roman" w:hAnsi="Times New Roman" w:cs="Times New Roman"/>
          <w:i/>
          <w:lang w:val="en-US"/>
        </w:rPr>
        <w:t>9,19</w:t>
      </w:r>
      <w:r w:rsidRPr="006129F6">
        <w:rPr>
          <w:rFonts w:ascii="Times New Roman" w:eastAsia="Times New Roman" w:hAnsi="Times New Roman" w:cs="Times New Roman"/>
          <w:lang w:val="en-US"/>
        </w:rPr>
        <w:t xml:space="preserve">) studies concerning the inverse relationship between numbers of unlinked loci vs. the accuracy and </w:t>
      </w:r>
      <w:r w:rsidRPr="006129F6">
        <w:rPr>
          <w:rFonts w:ascii="Times New Roman" w:eastAsia="Times New Roman" w:hAnsi="Times New Roman" w:cs="Times New Roman"/>
          <w:lang w:val="en-US"/>
        </w:rPr>
        <w:lastRenderedPageBreak/>
        <w:t>precision of estimated historical demographic parameters. Such dramatic increases in the precision of divergence time estimates, in particular, may be critically important for testing biogeographic hypotheses. Owing to the quantity and quality of our chosen loci as well as methods of analysis, which also incorporated recent improved estimates for the ancestral generation times in the hominoids (</w:t>
      </w:r>
      <w:r w:rsidRPr="006129F6">
        <w:rPr>
          <w:rFonts w:ascii="Times New Roman" w:eastAsia="Times New Roman" w:hAnsi="Times New Roman" w:cs="Times New Roman"/>
          <w:i/>
          <w:lang w:val="en-US"/>
        </w:rPr>
        <w:t>29</w:t>
      </w:r>
      <w:r w:rsidRPr="006129F6">
        <w:rPr>
          <w:rFonts w:ascii="Times New Roman" w:eastAsia="Times New Roman" w:hAnsi="Times New Roman" w:cs="Times New Roman"/>
          <w:lang w:val="en-US"/>
        </w:rPr>
        <w:t>), the new estimates of population divergence times and ancestral population sizes presented here likely provide the most accurate and precise view of hominoid phylogenomic history to date.</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left"/>
        <w:rPr>
          <w:rFonts w:ascii="Times New Roman" w:eastAsia="Times New Roman" w:hAnsi="Times New Roman" w:cs="Times New Roman"/>
          <w:b/>
          <w:lang w:val="en-US"/>
        </w:rPr>
      </w:pPr>
      <w:r w:rsidRPr="006129F6">
        <w:rPr>
          <w:rFonts w:ascii="Times New Roman" w:eastAsia="Times New Roman" w:hAnsi="Times New Roman" w:cs="Times New Roman"/>
          <w:b/>
          <w:lang w:val="en-US"/>
        </w:rPr>
        <w:t>References and Notes</w:t>
      </w:r>
    </w:p>
    <w:p w:rsidR="006129F6" w:rsidRPr="006129F6" w:rsidRDefault="006129F6" w:rsidP="006129F6">
      <w:pPr>
        <w:spacing w:line="480" w:lineRule="auto"/>
        <w:ind w:firstLine="0"/>
        <w:jc w:val="left"/>
        <w:outlineLvl w:val="0"/>
        <w:rPr>
          <w:rFonts w:ascii="Times New Roman" w:eastAsia="Times New Roman" w:hAnsi="Times New Roman" w:cs="Times New Roman"/>
        </w:rPr>
      </w:pPr>
      <w:bookmarkStart w:id="108" w:name="_Toc429617439"/>
      <w:bookmarkStart w:id="109" w:name="_Toc429622263"/>
      <w:r w:rsidRPr="006129F6">
        <w:rPr>
          <w:rFonts w:ascii="Times New Roman" w:eastAsia="Times New Roman" w:hAnsi="Times New Roman" w:cs="Times New Roman"/>
          <w:lang w:val="en-US"/>
        </w:rPr>
        <w:t>1. Alföldi, J., Di Palma, F., Grabherr, M., Williams, C., Kong, L., Mauceli, E., ... &amp;</w:t>
      </w:r>
      <w:r w:rsidRPr="006129F6">
        <w:rPr>
          <w:rFonts w:ascii="Times New Roman" w:eastAsia="Times New Roman" w:hAnsi="Times New Roman" w:cs="Times New Roman"/>
          <w:lang w:val="en-US"/>
        </w:rPr>
        <w:tab/>
        <w:t>Lindblad-Toh, K. (2011). The genome of the green anole lizard and a comparative</w:t>
      </w:r>
      <w:r w:rsidRPr="006129F6">
        <w:rPr>
          <w:rFonts w:ascii="Times New Roman" w:eastAsia="Times New Roman" w:hAnsi="Times New Roman" w:cs="Times New Roman"/>
          <w:lang w:val="en-US"/>
        </w:rPr>
        <w:tab/>
        <w:t xml:space="preserve">analysis with birds and mammals. </w:t>
      </w:r>
      <w:r w:rsidRPr="006129F6">
        <w:rPr>
          <w:rFonts w:ascii="Times New Roman" w:eastAsia="Times New Roman" w:hAnsi="Times New Roman" w:cs="Times New Roman"/>
          <w:i/>
          <w:iCs/>
        </w:rPr>
        <w:t>Nature</w:t>
      </w:r>
      <w:r w:rsidRPr="006129F6">
        <w:rPr>
          <w:rFonts w:ascii="Times New Roman" w:eastAsia="Times New Roman" w:hAnsi="Times New Roman" w:cs="Times New Roman"/>
        </w:rPr>
        <w:t xml:space="preserve">, </w:t>
      </w:r>
      <w:r w:rsidRPr="006129F6">
        <w:rPr>
          <w:rFonts w:ascii="Times New Roman" w:eastAsia="Times New Roman" w:hAnsi="Times New Roman" w:cs="Times New Roman"/>
          <w:i/>
          <w:iCs/>
        </w:rPr>
        <w:t>477</w:t>
      </w:r>
      <w:r w:rsidRPr="006129F6">
        <w:rPr>
          <w:rFonts w:ascii="Times New Roman" w:eastAsia="Times New Roman" w:hAnsi="Times New Roman" w:cs="Times New Roman"/>
        </w:rPr>
        <w:t>(7366), 587-591.</w:t>
      </w:r>
      <w:bookmarkEnd w:id="108"/>
      <w:bookmarkEnd w:id="109"/>
    </w:p>
    <w:p w:rsidR="006129F6" w:rsidRPr="006129F6" w:rsidRDefault="006129F6" w:rsidP="006129F6">
      <w:pPr>
        <w:spacing w:line="480" w:lineRule="auto"/>
        <w:ind w:firstLine="0"/>
        <w:jc w:val="left"/>
        <w:outlineLvl w:val="0"/>
        <w:rPr>
          <w:rFonts w:ascii="Times New Roman" w:eastAsia="Times New Roman" w:hAnsi="Times New Roman" w:cs="Times New Roman"/>
          <w:lang w:val="en-US"/>
        </w:rPr>
      </w:pPr>
      <w:bookmarkStart w:id="110" w:name="_Toc429617440"/>
      <w:bookmarkStart w:id="111" w:name="_Toc429622264"/>
      <w:r w:rsidRPr="006129F6">
        <w:rPr>
          <w:rFonts w:ascii="Times New Roman" w:eastAsia="Times New Roman" w:hAnsi="Times New Roman" w:cs="Times New Roman"/>
        </w:rPr>
        <w:t xml:space="preserve">2. Jarvis, E. D., Mirarab, S., Aberer, A. J., Li, B., Houde, P., Li, C., ... </w:t>
      </w:r>
      <w:r w:rsidRPr="006129F6">
        <w:rPr>
          <w:rFonts w:ascii="Times New Roman" w:eastAsia="Times New Roman" w:hAnsi="Times New Roman" w:cs="Times New Roman"/>
          <w:lang w:val="en-US"/>
        </w:rPr>
        <w:t>&amp; Samaniego, J. A.</w:t>
      </w:r>
      <w:bookmarkEnd w:id="110"/>
      <w:bookmarkEnd w:id="111"/>
      <w:r w:rsidRPr="006129F6">
        <w:rPr>
          <w:rFonts w:ascii="Times New Roman" w:eastAsia="Times New Roman" w:hAnsi="Times New Roman" w:cs="Times New Roman"/>
          <w:lang w:val="en-US"/>
        </w:rPr>
        <w:t xml:space="preserve"> </w:t>
      </w:r>
    </w:p>
    <w:p w:rsidR="006129F6" w:rsidRPr="006129F6" w:rsidRDefault="006129F6" w:rsidP="006129F6">
      <w:pPr>
        <w:spacing w:line="480" w:lineRule="auto"/>
        <w:ind w:left="720"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(2014). Whole-genome analyses resolve early branches in the tree of life of modern birds. </w:t>
      </w:r>
      <w:r w:rsidRPr="006129F6">
        <w:rPr>
          <w:rFonts w:ascii="Times New Roman" w:eastAsia="Times New Roman" w:hAnsi="Times New Roman" w:cs="Times New Roman"/>
          <w:i/>
          <w:iCs/>
          <w:lang w:val="en-US"/>
        </w:rPr>
        <w:t>Science</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346</w:t>
      </w:r>
      <w:r w:rsidRPr="006129F6">
        <w:rPr>
          <w:rFonts w:ascii="Times New Roman" w:eastAsia="Times New Roman" w:hAnsi="Times New Roman" w:cs="Times New Roman"/>
          <w:lang w:val="en-US"/>
        </w:rPr>
        <w:t>(6215), 1320-1331.</w:t>
      </w:r>
    </w:p>
    <w:p w:rsidR="006129F6" w:rsidRPr="006129F6" w:rsidRDefault="006129F6" w:rsidP="006129F6">
      <w:pPr>
        <w:spacing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3. Karl, S. A., &amp; Avise, J. C. (1993). PCR-based assays of mendelian polymorphisms </w:t>
      </w:r>
    </w:p>
    <w:p w:rsidR="006129F6" w:rsidRPr="006129F6" w:rsidRDefault="006129F6" w:rsidP="006129F6">
      <w:pPr>
        <w:spacing w:line="480" w:lineRule="auto"/>
        <w:ind w:left="720"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from anonymous single-copy nuclear DNA: techniques and applications for population genetics. </w:t>
      </w:r>
      <w:r w:rsidRPr="006129F6">
        <w:rPr>
          <w:rFonts w:ascii="Times New Roman" w:eastAsia="Times New Roman" w:hAnsi="Times New Roman" w:cs="Times New Roman"/>
          <w:i/>
          <w:iCs/>
          <w:lang w:val="en-US"/>
        </w:rPr>
        <w:t>Molecular Biology and Evolution</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10</w:t>
      </w:r>
      <w:r w:rsidRPr="006129F6">
        <w:rPr>
          <w:rFonts w:ascii="Times New Roman" w:eastAsia="Times New Roman" w:hAnsi="Times New Roman" w:cs="Times New Roman"/>
          <w:lang w:val="en-US"/>
        </w:rPr>
        <w:t>(2), 342-361.</w:t>
      </w:r>
    </w:p>
    <w:p w:rsidR="006129F6" w:rsidRPr="006129F6" w:rsidRDefault="006129F6" w:rsidP="006129F6">
      <w:pPr>
        <w:spacing w:line="480" w:lineRule="auto"/>
        <w:ind w:firstLine="0"/>
        <w:jc w:val="left"/>
        <w:outlineLvl w:val="0"/>
        <w:rPr>
          <w:rFonts w:ascii="Times New Roman" w:eastAsia="Times New Roman" w:hAnsi="Times New Roman" w:cs="Times New Roman"/>
          <w:lang w:val="en-US"/>
        </w:rPr>
      </w:pPr>
      <w:bookmarkStart w:id="112" w:name="_Toc429617441"/>
      <w:bookmarkStart w:id="113" w:name="_Toc429622265"/>
      <w:r w:rsidRPr="006129F6">
        <w:rPr>
          <w:rFonts w:ascii="Times New Roman" w:eastAsia="Times New Roman" w:hAnsi="Times New Roman" w:cs="Times New Roman"/>
          <w:lang w:val="en-US"/>
        </w:rPr>
        <w:t>4. Brito, P. H., &amp; Edwards, S. V. (2009). Multilocus phylogeography and phylogenetics</w:t>
      </w:r>
      <w:bookmarkEnd w:id="112"/>
      <w:bookmarkEnd w:id="113"/>
      <w:r w:rsidRPr="006129F6">
        <w:rPr>
          <w:rFonts w:ascii="Times New Roman" w:eastAsia="Times New Roman" w:hAnsi="Times New Roman" w:cs="Times New Roman"/>
          <w:lang w:val="en-US"/>
        </w:rPr>
        <w:t xml:space="preserve"> </w:t>
      </w:r>
    </w:p>
    <w:p w:rsidR="006129F6" w:rsidRPr="006129F6" w:rsidRDefault="006129F6" w:rsidP="006129F6">
      <w:pPr>
        <w:spacing w:line="480" w:lineRule="auto"/>
        <w:jc w:val="left"/>
        <w:outlineLvl w:val="0"/>
        <w:rPr>
          <w:rFonts w:ascii="Times New Roman" w:eastAsia="Times New Roman" w:hAnsi="Times New Roman" w:cs="Times New Roman"/>
          <w:lang w:val="en-US"/>
        </w:rPr>
      </w:pPr>
      <w:bookmarkStart w:id="114" w:name="_Toc429617442"/>
      <w:bookmarkStart w:id="115" w:name="_Toc429622266"/>
      <w:r w:rsidRPr="006129F6">
        <w:rPr>
          <w:rFonts w:ascii="Times New Roman" w:eastAsia="Times New Roman" w:hAnsi="Times New Roman" w:cs="Times New Roman"/>
          <w:lang w:val="en-US"/>
        </w:rPr>
        <w:t xml:space="preserve">using sequence-based markers. </w:t>
      </w:r>
      <w:r w:rsidRPr="006129F6">
        <w:rPr>
          <w:rFonts w:ascii="Times New Roman" w:eastAsia="Times New Roman" w:hAnsi="Times New Roman" w:cs="Times New Roman"/>
          <w:i/>
          <w:iCs/>
          <w:lang w:val="en-US"/>
        </w:rPr>
        <w:t>Genetica</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135</w:t>
      </w:r>
      <w:r w:rsidRPr="006129F6">
        <w:rPr>
          <w:rFonts w:ascii="Times New Roman" w:eastAsia="Times New Roman" w:hAnsi="Times New Roman" w:cs="Times New Roman"/>
          <w:lang w:val="en-US"/>
        </w:rPr>
        <w:t>(3), 439-455.</w:t>
      </w:r>
      <w:bookmarkEnd w:id="114"/>
      <w:bookmarkEnd w:id="115"/>
    </w:p>
    <w:p w:rsidR="006129F6" w:rsidRPr="006129F6" w:rsidRDefault="006129F6" w:rsidP="006129F6">
      <w:pPr>
        <w:spacing w:line="480" w:lineRule="auto"/>
        <w:ind w:firstLine="0"/>
        <w:jc w:val="left"/>
        <w:rPr>
          <w:rFonts w:ascii="Times New Roman" w:eastAsia="MS Mincho" w:hAnsi="Times New Roman" w:cs="Times New Roman"/>
          <w:lang w:val="en-US"/>
        </w:rPr>
      </w:pPr>
      <w:r w:rsidRPr="006129F6">
        <w:rPr>
          <w:rFonts w:ascii="Times New Roman" w:eastAsia="MS Mincho" w:hAnsi="Times New Roman" w:cs="Times New Roman"/>
          <w:lang w:val="en-US"/>
        </w:rPr>
        <w:t>5. Thomson, R.C., Wang, I.J., Johnson, J.R. (2010). Genome-enabled development of</w:t>
      </w:r>
      <w:r w:rsidRPr="006129F6">
        <w:rPr>
          <w:rFonts w:ascii="Times New Roman" w:eastAsia="MS Mincho" w:hAnsi="Times New Roman" w:cs="Times New Roman"/>
          <w:lang w:val="en-US"/>
        </w:rPr>
        <w:tab/>
        <w:t xml:space="preserve">DNA markers for ecology, evolution, and conservation. </w:t>
      </w:r>
      <w:r w:rsidRPr="006129F6">
        <w:rPr>
          <w:rFonts w:ascii="Times New Roman" w:eastAsia="MS Mincho" w:hAnsi="Times New Roman" w:cs="Times New Roman"/>
          <w:i/>
          <w:lang w:val="en-US"/>
        </w:rPr>
        <w:t>Molecular Ecology</w:t>
      </w:r>
      <w:r w:rsidRPr="006129F6">
        <w:rPr>
          <w:rFonts w:ascii="Times New Roman" w:eastAsia="MS Mincho" w:hAnsi="Times New Roman" w:cs="Times New Roman"/>
          <w:lang w:val="en-US"/>
        </w:rPr>
        <w:t xml:space="preserve"> </w:t>
      </w:r>
    </w:p>
    <w:p w:rsidR="006129F6" w:rsidRPr="006129F6" w:rsidRDefault="006129F6" w:rsidP="006129F6">
      <w:pPr>
        <w:spacing w:line="480" w:lineRule="auto"/>
        <w:jc w:val="left"/>
        <w:rPr>
          <w:rFonts w:ascii="Times New Roman" w:eastAsia="MS Mincho" w:hAnsi="Times New Roman" w:cs="Times New Roman"/>
          <w:lang w:val="en-US"/>
        </w:rPr>
      </w:pPr>
      <w:r w:rsidRPr="006129F6">
        <w:rPr>
          <w:rFonts w:ascii="Times New Roman" w:eastAsia="MS Mincho" w:hAnsi="Times New Roman" w:cs="Times New Roman"/>
          <w:lang w:val="en-US"/>
        </w:rPr>
        <w:t>19:2184–2195.</w:t>
      </w:r>
    </w:p>
    <w:p w:rsidR="006129F6" w:rsidRPr="006129F6" w:rsidRDefault="006129F6" w:rsidP="006129F6">
      <w:pPr>
        <w:spacing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6. Reilly, S. B., Marks, S. B., &amp; Jennings, W. B. (2012). Defining evolutionary </w:t>
      </w:r>
    </w:p>
    <w:p w:rsidR="006129F6" w:rsidRPr="006129F6" w:rsidRDefault="006129F6" w:rsidP="006129F6">
      <w:pPr>
        <w:spacing w:line="480" w:lineRule="auto"/>
        <w:ind w:left="720" w:firstLine="0"/>
        <w:jc w:val="left"/>
        <w:rPr>
          <w:rFonts w:ascii="Cambria" w:eastAsia="Calibri" w:hAnsi="Cambria" w:cs="Times New Roman"/>
          <w:lang w:val="en-US"/>
        </w:rPr>
      </w:pPr>
      <w:r w:rsidRPr="006129F6">
        <w:rPr>
          <w:rFonts w:ascii="Times New Roman" w:eastAsia="Times New Roman" w:hAnsi="Times New Roman" w:cs="Times New Roman"/>
          <w:lang w:val="en-US"/>
        </w:rPr>
        <w:lastRenderedPageBreak/>
        <w:t>boundaries across parapatric ecomorphs of Black Salamanders (</w:t>
      </w:r>
      <w:r w:rsidRPr="006129F6">
        <w:rPr>
          <w:rFonts w:ascii="Times New Roman" w:eastAsia="Times New Roman" w:hAnsi="Times New Roman" w:cs="Times New Roman"/>
          <w:i/>
          <w:lang w:val="en-US"/>
        </w:rPr>
        <w:t>Aneides flavipunctatus</w:t>
      </w:r>
      <w:r w:rsidRPr="006129F6">
        <w:rPr>
          <w:rFonts w:ascii="Times New Roman" w:eastAsia="Times New Roman" w:hAnsi="Times New Roman" w:cs="Times New Roman"/>
          <w:lang w:val="en-US"/>
        </w:rPr>
        <w:t xml:space="preserve">) with conservation implications. </w:t>
      </w:r>
      <w:r w:rsidRPr="006129F6">
        <w:rPr>
          <w:rFonts w:ascii="Times New Roman" w:eastAsia="Times New Roman" w:hAnsi="Times New Roman" w:cs="Times New Roman"/>
          <w:i/>
          <w:iCs/>
          <w:lang w:val="en-US"/>
        </w:rPr>
        <w:t>Molecular ecology</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21</w:t>
      </w:r>
      <w:r w:rsidRPr="006129F6">
        <w:rPr>
          <w:rFonts w:ascii="Times New Roman" w:eastAsia="Times New Roman" w:hAnsi="Times New Roman" w:cs="Times New Roman"/>
          <w:lang w:val="en-US"/>
        </w:rPr>
        <w:t>(23), 5745-5761.</w:t>
      </w:r>
    </w:p>
    <w:p w:rsidR="006129F6" w:rsidRPr="006129F6" w:rsidRDefault="006129F6" w:rsidP="006129F6">
      <w:pPr>
        <w:spacing w:before="120" w:line="480" w:lineRule="auto"/>
        <w:ind w:firstLine="0"/>
        <w:jc w:val="left"/>
        <w:rPr>
          <w:rFonts w:ascii="Times New Roman" w:eastAsia="Calibri" w:hAnsi="Times New Roman" w:cs="Times New Roman"/>
          <w:lang w:val="en-US"/>
        </w:rPr>
      </w:pPr>
      <w:r w:rsidRPr="006129F6">
        <w:rPr>
          <w:rFonts w:ascii="Times New Roman" w:eastAsia="Calibri" w:hAnsi="Times New Roman" w:cs="Times New Roman"/>
          <w:lang w:val="en-US"/>
        </w:rPr>
        <w:t xml:space="preserve">7. Wakeley, J. (2009). </w:t>
      </w:r>
      <w:r w:rsidRPr="006129F6">
        <w:rPr>
          <w:rFonts w:ascii="Times New Roman" w:eastAsia="Calibri" w:hAnsi="Times New Roman" w:cs="Times New Roman"/>
          <w:i/>
          <w:iCs/>
          <w:lang w:val="en-US"/>
        </w:rPr>
        <w:t>Coalescent theory: an introduction</w:t>
      </w:r>
      <w:r w:rsidRPr="006129F6">
        <w:rPr>
          <w:rFonts w:ascii="Times New Roman" w:eastAsia="Calibri" w:hAnsi="Times New Roman" w:cs="Times New Roman"/>
          <w:lang w:val="en-US"/>
        </w:rPr>
        <w:t xml:space="preserve"> (Vol. 1). Greenwood</w:t>
      </w:r>
      <w:r w:rsidRPr="006129F6">
        <w:rPr>
          <w:rFonts w:ascii="Times New Roman" w:eastAsia="Calibri" w:hAnsi="Times New Roman" w:cs="Times New Roman"/>
          <w:lang w:val="en-US"/>
        </w:rPr>
        <w:tab/>
        <w:t>Village, Colorado: Roberts &amp; Company Publishers.</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8. Pluzhnikov, A., &amp; Donnelly, P. (1996). Optimal sequencing strategies for surveying</w:t>
      </w:r>
      <w:r w:rsidRPr="006129F6">
        <w:rPr>
          <w:rFonts w:ascii="Times New Roman" w:eastAsia="Times New Roman" w:hAnsi="Times New Roman" w:cs="Times New Roman"/>
          <w:lang w:val="en-US"/>
        </w:rPr>
        <w:tab/>
        <w:t xml:space="preserve">molecular genetic diversity. </w:t>
      </w:r>
      <w:r w:rsidRPr="006129F6">
        <w:rPr>
          <w:rFonts w:ascii="Times New Roman" w:eastAsia="Times New Roman" w:hAnsi="Times New Roman" w:cs="Times New Roman"/>
          <w:i/>
          <w:iCs/>
          <w:lang w:val="en-US"/>
        </w:rPr>
        <w:t>Genetics</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144</w:t>
      </w:r>
      <w:r w:rsidRPr="006129F6">
        <w:rPr>
          <w:rFonts w:ascii="Times New Roman" w:eastAsia="Times New Roman" w:hAnsi="Times New Roman" w:cs="Times New Roman"/>
          <w:lang w:val="en-US"/>
        </w:rPr>
        <w:t>(3), 1247-1262.</w:t>
      </w:r>
    </w:p>
    <w:p w:rsidR="006129F6" w:rsidRPr="006129F6" w:rsidRDefault="006129F6" w:rsidP="006129F6">
      <w:pPr>
        <w:spacing w:line="480" w:lineRule="auto"/>
        <w:ind w:firstLine="0"/>
        <w:jc w:val="left"/>
        <w:outlineLvl w:val="0"/>
        <w:rPr>
          <w:rFonts w:ascii="Times New Roman" w:eastAsia="MS Mincho" w:hAnsi="Times New Roman" w:cs="Times New Roman"/>
          <w:lang w:val="en-US"/>
        </w:rPr>
      </w:pPr>
      <w:bookmarkStart w:id="116" w:name="_Toc429617443"/>
      <w:bookmarkStart w:id="117" w:name="_Toc429622267"/>
      <w:r w:rsidRPr="006129F6">
        <w:rPr>
          <w:rFonts w:ascii="Times New Roman" w:eastAsia="MS Mincho" w:hAnsi="Times New Roman" w:cs="Times New Roman"/>
          <w:lang w:val="en-US"/>
        </w:rPr>
        <w:t>9. Jennings, W.B., Edwards, S.V. (2005). Speciational history of Australian Grass</w:t>
      </w:r>
      <w:r w:rsidRPr="006129F6">
        <w:rPr>
          <w:rFonts w:ascii="Times New Roman" w:eastAsia="MS Mincho" w:hAnsi="Times New Roman" w:cs="Times New Roman"/>
          <w:lang w:val="en-US"/>
        </w:rPr>
        <w:tab/>
        <w:t>Finches (</w:t>
      </w:r>
      <w:r w:rsidRPr="006129F6">
        <w:rPr>
          <w:rFonts w:ascii="Times New Roman" w:eastAsia="MS Mincho" w:hAnsi="Times New Roman" w:cs="Times New Roman"/>
          <w:i/>
          <w:lang w:val="en-US"/>
        </w:rPr>
        <w:t>Poephila</w:t>
      </w:r>
      <w:r w:rsidRPr="006129F6">
        <w:rPr>
          <w:rFonts w:ascii="Times New Roman" w:eastAsia="MS Mincho" w:hAnsi="Times New Roman" w:cs="Times New Roman"/>
          <w:lang w:val="en-US"/>
        </w:rPr>
        <w:t xml:space="preserve">) inferred from thirty gene trees. </w:t>
      </w:r>
      <w:r w:rsidRPr="006129F6">
        <w:rPr>
          <w:rFonts w:ascii="Times New Roman" w:eastAsia="MS Mincho" w:hAnsi="Times New Roman" w:cs="Times New Roman"/>
          <w:i/>
          <w:lang w:val="en-US"/>
        </w:rPr>
        <w:t>Evolution</w:t>
      </w:r>
      <w:r w:rsidRPr="006129F6">
        <w:rPr>
          <w:rFonts w:ascii="Times New Roman" w:eastAsia="MS Mincho" w:hAnsi="Times New Roman" w:cs="Times New Roman"/>
          <w:lang w:val="en-US"/>
        </w:rPr>
        <w:t xml:space="preserve"> 59:2033–2047.</w:t>
      </w:r>
      <w:bookmarkEnd w:id="116"/>
      <w:bookmarkEnd w:id="117"/>
    </w:p>
    <w:p w:rsidR="006129F6" w:rsidRPr="006129F6" w:rsidRDefault="006129F6" w:rsidP="006129F6">
      <w:pPr>
        <w:spacing w:line="480" w:lineRule="auto"/>
        <w:ind w:firstLine="0"/>
        <w:jc w:val="left"/>
        <w:outlineLvl w:val="0"/>
        <w:rPr>
          <w:rFonts w:ascii="Cambria" w:eastAsia="MS Mincho" w:hAnsi="Cambria" w:cs="Times New Roman"/>
          <w:lang w:val="en-US"/>
        </w:rPr>
      </w:pPr>
      <w:bookmarkStart w:id="118" w:name="_Toc429617444"/>
      <w:bookmarkStart w:id="119" w:name="_Toc429622268"/>
      <w:r w:rsidRPr="006129F6">
        <w:rPr>
          <w:rFonts w:ascii="Cambria" w:eastAsia="MS Mincho" w:hAnsi="Cambria" w:cs="Times New Roman"/>
          <w:lang w:val="en-US"/>
        </w:rPr>
        <w:t>10. Felsenstein, J. (2006). Accuracy of coalescent likelihood estimates: do we need</w:t>
      </w:r>
      <w:bookmarkEnd w:id="118"/>
      <w:bookmarkEnd w:id="119"/>
      <w:r w:rsidRPr="006129F6">
        <w:rPr>
          <w:rFonts w:ascii="Cambria" w:eastAsia="MS Mincho" w:hAnsi="Cambria" w:cs="Times New Roman"/>
          <w:lang w:val="en-US"/>
        </w:rPr>
        <w:t xml:space="preserve"> </w:t>
      </w:r>
    </w:p>
    <w:p w:rsidR="006129F6" w:rsidRPr="006129F6" w:rsidRDefault="006129F6" w:rsidP="006129F6">
      <w:pPr>
        <w:spacing w:line="480" w:lineRule="auto"/>
        <w:ind w:left="720" w:firstLine="0"/>
        <w:jc w:val="left"/>
        <w:outlineLvl w:val="0"/>
        <w:rPr>
          <w:rFonts w:ascii="Times New Roman" w:eastAsia="MS Mincho" w:hAnsi="Times New Roman" w:cs="Times New Roman"/>
          <w:lang w:val="en-US"/>
        </w:rPr>
      </w:pPr>
      <w:bookmarkStart w:id="120" w:name="_Toc429617445"/>
      <w:bookmarkStart w:id="121" w:name="_Toc429622269"/>
      <w:r w:rsidRPr="006129F6">
        <w:rPr>
          <w:rFonts w:ascii="Cambria" w:eastAsia="MS Mincho" w:hAnsi="Cambria" w:cs="Times New Roman"/>
          <w:lang w:val="en-US"/>
        </w:rPr>
        <w:t xml:space="preserve">more sites, more sequences, or more loci?. </w:t>
      </w:r>
      <w:r w:rsidRPr="006129F6">
        <w:rPr>
          <w:rFonts w:ascii="Cambria" w:eastAsia="MS Mincho" w:hAnsi="Cambria" w:cs="Times New Roman"/>
          <w:i/>
          <w:iCs/>
          <w:lang w:val="en-US"/>
        </w:rPr>
        <w:t>Molecular biology and evolution</w:t>
      </w:r>
      <w:r w:rsidRPr="006129F6">
        <w:rPr>
          <w:rFonts w:ascii="Cambria" w:eastAsia="MS Mincho" w:hAnsi="Cambria" w:cs="Times New Roman"/>
          <w:lang w:val="en-US"/>
        </w:rPr>
        <w:t xml:space="preserve">, </w:t>
      </w:r>
      <w:r w:rsidRPr="006129F6">
        <w:rPr>
          <w:rFonts w:ascii="Cambria" w:eastAsia="MS Mincho" w:hAnsi="Cambria" w:cs="Times New Roman"/>
          <w:i/>
          <w:iCs/>
          <w:lang w:val="en-US"/>
        </w:rPr>
        <w:t>23</w:t>
      </w:r>
      <w:r w:rsidRPr="006129F6">
        <w:rPr>
          <w:rFonts w:ascii="Cambria" w:eastAsia="MS Mincho" w:hAnsi="Cambria" w:cs="Times New Roman"/>
          <w:lang w:val="en-US"/>
        </w:rPr>
        <w:t>(3), 691-700.</w:t>
      </w:r>
      <w:bookmarkEnd w:id="120"/>
      <w:bookmarkEnd w:id="121"/>
    </w:p>
    <w:p w:rsidR="006129F6" w:rsidRPr="006129F6" w:rsidRDefault="006129F6" w:rsidP="006129F6">
      <w:pPr>
        <w:spacing w:line="480" w:lineRule="auto"/>
        <w:ind w:firstLine="0"/>
        <w:jc w:val="left"/>
        <w:outlineLvl w:val="0"/>
        <w:rPr>
          <w:rFonts w:ascii="Times New Roman" w:eastAsia="MS Mincho" w:hAnsi="Times New Roman" w:cs="Times New Roman"/>
          <w:bCs/>
          <w:lang w:val="en-US"/>
        </w:rPr>
      </w:pPr>
      <w:bookmarkStart w:id="122" w:name="_Toc429617446"/>
      <w:bookmarkStart w:id="123" w:name="_Toc429622270"/>
      <w:r w:rsidRPr="006129F6">
        <w:rPr>
          <w:rFonts w:ascii="Times New Roman" w:eastAsia="MS Mincho" w:hAnsi="Times New Roman" w:cs="Times New Roman"/>
          <w:bCs/>
          <w:lang w:val="en-US"/>
        </w:rPr>
        <w:t>11. Bertozzi, T., Sanders, K.L., Sistrom, M.J., Gardner, M.G. 2012. Anonymous nuclear</w:t>
      </w:r>
      <w:bookmarkEnd w:id="122"/>
      <w:bookmarkEnd w:id="123"/>
      <w:r w:rsidRPr="006129F6">
        <w:rPr>
          <w:rFonts w:ascii="Times New Roman" w:eastAsia="MS Mincho" w:hAnsi="Times New Roman" w:cs="Times New Roman"/>
          <w:bCs/>
          <w:lang w:val="en-US"/>
        </w:rPr>
        <w:t xml:space="preserve"> </w:t>
      </w:r>
    </w:p>
    <w:p w:rsidR="006129F6" w:rsidRPr="006129F6" w:rsidRDefault="006129F6" w:rsidP="006129F6">
      <w:pPr>
        <w:spacing w:line="480" w:lineRule="auto"/>
        <w:jc w:val="left"/>
        <w:outlineLvl w:val="0"/>
        <w:rPr>
          <w:rFonts w:ascii="Times New Roman" w:eastAsia="MS Mincho" w:hAnsi="Times New Roman" w:cs="Times New Roman"/>
          <w:bCs/>
          <w:lang w:val="en-US"/>
        </w:rPr>
      </w:pPr>
      <w:bookmarkStart w:id="124" w:name="_Toc429617447"/>
      <w:bookmarkStart w:id="125" w:name="_Toc429622271"/>
      <w:r w:rsidRPr="006129F6">
        <w:rPr>
          <w:rFonts w:ascii="Times New Roman" w:eastAsia="MS Mincho" w:hAnsi="Times New Roman" w:cs="Times New Roman"/>
          <w:bCs/>
          <w:lang w:val="en-US"/>
        </w:rPr>
        <w:t>loci in non-model organisms: making the most of high throughput genome</w:t>
      </w:r>
      <w:bookmarkEnd w:id="124"/>
      <w:bookmarkEnd w:id="125"/>
      <w:r w:rsidRPr="006129F6">
        <w:rPr>
          <w:rFonts w:ascii="Times New Roman" w:eastAsia="MS Mincho" w:hAnsi="Times New Roman" w:cs="Times New Roman"/>
          <w:bCs/>
          <w:lang w:val="en-US"/>
        </w:rPr>
        <w:t xml:space="preserve"> </w:t>
      </w:r>
    </w:p>
    <w:p w:rsidR="006129F6" w:rsidRPr="006129F6" w:rsidRDefault="006129F6" w:rsidP="006129F6">
      <w:pPr>
        <w:spacing w:line="480" w:lineRule="auto"/>
        <w:jc w:val="left"/>
        <w:outlineLvl w:val="0"/>
        <w:rPr>
          <w:rFonts w:ascii="Times New Roman" w:eastAsia="MS Mincho" w:hAnsi="Times New Roman" w:cs="Times New Roman"/>
          <w:bCs/>
          <w:lang w:val="en-US"/>
        </w:rPr>
      </w:pPr>
      <w:bookmarkStart w:id="126" w:name="_Toc429617448"/>
      <w:bookmarkStart w:id="127" w:name="_Toc429622272"/>
      <w:r w:rsidRPr="006129F6">
        <w:rPr>
          <w:rFonts w:ascii="Times New Roman" w:eastAsia="MS Mincho" w:hAnsi="Times New Roman" w:cs="Times New Roman"/>
          <w:bCs/>
          <w:lang w:val="en-US"/>
        </w:rPr>
        <w:t xml:space="preserve">surveys. </w:t>
      </w:r>
      <w:r w:rsidRPr="006129F6">
        <w:rPr>
          <w:rFonts w:ascii="Times New Roman" w:eastAsia="MS Mincho" w:hAnsi="Times New Roman" w:cs="Times New Roman"/>
          <w:bCs/>
          <w:i/>
          <w:lang w:val="en-US"/>
        </w:rPr>
        <w:t>Bioinformatics</w:t>
      </w:r>
      <w:r w:rsidRPr="006129F6">
        <w:rPr>
          <w:rFonts w:ascii="Times New Roman" w:eastAsia="MS Mincho" w:hAnsi="Times New Roman" w:cs="Times New Roman"/>
          <w:bCs/>
          <w:lang w:val="en-US"/>
        </w:rPr>
        <w:t>.</w:t>
      </w:r>
      <w:bookmarkEnd w:id="126"/>
      <w:bookmarkEnd w:id="127"/>
    </w:p>
    <w:p w:rsidR="006129F6" w:rsidRPr="006129F6" w:rsidRDefault="006129F6" w:rsidP="006129F6">
      <w:pPr>
        <w:spacing w:line="480" w:lineRule="auto"/>
        <w:ind w:firstLine="0"/>
        <w:jc w:val="left"/>
        <w:rPr>
          <w:rFonts w:ascii="Times New Roman" w:eastAsia="MS Mincho" w:hAnsi="Times New Roman" w:cs="Times New Roman"/>
          <w:lang w:val="en-US"/>
        </w:rPr>
      </w:pPr>
      <w:r w:rsidRPr="006129F6">
        <w:rPr>
          <w:rFonts w:ascii="Times New Roman" w:eastAsia="MS Mincho" w:hAnsi="Times New Roman" w:cs="Times New Roman"/>
          <w:lang w:val="en-US"/>
        </w:rPr>
        <w:t>12. Lemmon, A.R., &amp; Lemmon, E.M. (2012). High-throughput identification of</w:t>
      </w:r>
      <w:r w:rsidRPr="006129F6">
        <w:rPr>
          <w:rFonts w:ascii="Times New Roman" w:eastAsia="MS Mincho" w:hAnsi="Times New Roman" w:cs="Times New Roman"/>
          <w:lang w:val="en-US"/>
        </w:rPr>
        <w:tab/>
        <w:t>informative nuclear loci for shallow-scale phylogenetics and phylogeography.</w:t>
      </w:r>
      <w:r w:rsidRPr="006129F6">
        <w:rPr>
          <w:rFonts w:ascii="Times New Roman" w:eastAsia="MS Mincho" w:hAnsi="Times New Roman" w:cs="Times New Roman"/>
          <w:lang w:val="en-US"/>
        </w:rPr>
        <w:tab/>
      </w:r>
      <w:r w:rsidRPr="006129F6">
        <w:rPr>
          <w:rFonts w:ascii="Times New Roman" w:eastAsia="MS Mincho" w:hAnsi="Times New Roman" w:cs="Times New Roman"/>
          <w:i/>
          <w:lang w:val="en-US"/>
        </w:rPr>
        <w:t>Systematic Biology</w:t>
      </w:r>
      <w:r w:rsidRPr="006129F6">
        <w:rPr>
          <w:rFonts w:ascii="Times New Roman" w:eastAsia="MS Mincho" w:hAnsi="Times New Roman" w:cs="Times New Roman"/>
          <w:lang w:val="en-US"/>
        </w:rPr>
        <w:t>.</w:t>
      </w:r>
    </w:p>
    <w:p w:rsidR="006129F6" w:rsidRPr="006129F6" w:rsidRDefault="006129F6" w:rsidP="006129F6">
      <w:pPr>
        <w:spacing w:line="480" w:lineRule="auto"/>
        <w:ind w:firstLine="0"/>
        <w:jc w:val="left"/>
        <w:rPr>
          <w:rFonts w:ascii="Times New Roman" w:eastAsia="MS Mincho" w:hAnsi="Times New Roman" w:cs="Times New Roman"/>
          <w:lang w:val="en-US"/>
        </w:rPr>
      </w:pPr>
      <w:r w:rsidRPr="006129F6">
        <w:rPr>
          <w:rFonts w:ascii="Times New Roman" w:eastAsia="MS Mincho" w:hAnsi="Times New Roman" w:cs="Times New Roman"/>
          <w:lang w:val="en-US"/>
        </w:rPr>
        <w:t>13. Lemmon, E. M., &amp; Lemmon, A. R. (2013). High-throughput genomic data in</w:t>
      </w:r>
      <w:r w:rsidRPr="006129F6">
        <w:rPr>
          <w:rFonts w:ascii="Times New Roman" w:eastAsia="MS Mincho" w:hAnsi="Times New Roman" w:cs="Times New Roman"/>
          <w:lang w:val="en-US"/>
        </w:rPr>
        <w:tab/>
        <w:t xml:space="preserve">systematics and phylogenetics. </w:t>
      </w:r>
      <w:r w:rsidRPr="006129F6">
        <w:rPr>
          <w:rFonts w:ascii="Times New Roman" w:eastAsia="MS Mincho" w:hAnsi="Times New Roman" w:cs="Times New Roman"/>
          <w:i/>
          <w:iCs/>
          <w:lang w:val="en-US"/>
        </w:rPr>
        <w:t>Annual Review of Ecology, Evolution, and</w:t>
      </w:r>
      <w:r w:rsidRPr="006129F6">
        <w:rPr>
          <w:rFonts w:ascii="Times New Roman" w:eastAsia="MS Mincho" w:hAnsi="Times New Roman" w:cs="Times New Roman"/>
          <w:i/>
          <w:iCs/>
          <w:lang w:val="en-US"/>
        </w:rPr>
        <w:tab/>
        <w:t>Systematics</w:t>
      </w:r>
      <w:r w:rsidRPr="006129F6">
        <w:rPr>
          <w:rFonts w:ascii="Times New Roman" w:eastAsia="MS Mincho" w:hAnsi="Times New Roman" w:cs="Times New Roman"/>
          <w:lang w:val="en-US"/>
        </w:rPr>
        <w:t xml:space="preserve">, </w:t>
      </w:r>
      <w:r w:rsidRPr="006129F6">
        <w:rPr>
          <w:rFonts w:ascii="Times New Roman" w:eastAsia="MS Mincho" w:hAnsi="Times New Roman" w:cs="Times New Roman"/>
          <w:i/>
          <w:iCs/>
          <w:lang w:val="en-US"/>
        </w:rPr>
        <w:t>44</w:t>
      </w:r>
      <w:r w:rsidRPr="006129F6">
        <w:rPr>
          <w:rFonts w:ascii="Times New Roman" w:eastAsia="MS Mincho" w:hAnsi="Times New Roman" w:cs="Times New Roman"/>
          <w:lang w:val="en-US"/>
        </w:rPr>
        <w:t>, 99-121.</w:t>
      </w:r>
    </w:p>
    <w:p w:rsidR="006129F6" w:rsidRPr="006129F6" w:rsidRDefault="006129F6" w:rsidP="006129F6">
      <w:pPr>
        <w:spacing w:line="480" w:lineRule="auto"/>
        <w:ind w:firstLine="0"/>
        <w:jc w:val="left"/>
        <w:outlineLvl w:val="0"/>
        <w:rPr>
          <w:rFonts w:ascii="Times New Roman" w:eastAsia="MS Mincho" w:hAnsi="Times New Roman" w:cs="Times New Roman"/>
          <w:bCs/>
          <w:lang w:val="en-US"/>
        </w:rPr>
      </w:pPr>
      <w:bookmarkStart w:id="128" w:name="_Toc429617449"/>
      <w:bookmarkStart w:id="129" w:name="_Toc429622273"/>
      <w:r w:rsidRPr="006129F6">
        <w:rPr>
          <w:rFonts w:ascii="Times New Roman" w:eastAsia="MS Mincho" w:hAnsi="Times New Roman" w:cs="Times New Roman"/>
          <w:bCs/>
          <w:lang w:val="en-US"/>
        </w:rPr>
        <w:t>14. Chen, F. C., &amp; Li, W. H. (2001). Genomic divergences between humans and other</w:t>
      </w:r>
      <w:bookmarkEnd w:id="128"/>
      <w:bookmarkEnd w:id="129"/>
      <w:r w:rsidRPr="006129F6">
        <w:rPr>
          <w:rFonts w:ascii="Times New Roman" w:eastAsia="MS Mincho" w:hAnsi="Times New Roman" w:cs="Times New Roman"/>
          <w:bCs/>
          <w:lang w:val="en-US"/>
        </w:rPr>
        <w:t xml:space="preserve"> </w:t>
      </w:r>
    </w:p>
    <w:p w:rsidR="006129F6" w:rsidRPr="006129F6" w:rsidRDefault="006129F6" w:rsidP="006129F6">
      <w:pPr>
        <w:spacing w:line="480" w:lineRule="auto"/>
        <w:ind w:left="720" w:firstLine="0"/>
        <w:jc w:val="left"/>
        <w:outlineLvl w:val="0"/>
        <w:rPr>
          <w:rFonts w:ascii="Times New Roman" w:eastAsia="MS Mincho" w:hAnsi="Times New Roman" w:cs="Times New Roman"/>
          <w:bCs/>
          <w:lang w:val="en-US"/>
        </w:rPr>
      </w:pPr>
      <w:bookmarkStart w:id="130" w:name="_Toc429617450"/>
      <w:bookmarkStart w:id="131" w:name="_Toc429622274"/>
      <w:r w:rsidRPr="006129F6">
        <w:rPr>
          <w:rFonts w:ascii="Times New Roman" w:eastAsia="MS Mincho" w:hAnsi="Times New Roman" w:cs="Times New Roman"/>
          <w:bCs/>
          <w:lang w:val="en-US"/>
        </w:rPr>
        <w:t xml:space="preserve">hominoids and the effective population size of the common ancestor of humans and chimpanzees. </w:t>
      </w:r>
      <w:r w:rsidRPr="006129F6">
        <w:rPr>
          <w:rFonts w:ascii="Times New Roman" w:eastAsia="MS Mincho" w:hAnsi="Times New Roman" w:cs="Times New Roman"/>
          <w:bCs/>
          <w:i/>
          <w:iCs/>
          <w:lang w:val="en-US"/>
        </w:rPr>
        <w:t>The American Journal of Human Genetics</w:t>
      </w:r>
      <w:r w:rsidRPr="006129F6">
        <w:rPr>
          <w:rFonts w:ascii="Times New Roman" w:eastAsia="MS Mincho" w:hAnsi="Times New Roman" w:cs="Times New Roman"/>
          <w:bCs/>
          <w:lang w:val="en-US"/>
        </w:rPr>
        <w:t xml:space="preserve">, </w:t>
      </w:r>
      <w:r w:rsidRPr="006129F6">
        <w:rPr>
          <w:rFonts w:ascii="Times New Roman" w:eastAsia="MS Mincho" w:hAnsi="Times New Roman" w:cs="Times New Roman"/>
          <w:bCs/>
          <w:i/>
          <w:iCs/>
          <w:lang w:val="en-US"/>
        </w:rPr>
        <w:t>68</w:t>
      </w:r>
      <w:r w:rsidRPr="006129F6">
        <w:rPr>
          <w:rFonts w:ascii="Times New Roman" w:eastAsia="MS Mincho" w:hAnsi="Times New Roman" w:cs="Times New Roman"/>
          <w:bCs/>
          <w:lang w:val="en-US"/>
        </w:rPr>
        <w:t>(2), 444-456.</w:t>
      </w:r>
      <w:bookmarkEnd w:id="130"/>
      <w:bookmarkEnd w:id="131"/>
    </w:p>
    <w:p w:rsidR="006129F6" w:rsidRPr="006129F6" w:rsidRDefault="006129F6" w:rsidP="006129F6">
      <w:pPr>
        <w:spacing w:line="480" w:lineRule="auto"/>
        <w:ind w:firstLine="0"/>
        <w:jc w:val="left"/>
        <w:outlineLvl w:val="0"/>
        <w:rPr>
          <w:rFonts w:ascii="Times New Roman" w:eastAsia="MS Mincho" w:hAnsi="Times New Roman" w:cs="Times New Roman"/>
          <w:bCs/>
          <w:lang w:val="en-US"/>
        </w:rPr>
      </w:pPr>
      <w:bookmarkStart w:id="132" w:name="_Toc429617451"/>
      <w:bookmarkStart w:id="133" w:name="_Toc429622275"/>
      <w:r w:rsidRPr="006129F6">
        <w:rPr>
          <w:rFonts w:ascii="Times New Roman" w:eastAsia="MS Mincho" w:hAnsi="Times New Roman" w:cs="Times New Roman"/>
          <w:bCs/>
          <w:lang w:val="en-US"/>
        </w:rPr>
        <w:t>15. Peng, Z., Elango, N., Wildman, D. E., &amp; Soojin, V. Y. (2009). Primate</w:t>
      </w:r>
      <w:bookmarkEnd w:id="132"/>
      <w:bookmarkEnd w:id="133"/>
      <w:r w:rsidRPr="006129F6">
        <w:rPr>
          <w:rFonts w:ascii="Times New Roman" w:eastAsia="MS Mincho" w:hAnsi="Times New Roman" w:cs="Times New Roman"/>
          <w:bCs/>
          <w:lang w:val="en-US"/>
        </w:rPr>
        <w:t xml:space="preserve"> </w:t>
      </w:r>
    </w:p>
    <w:p w:rsidR="006129F6" w:rsidRPr="006129F6" w:rsidRDefault="006129F6" w:rsidP="006129F6">
      <w:pPr>
        <w:spacing w:line="480" w:lineRule="auto"/>
        <w:ind w:left="720" w:firstLine="0"/>
        <w:jc w:val="left"/>
        <w:outlineLvl w:val="0"/>
        <w:rPr>
          <w:rFonts w:ascii="Times New Roman" w:eastAsia="MS Mincho" w:hAnsi="Times New Roman" w:cs="Times New Roman"/>
          <w:bCs/>
          <w:lang w:val="en-US"/>
        </w:rPr>
      </w:pPr>
      <w:bookmarkStart w:id="134" w:name="_Toc429617452"/>
      <w:bookmarkStart w:id="135" w:name="_Toc429622276"/>
      <w:r w:rsidRPr="006129F6">
        <w:rPr>
          <w:rFonts w:ascii="Times New Roman" w:eastAsia="MS Mincho" w:hAnsi="Times New Roman" w:cs="Times New Roman"/>
          <w:bCs/>
          <w:lang w:val="en-US"/>
        </w:rPr>
        <w:lastRenderedPageBreak/>
        <w:t xml:space="preserve">phylogenomics: developing numerous nuclear non-coding, non-repetitive markers for ecological and phylogenetic applications and analysis of evolutionary rate variation. </w:t>
      </w:r>
      <w:r w:rsidRPr="006129F6">
        <w:rPr>
          <w:rFonts w:ascii="Times New Roman" w:eastAsia="MS Mincho" w:hAnsi="Times New Roman" w:cs="Times New Roman"/>
          <w:bCs/>
          <w:i/>
          <w:iCs/>
          <w:lang w:val="en-US"/>
        </w:rPr>
        <w:t>BMC genomics</w:t>
      </w:r>
      <w:r w:rsidRPr="006129F6">
        <w:rPr>
          <w:rFonts w:ascii="Times New Roman" w:eastAsia="MS Mincho" w:hAnsi="Times New Roman" w:cs="Times New Roman"/>
          <w:bCs/>
          <w:lang w:val="en-US"/>
        </w:rPr>
        <w:t xml:space="preserve">, </w:t>
      </w:r>
      <w:r w:rsidRPr="006129F6">
        <w:rPr>
          <w:rFonts w:ascii="Times New Roman" w:eastAsia="MS Mincho" w:hAnsi="Times New Roman" w:cs="Times New Roman"/>
          <w:bCs/>
          <w:i/>
          <w:iCs/>
          <w:lang w:val="en-US"/>
        </w:rPr>
        <w:t>10</w:t>
      </w:r>
      <w:r w:rsidRPr="006129F6">
        <w:rPr>
          <w:rFonts w:ascii="Times New Roman" w:eastAsia="MS Mincho" w:hAnsi="Times New Roman" w:cs="Times New Roman"/>
          <w:bCs/>
          <w:lang w:val="en-US"/>
        </w:rPr>
        <w:t>(1), 247.</w:t>
      </w:r>
      <w:bookmarkEnd w:id="134"/>
      <w:bookmarkEnd w:id="135"/>
    </w:p>
    <w:p w:rsidR="006129F6" w:rsidRPr="006129F6" w:rsidRDefault="006129F6" w:rsidP="006129F6">
      <w:pPr>
        <w:spacing w:line="480" w:lineRule="auto"/>
        <w:ind w:firstLine="0"/>
        <w:jc w:val="left"/>
        <w:outlineLvl w:val="0"/>
        <w:rPr>
          <w:rFonts w:ascii="Times New Roman" w:eastAsia="MS Mincho" w:hAnsi="Times New Roman" w:cs="Times New Roman"/>
          <w:bCs/>
          <w:lang w:val="en-US"/>
        </w:rPr>
      </w:pPr>
      <w:bookmarkStart w:id="136" w:name="_Toc429617453"/>
      <w:bookmarkStart w:id="137" w:name="_Toc429622277"/>
      <w:r w:rsidRPr="006129F6">
        <w:rPr>
          <w:rFonts w:ascii="Times New Roman" w:eastAsia="MS Mincho" w:hAnsi="Times New Roman" w:cs="Times New Roman"/>
          <w:bCs/>
          <w:lang w:val="en-US"/>
        </w:rPr>
        <w:t>16. Wenzel, M. A., &amp; Piertney, S. B. (2015) In silico identification and characterisation</w:t>
      </w:r>
      <w:bookmarkEnd w:id="136"/>
      <w:bookmarkEnd w:id="137"/>
      <w:r w:rsidRPr="006129F6">
        <w:rPr>
          <w:rFonts w:ascii="Times New Roman" w:eastAsia="MS Mincho" w:hAnsi="Times New Roman" w:cs="Times New Roman"/>
          <w:bCs/>
          <w:lang w:val="en-US"/>
        </w:rPr>
        <w:t xml:space="preserve"> </w:t>
      </w:r>
    </w:p>
    <w:p w:rsidR="006129F6" w:rsidRPr="006129F6" w:rsidRDefault="006129F6" w:rsidP="006129F6">
      <w:pPr>
        <w:spacing w:line="480" w:lineRule="auto"/>
        <w:ind w:left="720" w:firstLine="0"/>
        <w:jc w:val="left"/>
        <w:outlineLvl w:val="0"/>
        <w:rPr>
          <w:rFonts w:ascii="Times New Roman" w:eastAsia="MS Mincho" w:hAnsi="Times New Roman" w:cs="Times New Roman"/>
          <w:bCs/>
          <w:lang w:val="en-US"/>
        </w:rPr>
      </w:pPr>
      <w:bookmarkStart w:id="138" w:name="_Toc429617454"/>
      <w:bookmarkStart w:id="139" w:name="_Toc429622278"/>
      <w:r w:rsidRPr="006129F6">
        <w:rPr>
          <w:rFonts w:ascii="Times New Roman" w:eastAsia="MS Mincho" w:hAnsi="Times New Roman" w:cs="Times New Roman"/>
          <w:bCs/>
          <w:lang w:val="en-US"/>
        </w:rPr>
        <w:t>of 17 polymorphic anonymous non-coding sequence markers (ANMs) for red grouse (</w:t>
      </w:r>
      <w:r w:rsidRPr="006129F6">
        <w:rPr>
          <w:rFonts w:ascii="Times New Roman" w:eastAsia="MS Mincho" w:hAnsi="Times New Roman" w:cs="Times New Roman"/>
          <w:bCs/>
          <w:i/>
          <w:lang w:val="en-US"/>
        </w:rPr>
        <w:t>Lagopus lagopus scotica</w:t>
      </w:r>
      <w:r w:rsidRPr="006129F6">
        <w:rPr>
          <w:rFonts w:ascii="Times New Roman" w:eastAsia="MS Mincho" w:hAnsi="Times New Roman" w:cs="Times New Roman"/>
          <w:bCs/>
          <w:lang w:val="en-US"/>
        </w:rPr>
        <w:t xml:space="preserve">). </w:t>
      </w:r>
      <w:r w:rsidRPr="006129F6">
        <w:rPr>
          <w:rFonts w:ascii="Times New Roman" w:eastAsia="MS Mincho" w:hAnsi="Times New Roman" w:cs="Times New Roman"/>
          <w:bCs/>
          <w:i/>
          <w:iCs/>
          <w:lang w:val="en-US"/>
        </w:rPr>
        <w:t>Conservation Genetics Resources</w:t>
      </w:r>
      <w:r w:rsidRPr="006129F6">
        <w:rPr>
          <w:rFonts w:ascii="Times New Roman" w:eastAsia="MS Mincho" w:hAnsi="Times New Roman" w:cs="Times New Roman"/>
          <w:bCs/>
          <w:lang w:val="en-US"/>
        </w:rPr>
        <w:t>, 1-5.</w:t>
      </w:r>
      <w:bookmarkEnd w:id="138"/>
      <w:bookmarkEnd w:id="139"/>
    </w:p>
    <w:p w:rsidR="006129F6" w:rsidRPr="006129F6" w:rsidRDefault="006129F6" w:rsidP="006129F6">
      <w:pPr>
        <w:spacing w:line="480" w:lineRule="auto"/>
        <w:ind w:firstLine="0"/>
        <w:jc w:val="left"/>
        <w:outlineLvl w:val="0"/>
        <w:rPr>
          <w:rFonts w:ascii="Times New Roman" w:eastAsia="MS Mincho" w:hAnsi="Times New Roman" w:cs="Times New Roman"/>
          <w:bCs/>
          <w:lang w:val="en-US"/>
        </w:rPr>
      </w:pPr>
      <w:bookmarkStart w:id="140" w:name="_Toc429617455"/>
      <w:bookmarkStart w:id="141" w:name="_Toc429622279"/>
      <w:r w:rsidRPr="006129F6">
        <w:rPr>
          <w:rFonts w:ascii="Times New Roman" w:eastAsia="MS Mincho" w:hAnsi="Times New Roman" w:cs="Times New Roman"/>
          <w:bCs/>
          <w:lang w:val="en-US"/>
        </w:rPr>
        <w:t>17. O’Brien, S. J., Haussler, D., &amp; Ryder, O. (2014). The birds of Genome10K.</w:t>
      </w:r>
      <w:r w:rsidRPr="006129F6">
        <w:rPr>
          <w:rFonts w:ascii="Times New Roman" w:eastAsia="MS Mincho" w:hAnsi="Times New Roman" w:cs="Times New Roman"/>
          <w:bCs/>
          <w:lang w:val="en-US"/>
        </w:rPr>
        <w:tab/>
      </w:r>
      <w:r w:rsidRPr="006129F6">
        <w:rPr>
          <w:rFonts w:ascii="Times New Roman" w:eastAsia="MS Mincho" w:hAnsi="Times New Roman" w:cs="Times New Roman"/>
          <w:bCs/>
          <w:i/>
          <w:iCs/>
          <w:lang w:val="en-US"/>
        </w:rPr>
        <w:t>GigaScience</w:t>
      </w:r>
      <w:r w:rsidRPr="006129F6">
        <w:rPr>
          <w:rFonts w:ascii="Times New Roman" w:eastAsia="MS Mincho" w:hAnsi="Times New Roman" w:cs="Times New Roman"/>
          <w:bCs/>
          <w:lang w:val="en-US"/>
        </w:rPr>
        <w:t xml:space="preserve">, </w:t>
      </w:r>
      <w:r w:rsidRPr="006129F6">
        <w:rPr>
          <w:rFonts w:ascii="Times New Roman" w:eastAsia="MS Mincho" w:hAnsi="Times New Roman" w:cs="Times New Roman"/>
          <w:bCs/>
          <w:i/>
          <w:iCs/>
          <w:lang w:val="en-US"/>
        </w:rPr>
        <w:t>3</w:t>
      </w:r>
      <w:r w:rsidRPr="006129F6">
        <w:rPr>
          <w:rFonts w:ascii="Times New Roman" w:eastAsia="MS Mincho" w:hAnsi="Times New Roman" w:cs="Times New Roman"/>
          <w:bCs/>
          <w:lang w:val="en-US"/>
        </w:rPr>
        <w:t>(1), 32.</w:t>
      </w:r>
      <w:bookmarkEnd w:id="140"/>
      <w:bookmarkEnd w:id="141"/>
    </w:p>
    <w:p w:rsidR="006129F6" w:rsidRPr="006129F6" w:rsidRDefault="006129F6" w:rsidP="006129F6">
      <w:pPr>
        <w:spacing w:line="480" w:lineRule="auto"/>
        <w:ind w:firstLine="0"/>
        <w:jc w:val="left"/>
        <w:outlineLvl w:val="0"/>
        <w:rPr>
          <w:rFonts w:ascii="Times New Roman" w:eastAsia="MS Mincho" w:hAnsi="Times New Roman" w:cs="Times New Roman"/>
          <w:lang w:val="en-US"/>
        </w:rPr>
      </w:pPr>
      <w:bookmarkStart w:id="142" w:name="_Toc429617456"/>
      <w:bookmarkStart w:id="143" w:name="_Toc429622280"/>
      <w:r w:rsidRPr="006129F6">
        <w:rPr>
          <w:rFonts w:ascii="Times New Roman" w:eastAsia="MS Mincho" w:hAnsi="Times New Roman" w:cs="Times New Roman"/>
          <w:lang w:val="en-US"/>
        </w:rPr>
        <w:t>18. Kaplan, N. L., Hudson, R. R., &amp; Langley, C. H. (1989). The "hitchhiking effect"</w:t>
      </w:r>
      <w:r w:rsidRPr="006129F6">
        <w:rPr>
          <w:rFonts w:ascii="Times New Roman" w:eastAsia="MS Mincho" w:hAnsi="Times New Roman" w:cs="Times New Roman"/>
          <w:lang w:val="en-US"/>
        </w:rPr>
        <w:tab/>
        <w:t xml:space="preserve">revisited. </w:t>
      </w:r>
      <w:r w:rsidRPr="006129F6">
        <w:rPr>
          <w:rFonts w:ascii="Times New Roman" w:eastAsia="MS Mincho" w:hAnsi="Times New Roman" w:cs="Times New Roman"/>
          <w:i/>
          <w:iCs/>
          <w:lang w:val="en-US"/>
        </w:rPr>
        <w:t>Genetics</w:t>
      </w:r>
      <w:r w:rsidRPr="006129F6">
        <w:rPr>
          <w:rFonts w:ascii="Times New Roman" w:eastAsia="MS Mincho" w:hAnsi="Times New Roman" w:cs="Times New Roman"/>
          <w:lang w:val="en-US"/>
        </w:rPr>
        <w:t xml:space="preserve">, </w:t>
      </w:r>
      <w:r w:rsidRPr="006129F6">
        <w:rPr>
          <w:rFonts w:ascii="Times New Roman" w:eastAsia="MS Mincho" w:hAnsi="Times New Roman" w:cs="Times New Roman"/>
          <w:i/>
          <w:iCs/>
          <w:lang w:val="en-US"/>
        </w:rPr>
        <w:t>123</w:t>
      </w:r>
      <w:r w:rsidRPr="006129F6">
        <w:rPr>
          <w:rFonts w:ascii="Times New Roman" w:eastAsia="MS Mincho" w:hAnsi="Times New Roman" w:cs="Times New Roman"/>
          <w:lang w:val="en-US"/>
        </w:rPr>
        <w:t>(4), 887-899.</w:t>
      </w:r>
      <w:bookmarkEnd w:id="142"/>
      <w:bookmarkEnd w:id="143"/>
    </w:p>
    <w:p w:rsidR="006129F6" w:rsidRPr="006129F6" w:rsidRDefault="006129F6" w:rsidP="006129F6">
      <w:pPr>
        <w:spacing w:line="480" w:lineRule="auto"/>
        <w:ind w:firstLine="0"/>
        <w:jc w:val="left"/>
        <w:rPr>
          <w:rFonts w:ascii="Times New Roman" w:eastAsia="MS Mincho" w:hAnsi="Times New Roman" w:cs="Times New Roman"/>
          <w:lang w:val="en-US"/>
        </w:rPr>
      </w:pPr>
      <w:r w:rsidRPr="006129F6">
        <w:rPr>
          <w:rFonts w:ascii="Times New Roman" w:eastAsia="MS Mincho" w:hAnsi="Times New Roman" w:cs="Times New Roman"/>
          <w:lang w:val="en-US"/>
        </w:rPr>
        <w:t xml:space="preserve">19. Lee, J.Y., Edwards, S.V. (2008). Divergence across Australia’s Carpentarian barrier: </w:t>
      </w:r>
    </w:p>
    <w:p w:rsidR="006129F6" w:rsidRPr="006129F6" w:rsidRDefault="006129F6" w:rsidP="006129F6">
      <w:pPr>
        <w:spacing w:line="480" w:lineRule="auto"/>
        <w:ind w:left="720" w:firstLine="0"/>
        <w:jc w:val="left"/>
        <w:outlineLvl w:val="0"/>
        <w:rPr>
          <w:rFonts w:ascii="Times New Roman" w:eastAsia="MS Mincho" w:hAnsi="Times New Roman" w:cs="Times New Roman"/>
          <w:bCs/>
          <w:lang w:val="en-US"/>
        </w:rPr>
      </w:pPr>
      <w:bookmarkStart w:id="144" w:name="_Toc429617457"/>
      <w:bookmarkStart w:id="145" w:name="_Toc429622281"/>
      <w:r w:rsidRPr="006129F6">
        <w:rPr>
          <w:rFonts w:ascii="Times New Roman" w:eastAsia="MS Mincho" w:hAnsi="Times New Roman" w:cs="Times New Roman"/>
          <w:lang w:val="en-US"/>
        </w:rPr>
        <w:t xml:space="preserve">statistical phylogeography of the red-backed fairy wren </w:t>
      </w:r>
      <w:r w:rsidRPr="006129F6">
        <w:rPr>
          <w:rFonts w:ascii="Times New Roman" w:eastAsia="MS Mincho" w:hAnsi="Times New Roman" w:cs="Times New Roman"/>
          <w:i/>
          <w:lang w:val="en-US"/>
        </w:rPr>
        <w:t>Malurus melanocephalus</w:t>
      </w:r>
      <w:r w:rsidRPr="006129F6">
        <w:rPr>
          <w:rFonts w:ascii="Times New Roman" w:eastAsia="MS Mincho" w:hAnsi="Times New Roman" w:cs="Times New Roman"/>
          <w:lang w:val="en-US"/>
        </w:rPr>
        <w:t xml:space="preserve">. </w:t>
      </w:r>
      <w:r w:rsidRPr="006129F6">
        <w:rPr>
          <w:rFonts w:ascii="Times New Roman" w:eastAsia="MS Mincho" w:hAnsi="Times New Roman" w:cs="Times New Roman"/>
          <w:i/>
          <w:lang w:val="en-US"/>
        </w:rPr>
        <w:t>Evolution</w:t>
      </w:r>
      <w:r w:rsidRPr="006129F6">
        <w:rPr>
          <w:rFonts w:ascii="Times New Roman" w:eastAsia="MS Mincho" w:hAnsi="Times New Roman" w:cs="Times New Roman"/>
          <w:lang w:val="en-US"/>
        </w:rPr>
        <w:t xml:space="preserve"> 62:3117–3134.</w:t>
      </w:r>
      <w:bookmarkEnd w:id="144"/>
      <w:bookmarkEnd w:id="145"/>
    </w:p>
    <w:p w:rsidR="006129F6" w:rsidRPr="006129F6" w:rsidRDefault="006129F6" w:rsidP="006129F6">
      <w:pPr>
        <w:spacing w:line="480" w:lineRule="auto"/>
        <w:ind w:firstLine="0"/>
        <w:jc w:val="left"/>
        <w:rPr>
          <w:rFonts w:ascii="Times New Roman" w:eastAsia="MS Mincho" w:hAnsi="Times New Roman" w:cs="Times New Roman"/>
          <w:lang w:val="en-US"/>
        </w:rPr>
      </w:pPr>
      <w:r w:rsidRPr="006129F6">
        <w:rPr>
          <w:rFonts w:ascii="Times New Roman" w:eastAsia="MS Mincho" w:hAnsi="Times New Roman" w:cs="Times New Roman"/>
          <w:lang w:val="en-US"/>
        </w:rPr>
        <w:t xml:space="preserve">20. Meader, S., Ponting, C.P., Lunter, G. (2010). Massive turnover of functional </w:t>
      </w:r>
    </w:p>
    <w:p w:rsidR="006129F6" w:rsidRPr="006129F6" w:rsidRDefault="006129F6" w:rsidP="006129F6">
      <w:pPr>
        <w:spacing w:line="480" w:lineRule="auto"/>
        <w:jc w:val="left"/>
        <w:rPr>
          <w:rFonts w:ascii="Times New Roman" w:eastAsia="MS Mincho" w:hAnsi="Times New Roman" w:cs="Times New Roman"/>
          <w:lang w:val="en-US"/>
        </w:rPr>
      </w:pPr>
      <w:r w:rsidRPr="006129F6">
        <w:rPr>
          <w:rFonts w:ascii="Times New Roman" w:eastAsia="MS Mincho" w:hAnsi="Times New Roman" w:cs="Times New Roman"/>
          <w:lang w:val="en-US"/>
        </w:rPr>
        <w:t xml:space="preserve">sequence in human and other mammalian genomes. </w:t>
      </w:r>
      <w:r w:rsidRPr="006129F6">
        <w:rPr>
          <w:rFonts w:ascii="Times New Roman" w:eastAsia="MS Mincho" w:hAnsi="Times New Roman" w:cs="Times New Roman"/>
          <w:i/>
          <w:lang w:val="en-US"/>
        </w:rPr>
        <w:t>Genome Research</w:t>
      </w:r>
      <w:r w:rsidRPr="006129F6">
        <w:rPr>
          <w:rFonts w:ascii="Times New Roman" w:eastAsia="MS Mincho" w:hAnsi="Times New Roman" w:cs="Times New Roman"/>
          <w:lang w:val="en-US"/>
        </w:rPr>
        <w:t xml:space="preserve"> 20:1335</w:t>
      </w:r>
      <w:r w:rsidRPr="006129F6">
        <w:rPr>
          <w:rFonts w:ascii="Times New Roman" w:eastAsia="MS Mincho" w:hAnsi="Times New Roman" w:cs="Times New Roman"/>
          <w:lang w:val="en-US"/>
        </w:rPr>
        <w:tab/>
        <w:t>1343.</w:t>
      </w:r>
    </w:p>
    <w:p w:rsidR="006129F6" w:rsidRPr="006129F6" w:rsidRDefault="006129F6" w:rsidP="006129F6">
      <w:pPr>
        <w:spacing w:line="480" w:lineRule="auto"/>
        <w:ind w:firstLine="0"/>
        <w:jc w:val="left"/>
        <w:rPr>
          <w:rFonts w:ascii="Times New Roman" w:eastAsia="MS Mincho" w:hAnsi="Times New Roman" w:cs="Times New Roman"/>
          <w:lang w:val="en-US"/>
        </w:rPr>
      </w:pPr>
      <w:r w:rsidRPr="006129F6">
        <w:rPr>
          <w:rFonts w:ascii="Times New Roman" w:eastAsia="MS Mincho" w:hAnsi="Times New Roman" w:cs="Times New Roman"/>
          <w:lang w:val="en-US"/>
        </w:rPr>
        <w:t xml:space="preserve">21. Ponting, C.P., Hardison, R.C. (2011). What fraction of the human genome is </w:t>
      </w:r>
    </w:p>
    <w:p w:rsidR="006129F6" w:rsidRPr="006129F6" w:rsidRDefault="006129F6" w:rsidP="006129F6">
      <w:pPr>
        <w:spacing w:line="480" w:lineRule="auto"/>
        <w:jc w:val="left"/>
        <w:rPr>
          <w:rFonts w:ascii="Times New Roman" w:eastAsia="MS Mincho" w:hAnsi="Times New Roman" w:cs="Times New Roman"/>
          <w:lang w:val="en-US"/>
        </w:rPr>
      </w:pPr>
      <w:r w:rsidRPr="006129F6">
        <w:rPr>
          <w:rFonts w:ascii="Times New Roman" w:eastAsia="MS Mincho" w:hAnsi="Times New Roman" w:cs="Times New Roman"/>
          <w:lang w:val="en-US"/>
        </w:rPr>
        <w:t xml:space="preserve">functional? </w:t>
      </w:r>
      <w:r w:rsidRPr="006129F6">
        <w:rPr>
          <w:rFonts w:ascii="Times New Roman" w:eastAsia="MS Mincho" w:hAnsi="Times New Roman" w:cs="Times New Roman"/>
          <w:i/>
          <w:lang w:val="en-US"/>
        </w:rPr>
        <w:t>Genome Research</w:t>
      </w:r>
      <w:r w:rsidRPr="006129F6">
        <w:rPr>
          <w:rFonts w:ascii="Times New Roman" w:eastAsia="MS Mincho" w:hAnsi="Times New Roman" w:cs="Times New Roman"/>
          <w:lang w:val="en-US"/>
        </w:rPr>
        <w:t xml:space="preserve"> 21:1769–1776.</w:t>
      </w:r>
    </w:p>
    <w:p w:rsidR="006129F6" w:rsidRPr="006129F6" w:rsidRDefault="006129F6" w:rsidP="006129F6">
      <w:pPr>
        <w:spacing w:before="120" w:line="480" w:lineRule="auto"/>
        <w:ind w:firstLine="0"/>
        <w:jc w:val="left"/>
        <w:rPr>
          <w:rFonts w:ascii="Times New Roman" w:eastAsia="Calibri" w:hAnsi="Times New Roman" w:cs="Times New Roman"/>
          <w:lang w:val="en-US"/>
        </w:rPr>
      </w:pPr>
      <w:r w:rsidRPr="006129F6">
        <w:rPr>
          <w:rFonts w:ascii="Cambria" w:eastAsia="Calibri" w:hAnsi="Cambria" w:cs="Times New Roman"/>
          <w:lang w:val="en-US"/>
        </w:rPr>
        <w:t xml:space="preserve">22. Graur, D., Zheng, Y., &amp; Azevedo, R. B. (2015). </w:t>
      </w:r>
      <w:r w:rsidRPr="006129F6">
        <w:rPr>
          <w:rFonts w:ascii="Times New Roman" w:eastAsia="Calibri" w:hAnsi="Times New Roman" w:cs="Times New Roman"/>
          <w:lang w:val="en-US"/>
        </w:rPr>
        <w:t>An evolutionary classification of</w:t>
      </w:r>
      <w:r w:rsidRPr="006129F6">
        <w:rPr>
          <w:rFonts w:ascii="Times New Roman" w:eastAsia="Calibri" w:hAnsi="Times New Roman" w:cs="Times New Roman"/>
          <w:lang w:val="en-US"/>
        </w:rPr>
        <w:tab/>
        <w:t xml:space="preserve">genomic function. </w:t>
      </w:r>
      <w:r w:rsidRPr="006129F6">
        <w:rPr>
          <w:rFonts w:ascii="Times New Roman" w:eastAsia="Calibri" w:hAnsi="Times New Roman" w:cs="Times New Roman"/>
          <w:i/>
          <w:iCs/>
          <w:lang w:val="en-US"/>
        </w:rPr>
        <w:t>Genome biology and evolution</w:t>
      </w:r>
      <w:r w:rsidRPr="006129F6">
        <w:rPr>
          <w:rFonts w:ascii="Times New Roman" w:eastAsia="Calibri" w:hAnsi="Times New Roman" w:cs="Times New Roman"/>
          <w:lang w:val="en-US"/>
        </w:rPr>
        <w:t xml:space="preserve">, </w:t>
      </w:r>
      <w:r w:rsidRPr="006129F6">
        <w:rPr>
          <w:rFonts w:ascii="Times New Roman" w:eastAsia="Calibri" w:hAnsi="Times New Roman" w:cs="Times New Roman"/>
          <w:i/>
          <w:iCs/>
          <w:lang w:val="en-US"/>
        </w:rPr>
        <w:t>7</w:t>
      </w:r>
      <w:r w:rsidRPr="006129F6">
        <w:rPr>
          <w:rFonts w:ascii="Times New Roman" w:eastAsia="Calibri" w:hAnsi="Times New Roman" w:cs="Times New Roman"/>
          <w:lang w:val="en-US"/>
        </w:rPr>
        <w:t>(3), 642-645.</w:t>
      </w:r>
    </w:p>
    <w:p w:rsidR="006129F6" w:rsidRPr="006129F6" w:rsidRDefault="006129F6" w:rsidP="006129F6">
      <w:pPr>
        <w:spacing w:line="480" w:lineRule="auto"/>
        <w:ind w:firstLine="0"/>
        <w:jc w:val="left"/>
        <w:outlineLvl w:val="0"/>
        <w:rPr>
          <w:rFonts w:ascii="Times New Roman" w:eastAsia="MS Mincho" w:hAnsi="Times New Roman" w:cs="Times New Roman"/>
          <w:bCs/>
          <w:lang w:val="en-US"/>
        </w:rPr>
      </w:pPr>
      <w:bookmarkStart w:id="146" w:name="_Toc429617458"/>
      <w:bookmarkStart w:id="147" w:name="_Toc429622282"/>
      <w:r w:rsidRPr="006129F6">
        <w:rPr>
          <w:rFonts w:ascii="Times New Roman" w:eastAsia="MS Mincho" w:hAnsi="Times New Roman" w:cs="Times New Roman"/>
          <w:bCs/>
          <w:lang w:val="en-US"/>
        </w:rPr>
        <w:t xml:space="preserve">23. Camacho C., Coulouris G., Avagyan V., Ma N., Papadopoulos J., Bealer K., &amp; Madden T.L. (2008). BLAST+: architecture and applications. </w:t>
      </w:r>
      <w:r w:rsidRPr="006129F6">
        <w:rPr>
          <w:rFonts w:ascii="Times New Roman" w:eastAsia="MS Mincho" w:hAnsi="Times New Roman" w:cs="Times New Roman"/>
          <w:bCs/>
          <w:i/>
          <w:lang w:val="en-US"/>
        </w:rPr>
        <w:t>BMC Bioinformatics</w:t>
      </w:r>
      <w:r w:rsidRPr="006129F6">
        <w:rPr>
          <w:rFonts w:ascii="Times New Roman" w:eastAsia="MS Mincho" w:hAnsi="Times New Roman" w:cs="Times New Roman"/>
          <w:bCs/>
          <w:lang w:val="en-US"/>
        </w:rPr>
        <w:t>, 10:421.</w:t>
      </w:r>
      <w:bookmarkEnd w:id="146"/>
      <w:bookmarkEnd w:id="147"/>
    </w:p>
    <w:p w:rsidR="006129F6" w:rsidRPr="006129F6" w:rsidRDefault="006129F6" w:rsidP="006129F6">
      <w:pPr>
        <w:spacing w:line="480" w:lineRule="auto"/>
        <w:ind w:firstLine="0"/>
        <w:jc w:val="left"/>
        <w:outlineLvl w:val="0"/>
        <w:rPr>
          <w:rFonts w:ascii="Times New Roman" w:eastAsia="MS Mincho" w:hAnsi="Times New Roman" w:cs="Times New Roman"/>
          <w:bCs/>
          <w:lang w:val="en-US"/>
        </w:rPr>
      </w:pPr>
      <w:bookmarkStart w:id="148" w:name="_Toc429617459"/>
      <w:bookmarkStart w:id="149" w:name="_Toc429622283"/>
      <w:r w:rsidRPr="006129F6">
        <w:rPr>
          <w:rFonts w:ascii="Times New Roman" w:eastAsia="MS Mincho" w:hAnsi="Times New Roman" w:cs="Times New Roman"/>
          <w:bCs/>
          <w:lang w:val="en-US"/>
        </w:rPr>
        <w:t xml:space="preserve">24. Larkin, M. A., Blackshields, G., Brown, N. P., Chenna, R., McGettigan, P. A., McWilliam, H., Valentin, F., Wallace, I. M., Wilm, A., Lopez, R., Thompson, J. D., Gibson, T. J., &amp; Higgins, D. G. (2007) Clustal W and Clustal X version 2.0. </w:t>
      </w:r>
      <w:r w:rsidRPr="006129F6">
        <w:rPr>
          <w:rFonts w:ascii="Times New Roman" w:eastAsia="MS Mincho" w:hAnsi="Times New Roman" w:cs="Times New Roman"/>
          <w:bCs/>
          <w:i/>
          <w:lang w:val="en-US"/>
        </w:rPr>
        <w:t>Bioinformatics</w:t>
      </w:r>
      <w:r w:rsidRPr="006129F6">
        <w:rPr>
          <w:rFonts w:ascii="Times New Roman" w:eastAsia="MS Mincho" w:hAnsi="Times New Roman" w:cs="Times New Roman"/>
          <w:bCs/>
          <w:lang w:val="en-US"/>
        </w:rPr>
        <w:t>, 23 (21), 2947-2948</w:t>
      </w:r>
      <w:bookmarkEnd w:id="148"/>
      <w:bookmarkEnd w:id="149"/>
      <w:r w:rsidRPr="006129F6">
        <w:rPr>
          <w:rFonts w:ascii="Times New Roman" w:eastAsia="MS Mincho" w:hAnsi="Times New Roman" w:cs="Times New Roman"/>
          <w:bCs/>
          <w:lang w:val="en-US"/>
        </w:rPr>
        <w:t xml:space="preserve"> </w:t>
      </w:r>
    </w:p>
    <w:p w:rsidR="006129F6" w:rsidRPr="006129F6" w:rsidRDefault="006129F6" w:rsidP="006129F6">
      <w:pPr>
        <w:spacing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lastRenderedPageBreak/>
        <w:t>25. Sachidanandam, R., Weissman, D., Schmidt, S. C., Kakol, J. M., Stein, L. D., Marth,</w:t>
      </w:r>
      <w:r w:rsidRPr="006129F6">
        <w:rPr>
          <w:rFonts w:ascii="Times New Roman" w:eastAsia="Times New Roman" w:hAnsi="Times New Roman" w:cs="Times New Roman"/>
          <w:lang w:val="en-US"/>
        </w:rPr>
        <w:tab/>
        <w:t>G.,... &amp; Altshuler, D. (2001). A map of human genome sequence variation</w:t>
      </w:r>
      <w:r w:rsidRPr="006129F6">
        <w:rPr>
          <w:rFonts w:ascii="Times New Roman" w:eastAsia="Times New Roman" w:hAnsi="Times New Roman" w:cs="Times New Roman"/>
          <w:lang w:val="en-US"/>
        </w:rPr>
        <w:tab/>
        <w:t xml:space="preserve">containing 1.42 million single nucleotide polymorphisms. </w:t>
      </w:r>
      <w:r w:rsidRPr="006129F6">
        <w:rPr>
          <w:rFonts w:ascii="Times New Roman" w:eastAsia="Times New Roman" w:hAnsi="Times New Roman" w:cs="Times New Roman"/>
          <w:i/>
          <w:iCs/>
          <w:lang w:val="en-US"/>
        </w:rPr>
        <w:t>Nature</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409</w:t>
      </w:r>
      <w:r w:rsidRPr="006129F6">
        <w:rPr>
          <w:rFonts w:ascii="Times New Roman" w:eastAsia="Times New Roman" w:hAnsi="Times New Roman" w:cs="Times New Roman"/>
          <w:lang w:val="en-US"/>
        </w:rPr>
        <w:t>(6822),</w:t>
      </w:r>
      <w:r w:rsidRPr="006129F6">
        <w:rPr>
          <w:rFonts w:ascii="Times New Roman" w:eastAsia="Times New Roman" w:hAnsi="Times New Roman" w:cs="Times New Roman"/>
          <w:lang w:val="en-US"/>
        </w:rPr>
        <w:tab/>
        <w:t>928-933.</w:t>
      </w:r>
    </w:p>
    <w:p w:rsidR="006129F6" w:rsidRPr="006129F6" w:rsidRDefault="006129F6" w:rsidP="006129F6">
      <w:pPr>
        <w:spacing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26. Hudson, R. R., &amp; Coyne, J. A. (2002). Mathematical consequences of the </w:t>
      </w:r>
    </w:p>
    <w:p w:rsidR="006129F6" w:rsidRPr="006129F6" w:rsidRDefault="006129F6" w:rsidP="006129F6">
      <w:pPr>
        <w:spacing w:line="480" w:lineRule="auto"/>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genealogical species concept. </w:t>
      </w:r>
      <w:r w:rsidRPr="006129F6">
        <w:rPr>
          <w:rFonts w:ascii="Times New Roman" w:eastAsia="Times New Roman" w:hAnsi="Times New Roman" w:cs="Times New Roman"/>
          <w:i/>
          <w:iCs/>
          <w:lang w:val="en-US"/>
        </w:rPr>
        <w:t>Evolution</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56</w:t>
      </w:r>
      <w:r w:rsidRPr="006129F6">
        <w:rPr>
          <w:rFonts w:ascii="Times New Roman" w:eastAsia="Times New Roman" w:hAnsi="Times New Roman" w:cs="Times New Roman"/>
          <w:lang w:val="en-US"/>
        </w:rPr>
        <w:t xml:space="preserve">(8), 1557-1565. </w:t>
      </w:r>
    </w:p>
    <w:p w:rsidR="006129F6" w:rsidRPr="006129F6" w:rsidRDefault="006129F6" w:rsidP="006129F6">
      <w:pPr>
        <w:spacing w:line="480" w:lineRule="auto"/>
        <w:ind w:firstLine="0"/>
        <w:jc w:val="left"/>
        <w:rPr>
          <w:rFonts w:ascii="Times New Roman" w:eastAsia="MS Mincho" w:hAnsi="Times New Roman" w:cs="Times New Roman"/>
          <w:lang w:val="en-US"/>
        </w:rPr>
      </w:pPr>
      <w:r w:rsidRPr="006129F6">
        <w:rPr>
          <w:rFonts w:ascii="Times New Roman" w:eastAsia="Times New Roman" w:hAnsi="Times New Roman" w:cs="Times New Roman"/>
          <w:lang w:val="en-US"/>
        </w:rPr>
        <w:t xml:space="preserve">27. </w:t>
      </w:r>
      <w:r w:rsidRPr="006129F6">
        <w:rPr>
          <w:rFonts w:ascii="Times New Roman" w:eastAsia="MS Mincho" w:hAnsi="Times New Roman" w:cs="Times New Roman"/>
          <w:lang w:val="en-US"/>
        </w:rPr>
        <w:t xml:space="preserve">Tenesa, A., Navarro, P., Hayes, B. J., Duffy, D. L., Clarke, G. M., Goddard, M. E., &amp; </w:t>
      </w:r>
    </w:p>
    <w:p w:rsidR="006129F6" w:rsidRPr="006129F6" w:rsidRDefault="006129F6" w:rsidP="006129F6">
      <w:pPr>
        <w:spacing w:line="480" w:lineRule="auto"/>
        <w:ind w:left="720" w:firstLine="0"/>
        <w:jc w:val="left"/>
        <w:rPr>
          <w:rFonts w:ascii="Times New Roman" w:eastAsia="MS Mincho" w:hAnsi="Times New Roman" w:cs="Times New Roman"/>
          <w:lang w:val="en-US"/>
        </w:rPr>
      </w:pPr>
      <w:r w:rsidRPr="006129F6">
        <w:rPr>
          <w:rFonts w:ascii="Times New Roman" w:eastAsia="MS Mincho" w:hAnsi="Times New Roman" w:cs="Times New Roman"/>
          <w:lang w:val="en-US"/>
        </w:rPr>
        <w:t xml:space="preserve">Visscher, P. M. (2007). Recent human effective population size estimated from linkage disequilibrium. </w:t>
      </w:r>
      <w:r w:rsidRPr="006129F6">
        <w:rPr>
          <w:rFonts w:ascii="Times New Roman" w:eastAsia="MS Mincho" w:hAnsi="Times New Roman" w:cs="Times New Roman"/>
          <w:i/>
          <w:iCs/>
          <w:lang w:val="en-US"/>
        </w:rPr>
        <w:t>Genome research</w:t>
      </w:r>
      <w:r w:rsidRPr="006129F6">
        <w:rPr>
          <w:rFonts w:ascii="Times New Roman" w:eastAsia="MS Mincho" w:hAnsi="Times New Roman" w:cs="Times New Roman"/>
          <w:lang w:val="en-US"/>
        </w:rPr>
        <w:t xml:space="preserve">, </w:t>
      </w:r>
      <w:r w:rsidRPr="006129F6">
        <w:rPr>
          <w:rFonts w:ascii="Times New Roman" w:eastAsia="MS Mincho" w:hAnsi="Times New Roman" w:cs="Times New Roman"/>
          <w:i/>
          <w:iCs/>
          <w:lang w:val="en-US"/>
        </w:rPr>
        <w:t>17</w:t>
      </w:r>
      <w:r w:rsidRPr="006129F6">
        <w:rPr>
          <w:rFonts w:ascii="Times New Roman" w:eastAsia="MS Mincho" w:hAnsi="Times New Roman" w:cs="Times New Roman"/>
          <w:lang w:val="en-US"/>
        </w:rPr>
        <w:t>(4), 520-526.</w:t>
      </w:r>
    </w:p>
    <w:p w:rsidR="006129F6" w:rsidRPr="006129F6" w:rsidRDefault="006129F6" w:rsidP="006129F6">
      <w:pPr>
        <w:spacing w:line="480" w:lineRule="auto"/>
        <w:ind w:firstLine="0"/>
        <w:jc w:val="left"/>
        <w:rPr>
          <w:rFonts w:ascii="Times New Roman" w:eastAsia="Times New Roman" w:hAnsi="Times New Roman" w:cs="Times New Roman"/>
          <w:i/>
          <w:iCs/>
          <w:lang w:val="en-US"/>
        </w:rPr>
      </w:pPr>
      <w:r w:rsidRPr="006129F6">
        <w:rPr>
          <w:rFonts w:ascii="Times New Roman" w:eastAsia="Times New Roman" w:hAnsi="Times New Roman" w:cs="Times New Roman"/>
          <w:lang w:val="en-US"/>
        </w:rPr>
        <w:t xml:space="preserve">28. Takahata, N. (1993). Allelic genealogy and human evolution. </w:t>
      </w:r>
      <w:r w:rsidRPr="006129F6">
        <w:rPr>
          <w:rFonts w:ascii="Times New Roman" w:eastAsia="Times New Roman" w:hAnsi="Times New Roman" w:cs="Times New Roman"/>
          <w:i/>
          <w:iCs/>
          <w:lang w:val="en-US"/>
        </w:rPr>
        <w:t xml:space="preserve">Molecular Biology and </w:t>
      </w:r>
    </w:p>
    <w:p w:rsidR="006129F6" w:rsidRPr="006129F6" w:rsidRDefault="006129F6" w:rsidP="006129F6">
      <w:pPr>
        <w:spacing w:line="480" w:lineRule="auto"/>
        <w:jc w:val="left"/>
        <w:rPr>
          <w:rFonts w:ascii="Times New Roman" w:eastAsia="Times New Roman" w:hAnsi="Times New Roman" w:cs="Times New Roman"/>
          <w:lang w:val="en-US"/>
        </w:rPr>
      </w:pPr>
      <w:r w:rsidRPr="006129F6">
        <w:rPr>
          <w:rFonts w:ascii="Times New Roman" w:eastAsia="Times New Roman" w:hAnsi="Times New Roman" w:cs="Times New Roman"/>
          <w:i/>
          <w:iCs/>
          <w:lang w:val="en-US"/>
        </w:rPr>
        <w:t>Evolution</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10</w:t>
      </w:r>
      <w:r w:rsidRPr="006129F6">
        <w:rPr>
          <w:rFonts w:ascii="Times New Roman" w:eastAsia="Times New Roman" w:hAnsi="Times New Roman" w:cs="Times New Roman"/>
          <w:lang w:val="en-US"/>
        </w:rPr>
        <w:t>(1), 2-22.</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29. Schrago, C. G. (2014). The effective population sizes of the anthropoid ancestors of</w:t>
      </w:r>
      <w:r w:rsidRPr="006129F6">
        <w:rPr>
          <w:rFonts w:ascii="Times New Roman" w:eastAsia="Times New Roman" w:hAnsi="Times New Roman" w:cs="Times New Roman"/>
          <w:lang w:val="en-US"/>
        </w:rPr>
        <w:tab/>
        <w:t>the human–chimpanzee lineage provide insights on the historical biogeography of</w:t>
      </w:r>
      <w:r w:rsidRPr="006129F6">
        <w:rPr>
          <w:rFonts w:ascii="Times New Roman" w:eastAsia="Times New Roman" w:hAnsi="Times New Roman" w:cs="Times New Roman"/>
          <w:lang w:val="en-US"/>
        </w:rPr>
        <w:tab/>
        <w:t xml:space="preserve">the great apes. </w:t>
      </w:r>
      <w:r w:rsidRPr="006129F6">
        <w:rPr>
          <w:rFonts w:ascii="Times New Roman" w:eastAsia="Times New Roman" w:hAnsi="Times New Roman" w:cs="Times New Roman"/>
          <w:i/>
          <w:iCs/>
          <w:lang w:val="en-US"/>
        </w:rPr>
        <w:t>Molecular biology and evolution</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31</w:t>
      </w:r>
      <w:r w:rsidRPr="006129F6">
        <w:rPr>
          <w:rFonts w:ascii="Times New Roman" w:eastAsia="Times New Roman" w:hAnsi="Times New Roman" w:cs="Times New Roman"/>
          <w:lang w:val="en-US"/>
        </w:rPr>
        <w:t>(1), 37-47.</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30. Degnan, J. H., &amp; Rosenberg, N. A. (2009). Gene tree discordance, phylogenetic</w:t>
      </w:r>
      <w:r w:rsidRPr="006129F6">
        <w:rPr>
          <w:rFonts w:ascii="Times New Roman" w:eastAsia="Times New Roman" w:hAnsi="Times New Roman" w:cs="Times New Roman"/>
          <w:lang w:val="en-US"/>
        </w:rPr>
        <w:tab/>
        <w:t xml:space="preserve">inference and the multispecies coalescent. </w:t>
      </w:r>
      <w:r w:rsidRPr="006129F6">
        <w:rPr>
          <w:rFonts w:ascii="Times New Roman" w:eastAsia="Times New Roman" w:hAnsi="Times New Roman" w:cs="Times New Roman"/>
          <w:i/>
          <w:iCs/>
          <w:lang w:val="en-US"/>
        </w:rPr>
        <w:t>Trends in ecology &amp; evolution</w:t>
      </w:r>
      <w:r w:rsidRPr="006129F6">
        <w:rPr>
          <w:rFonts w:ascii="Times New Roman" w:eastAsia="Times New Roman" w:hAnsi="Times New Roman" w:cs="Times New Roman"/>
          <w:lang w:val="en-US"/>
        </w:rPr>
        <w:t xml:space="preserve">, </w:t>
      </w:r>
      <w:r w:rsidRPr="006129F6">
        <w:rPr>
          <w:rFonts w:ascii="Times New Roman" w:eastAsia="Times New Roman" w:hAnsi="Times New Roman" w:cs="Times New Roman"/>
          <w:i/>
          <w:iCs/>
          <w:lang w:val="en-US"/>
        </w:rPr>
        <w:t>24</w:t>
      </w:r>
      <w:r w:rsidRPr="006129F6">
        <w:rPr>
          <w:rFonts w:ascii="Times New Roman" w:eastAsia="Times New Roman" w:hAnsi="Times New Roman" w:cs="Times New Roman"/>
          <w:lang w:val="en-US"/>
        </w:rPr>
        <w:t>(6),</w:t>
      </w:r>
      <w:r w:rsidRPr="006129F6">
        <w:rPr>
          <w:rFonts w:ascii="Times New Roman" w:eastAsia="Times New Roman" w:hAnsi="Times New Roman" w:cs="Times New Roman"/>
          <w:lang w:val="en-US"/>
        </w:rPr>
        <w:tab/>
        <w:t>332-340.</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31. Hasegawa, M., Kishino, H., &amp; Yano, T. A. (1985). Dating of the human-ape splitting</w:t>
      </w:r>
      <w:r w:rsidRPr="006129F6">
        <w:rPr>
          <w:rFonts w:ascii="Times New Roman" w:eastAsia="Times New Roman" w:hAnsi="Times New Roman" w:cs="Times New Roman"/>
          <w:lang w:val="en-US"/>
        </w:rPr>
        <w:tab/>
        <w:t xml:space="preserve">by a molecular clock of mitochondrial DNA. </w:t>
      </w:r>
      <w:r w:rsidRPr="006129F6">
        <w:rPr>
          <w:rFonts w:ascii="Times New Roman" w:eastAsia="Times New Roman" w:hAnsi="Times New Roman" w:cs="Times New Roman"/>
          <w:i/>
          <w:iCs/>
          <w:lang w:val="en-US"/>
        </w:rPr>
        <w:t>Journal of molecular evolution</w:t>
      </w:r>
      <w:r w:rsidRPr="006129F6">
        <w:rPr>
          <w:rFonts w:ascii="Times New Roman" w:eastAsia="Times New Roman" w:hAnsi="Times New Roman" w:cs="Times New Roman"/>
          <w:lang w:val="en-US"/>
        </w:rPr>
        <w:t>,</w:t>
      </w:r>
      <w:r w:rsidRPr="006129F6">
        <w:rPr>
          <w:rFonts w:ascii="Times New Roman" w:eastAsia="Times New Roman" w:hAnsi="Times New Roman" w:cs="Times New Roman"/>
          <w:lang w:val="en-US"/>
        </w:rPr>
        <w:tab/>
      </w:r>
      <w:r w:rsidRPr="006129F6">
        <w:rPr>
          <w:rFonts w:ascii="Times New Roman" w:eastAsia="Times New Roman" w:hAnsi="Times New Roman" w:cs="Times New Roman"/>
          <w:i/>
          <w:iCs/>
          <w:lang w:val="en-US"/>
        </w:rPr>
        <w:t>22</w:t>
      </w:r>
      <w:r w:rsidRPr="006129F6">
        <w:rPr>
          <w:rFonts w:ascii="Times New Roman" w:eastAsia="Times New Roman" w:hAnsi="Times New Roman" w:cs="Times New Roman"/>
          <w:lang w:val="en-US"/>
        </w:rPr>
        <w:t>(2), 160-174.</w:t>
      </w:r>
    </w:p>
    <w:p w:rsidR="006129F6" w:rsidRPr="006129F6" w:rsidRDefault="006129F6" w:rsidP="006129F6">
      <w:pPr>
        <w:spacing w:before="120" w:line="480" w:lineRule="auto"/>
        <w:ind w:left="720" w:hanging="72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32. Cock, P. J., Antao, T., Chang, J. T., Chapman, B. A., Cox, C. J., Dalke, A., Friedberg, I., Hamelryck, T., Kauff, F., Wilczynski, B., &amp; de Hoon, M. J. (2009). Biopython: freely available Python tools for computational molecular biology and bioinformatics.</w:t>
      </w:r>
      <w:r>
        <w:rPr>
          <w:rFonts w:ascii="Times New Roman" w:eastAsia="Times New Roman" w:hAnsi="Times New Roman" w:cs="Times New Roman"/>
          <w:lang w:val="en-US"/>
        </w:rPr>
        <w:t xml:space="preserve"> </w:t>
      </w:r>
      <w:r w:rsidRPr="006129F6">
        <w:rPr>
          <w:rFonts w:ascii="Times New Roman" w:eastAsia="Times New Roman" w:hAnsi="Times New Roman" w:cs="Times New Roman"/>
          <w:i/>
          <w:lang w:val="en-US"/>
        </w:rPr>
        <w:t>Bioinformatics</w:t>
      </w:r>
      <w:r w:rsidRPr="006129F6">
        <w:rPr>
          <w:rFonts w:ascii="Times New Roman" w:eastAsia="Times New Roman" w:hAnsi="Times New Roman" w:cs="Times New Roman"/>
          <w:lang w:val="en-US"/>
        </w:rPr>
        <w:t>, 25(11), 1422-1423.</w:t>
      </w:r>
    </w:p>
    <w:p w:rsidR="006129F6" w:rsidRPr="006129F6" w:rsidRDefault="006129F6" w:rsidP="006129F6">
      <w:pPr>
        <w:spacing w:before="120" w:line="480" w:lineRule="auto"/>
        <w:ind w:left="720" w:hanging="720"/>
        <w:jc w:val="left"/>
        <w:rPr>
          <w:rFonts w:ascii="Times New Roman" w:eastAsia="Times New Roman" w:hAnsi="Times New Roman" w:cs="Times New Roman"/>
          <w:lang w:val="en-US"/>
        </w:rPr>
      </w:pPr>
    </w:p>
    <w:p w:rsidR="006129F6" w:rsidRPr="006129F6" w:rsidRDefault="006129F6" w:rsidP="006129F6">
      <w:pPr>
        <w:spacing w:before="120" w:line="480" w:lineRule="auto"/>
        <w:ind w:left="720" w:hanging="720"/>
        <w:jc w:val="center"/>
        <w:rPr>
          <w:rFonts w:ascii="Times New Roman" w:eastAsia="Times New Roman" w:hAnsi="Times New Roman" w:cs="Times New Roman"/>
          <w:b/>
          <w:lang w:val="en-US"/>
        </w:rPr>
      </w:pPr>
      <w:r w:rsidRPr="006129F6">
        <w:rPr>
          <w:rFonts w:ascii="Times New Roman" w:eastAsia="Times New Roman" w:hAnsi="Times New Roman" w:cs="Times New Roman"/>
          <w:b/>
          <w:lang w:val="en-US"/>
        </w:rPr>
        <w:t>List of Figures</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fig. 1. Schematic of AL acquisition and assembly algorithm </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fig. 2. Histogram of AL distribution in human chromosomes </w:t>
      </w:r>
    </w:p>
    <w:p w:rsid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fig. 3. Modeltest results </w:t>
      </w:r>
    </w:p>
    <w:p w:rsidR="00A2785C" w:rsidRPr="006129F6" w:rsidRDefault="00A2785C" w:rsidP="006129F6">
      <w:pPr>
        <w:spacing w:before="120" w:line="480" w:lineRule="auto"/>
        <w:ind w:firstLine="0"/>
        <w:jc w:val="left"/>
        <w:rPr>
          <w:rFonts w:ascii="Times New Roman" w:eastAsia="Times New Roman" w:hAnsi="Times New Roman" w:cs="Times New Roman"/>
          <w:lang w:val="en-US"/>
        </w:rPr>
      </w:pPr>
      <w:r>
        <w:rPr>
          <w:rFonts w:ascii="Times New Roman" w:eastAsia="Times New Roman" w:hAnsi="Times New Roman" w:cs="Times New Roman"/>
          <w:lang w:val="en-US"/>
        </w:rPr>
        <w:t xml:space="preserve">fig. 4. Histogram of Ti/Tv distribution </w:t>
      </w:r>
    </w:p>
    <w:p w:rsidR="006129F6" w:rsidRPr="006129F6" w:rsidRDefault="00A2785C" w:rsidP="006129F6">
      <w:pPr>
        <w:spacing w:before="120" w:line="480" w:lineRule="auto"/>
        <w:ind w:firstLine="0"/>
        <w:jc w:val="left"/>
        <w:rPr>
          <w:rFonts w:ascii="Times New Roman" w:eastAsia="Times New Roman" w:hAnsi="Times New Roman" w:cs="Times New Roman"/>
          <w:lang w:val="en-US"/>
        </w:rPr>
      </w:pPr>
      <w:r>
        <w:rPr>
          <w:rFonts w:ascii="Times New Roman" w:eastAsia="Times New Roman" w:hAnsi="Times New Roman" w:cs="Times New Roman"/>
          <w:lang w:val="en-US"/>
        </w:rPr>
        <w:t>fig. 5</w:t>
      </w:r>
      <w:r w:rsidR="006129F6" w:rsidRPr="006129F6">
        <w:rPr>
          <w:rFonts w:ascii="Times New Roman" w:eastAsia="Times New Roman" w:hAnsi="Times New Roman" w:cs="Times New Roman"/>
          <w:lang w:val="en-US"/>
        </w:rPr>
        <w:t>. Estimated historical demographic parameters for hominoids.</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center"/>
        <w:rPr>
          <w:rFonts w:ascii="Times New Roman" w:eastAsia="Times New Roman" w:hAnsi="Times New Roman" w:cs="Times New Roman"/>
          <w:b/>
          <w:lang w:val="en-US"/>
        </w:rPr>
      </w:pPr>
      <w:r w:rsidRPr="006129F6">
        <w:rPr>
          <w:rFonts w:ascii="Times New Roman" w:eastAsia="Times New Roman" w:hAnsi="Times New Roman" w:cs="Times New Roman"/>
          <w:b/>
          <w:lang w:val="en-US"/>
        </w:rPr>
        <w:t>Supplemental Figure</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fig. s1. Shows histogram of ti/tv ratios from the 300 models tested.</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 xml:space="preserve">fig. s2. Shows the estimated historical demographic parameters for hominoids using the exponential priors. </w:t>
      </w:r>
    </w:p>
    <w:p w:rsidR="006129F6" w:rsidRPr="006129F6" w:rsidRDefault="006129F6" w:rsidP="006129F6">
      <w:pPr>
        <w:spacing w:before="120" w:line="480" w:lineRule="auto"/>
        <w:ind w:firstLine="0"/>
        <w:jc w:val="center"/>
        <w:rPr>
          <w:rFonts w:ascii="Times New Roman" w:eastAsia="Times New Roman" w:hAnsi="Times New Roman" w:cs="Times New Roman"/>
          <w:b/>
          <w:lang w:val="en-US"/>
        </w:rPr>
      </w:pPr>
      <w:r w:rsidRPr="006129F6">
        <w:rPr>
          <w:rFonts w:ascii="Times New Roman" w:eastAsia="Times New Roman" w:hAnsi="Times New Roman" w:cs="Times New Roman"/>
          <w:b/>
          <w:lang w:val="en-US"/>
        </w:rPr>
        <w:t>Supplemental Tables</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table S1. Shows all 300 ALs, bp, chromosome#, locations inferred rooted topology in Newick form or ((H,C),G) and the Modeltest chosen model and parameter estimates</w:t>
      </w:r>
    </w:p>
    <w:p w:rsidR="006129F6" w:rsidRPr="006129F6" w:rsidRDefault="00A2785C" w:rsidP="006129F6">
      <w:pPr>
        <w:spacing w:before="120" w:line="480" w:lineRule="auto"/>
        <w:ind w:firstLine="0"/>
        <w:jc w:val="left"/>
        <w:rPr>
          <w:rFonts w:ascii="Times New Roman" w:eastAsia="Times New Roman" w:hAnsi="Times New Roman" w:cs="Times New Roman"/>
          <w:lang w:val="en-US"/>
        </w:rPr>
      </w:pPr>
      <w:r>
        <w:rPr>
          <w:rFonts w:ascii="Times New Roman" w:eastAsia="Times New Roman" w:hAnsi="Times New Roman" w:cs="Times New Roman"/>
          <w:lang w:val="en-US"/>
        </w:rPr>
        <w:t>table S2</w:t>
      </w:r>
      <w:r w:rsidR="006129F6" w:rsidRPr="006129F6">
        <w:rPr>
          <w:rFonts w:ascii="Times New Roman" w:eastAsia="Times New Roman" w:hAnsi="Times New Roman" w:cs="Times New Roman"/>
          <w:lang w:val="en-US"/>
        </w:rPr>
        <w:t xml:space="preserve">. Shows results for historical demographic parameters </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p>
    <w:p w:rsidR="006129F6" w:rsidRPr="006129F6" w:rsidRDefault="006129F6" w:rsidP="006129F6">
      <w:pPr>
        <w:spacing w:before="120" w:line="480" w:lineRule="auto"/>
        <w:ind w:firstLine="0"/>
        <w:jc w:val="center"/>
        <w:rPr>
          <w:rFonts w:ascii="Times New Roman" w:eastAsia="Times New Roman" w:hAnsi="Times New Roman" w:cs="Times New Roman"/>
          <w:b/>
          <w:lang w:val="en-US"/>
        </w:rPr>
      </w:pPr>
      <w:r w:rsidRPr="006129F6">
        <w:rPr>
          <w:rFonts w:ascii="Times New Roman" w:eastAsia="Times New Roman" w:hAnsi="Times New Roman" w:cs="Times New Roman"/>
          <w:b/>
          <w:lang w:val="en-US"/>
        </w:rPr>
        <w:t>Materials and Methods</w:t>
      </w:r>
    </w:p>
    <w:p w:rsidR="006129F6" w:rsidRPr="006129F6" w:rsidRDefault="006129F6" w:rsidP="006129F6">
      <w:pPr>
        <w:spacing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Our software was named alfie package and is available at https://</w:t>
      </w:r>
      <w:hyperlink r:id="rId37" w:history="1">
        <w:r w:rsidRPr="006129F6">
          <w:rPr>
            <w:rFonts w:ascii="Times New Roman" w:eastAsia="Times New Roman" w:hAnsi="Times New Roman" w:cs="Times New Roman"/>
            <w:lang w:val="en-US"/>
          </w:rPr>
          <w:t>github.com/igorrcosta/alfie</w:t>
        </w:r>
      </w:hyperlink>
      <w:r w:rsidRPr="006129F6">
        <w:rPr>
          <w:rFonts w:ascii="Times New Roman" w:eastAsia="Times New Roman" w:hAnsi="Times New Roman" w:cs="Times New Roman"/>
          <w:lang w:val="en-US"/>
        </w:rPr>
        <w:t>. It was developed in Python 2.7 using the Biopython library (</w:t>
      </w:r>
      <w:r w:rsidRPr="006129F6">
        <w:rPr>
          <w:rFonts w:ascii="Times New Roman" w:eastAsia="Times New Roman" w:hAnsi="Times New Roman" w:cs="Times New Roman"/>
          <w:i/>
          <w:lang w:val="en-US"/>
        </w:rPr>
        <w:t>32</w:t>
      </w:r>
      <w:r w:rsidRPr="006129F6">
        <w:rPr>
          <w:rFonts w:ascii="Times New Roman" w:eastAsia="Times New Roman" w:hAnsi="Times New Roman" w:cs="Times New Roman"/>
          <w:lang w:val="en-US"/>
        </w:rPr>
        <w:t xml:space="preserve">). Alfie is a package containing several Python scripts that work together to predict anonymous loci in complete genomes. The alfie.py script encapsulates all functions in an easy to use command line interface. </w:t>
      </w:r>
      <w:r w:rsidRPr="006129F6">
        <w:rPr>
          <w:rFonts w:ascii="Times New Roman" w:eastAsia="Times New Roman" w:hAnsi="Times New Roman" w:cs="Times New Roman"/>
          <w:lang w:val="en-US"/>
        </w:rPr>
        <w:lastRenderedPageBreak/>
        <w:t xml:space="preserve">Although there are many options and configurations available for the advanced user, the program only requires 2 or more genome files and a file with gene annotations. A standard run will follow these steps: </w:t>
      </w:r>
    </w:p>
    <w:p w:rsidR="006129F6" w:rsidRPr="006129F6" w:rsidRDefault="006129F6" w:rsidP="006129F6">
      <w:pPr>
        <w:numPr>
          <w:ilvl w:val="0"/>
          <w:numId w:val="11"/>
        </w:numPr>
        <w:spacing w:after="200" w:line="480" w:lineRule="auto"/>
        <w:contextualSpacing/>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Find regions in the reference genome that are far from functional regions;</w:t>
      </w:r>
    </w:p>
    <w:p w:rsidR="006129F6" w:rsidRPr="006129F6" w:rsidRDefault="006129F6" w:rsidP="006129F6">
      <w:pPr>
        <w:numPr>
          <w:ilvl w:val="0"/>
          <w:numId w:val="11"/>
        </w:numPr>
        <w:spacing w:after="200" w:line="480" w:lineRule="auto"/>
        <w:contextualSpacing/>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Split those regions into candidate anonymous loci;</w:t>
      </w:r>
    </w:p>
    <w:p w:rsidR="006129F6" w:rsidRPr="006129F6" w:rsidRDefault="006129F6" w:rsidP="006129F6">
      <w:pPr>
        <w:numPr>
          <w:ilvl w:val="0"/>
          <w:numId w:val="11"/>
        </w:numPr>
        <w:spacing w:after="200" w:line="480" w:lineRule="auto"/>
        <w:contextualSpacing/>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Filter loci that are not single-copy in all genomes;</w:t>
      </w:r>
    </w:p>
    <w:p w:rsidR="006129F6" w:rsidRPr="006129F6" w:rsidRDefault="006129F6" w:rsidP="006129F6">
      <w:pPr>
        <w:numPr>
          <w:ilvl w:val="0"/>
          <w:numId w:val="11"/>
        </w:numPr>
        <w:spacing w:after="200" w:line="480" w:lineRule="auto"/>
        <w:contextualSpacing/>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Align the loci from all genomes.</w:t>
      </w:r>
    </w:p>
    <w:p w:rsidR="006129F6" w:rsidRPr="006129F6" w:rsidRDefault="006129F6" w:rsidP="006129F6">
      <w:pPr>
        <w:spacing w:before="120" w:line="480" w:lineRule="auto"/>
        <w:ind w:firstLine="0"/>
        <w:jc w:val="left"/>
        <w:rPr>
          <w:rFonts w:ascii="Times New Roman" w:eastAsia="Times New Roman" w:hAnsi="Times New Roman" w:cs="Times New Roman"/>
          <w:lang w:val="en-US"/>
        </w:rPr>
      </w:pPr>
      <w:r w:rsidRPr="006129F6">
        <w:rPr>
          <w:rFonts w:ascii="Times New Roman" w:eastAsia="Times New Roman" w:hAnsi="Times New Roman" w:cs="Times New Roman"/>
          <w:lang w:val="en-US"/>
        </w:rPr>
        <w:t>The search in step 3 and the alignment in step 4 use the BLAST+ (</w:t>
      </w:r>
      <w:r w:rsidRPr="006129F6">
        <w:rPr>
          <w:rFonts w:ascii="Times New Roman" w:eastAsia="Times New Roman" w:hAnsi="Times New Roman" w:cs="Times New Roman"/>
          <w:i/>
          <w:lang w:val="en-US"/>
        </w:rPr>
        <w:t>23</w:t>
      </w:r>
      <w:r w:rsidRPr="006129F6">
        <w:rPr>
          <w:rFonts w:ascii="Times New Roman" w:eastAsia="Times New Roman" w:hAnsi="Times New Roman" w:cs="Times New Roman"/>
          <w:lang w:val="en-US"/>
        </w:rPr>
        <w:t>) and the CLUSTALW (</w:t>
      </w:r>
      <w:r w:rsidRPr="006129F6">
        <w:rPr>
          <w:rFonts w:ascii="Times New Roman" w:eastAsia="Times New Roman" w:hAnsi="Times New Roman" w:cs="Times New Roman"/>
          <w:i/>
          <w:lang w:val="en-US"/>
        </w:rPr>
        <w:t>24</w:t>
      </w:r>
      <w:r w:rsidRPr="006129F6">
        <w:rPr>
          <w:rFonts w:ascii="Times New Roman" w:eastAsia="Times New Roman" w:hAnsi="Times New Roman" w:cs="Times New Roman"/>
          <w:lang w:val="en-US"/>
        </w:rPr>
        <w:t>) programs respectively. Additionally, the package includes scripts for phylogenetic analysis, substitution model prediction, loci chromosomal distribution and PCR primer design. A complete manual explaining the program usage is available at https://</w:t>
      </w:r>
      <w:hyperlink r:id="rId38" w:history="1">
        <w:r w:rsidRPr="006129F6">
          <w:rPr>
            <w:rFonts w:ascii="Times New Roman" w:eastAsia="Times New Roman" w:hAnsi="Times New Roman" w:cs="Times New Roman"/>
            <w:lang w:val="en-US"/>
          </w:rPr>
          <w:t>github.com/igorrcosta/alfie</w:t>
        </w:r>
      </w:hyperlink>
      <w:r w:rsidRPr="006129F6">
        <w:rPr>
          <w:rFonts w:ascii="Times New Roman" w:eastAsia="Times New Roman" w:hAnsi="Times New Roman" w:cs="Times New Roman"/>
          <w:lang w:val="en-US"/>
        </w:rPr>
        <w:t>/manual.pdf.</w:t>
      </w:r>
    </w:p>
    <w:p w:rsidR="00D94E91" w:rsidRPr="006129F6" w:rsidRDefault="00D94E91" w:rsidP="00D94E91">
      <w:pPr>
        <w:spacing w:after="160" w:line="259" w:lineRule="auto"/>
        <w:ind w:firstLine="0"/>
        <w:jc w:val="center"/>
        <w:rPr>
          <w:lang w:val="en-US"/>
        </w:rPr>
      </w:pPr>
    </w:p>
    <w:p w:rsidR="006568A2" w:rsidRPr="0002466F" w:rsidRDefault="006568A2" w:rsidP="006568A2">
      <w:pPr>
        <w:pStyle w:val="Ttulo1semnumerao"/>
        <w:rPr>
          <w:lang w:val="en-US"/>
        </w:rPr>
      </w:pPr>
      <w:bookmarkStart w:id="150" w:name="_Toc429622284"/>
      <w:r w:rsidRPr="0002466F">
        <w:rPr>
          <w:lang w:val="en-US"/>
        </w:rPr>
        <w:lastRenderedPageBreak/>
        <w:t>Referências</w:t>
      </w:r>
      <w:bookmarkEnd w:id="150"/>
    </w:p>
    <w:p w:rsidR="006C2EB4" w:rsidRPr="006C2EB4" w:rsidRDefault="00C90FE7" w:rsidP="006C2EB4">
      <w:pPr>
        <w:spacing w:line="240" w:lineRule="auto"/>
        <w:ind w:left="720" w:hanging="720"/>
        <w:rPr>
          <w:rFonts w:ascii="Calibri" w:hAnsi="Calibri"/>
          <w:noProof/>
          <w:lang w:val="en-US"/>
        </w:rPr>
      </w:pPr>
      <w:r>
        <w:fldChar w:fldCharType="begin"/>
      </w:r>
      <w:r w:rsidR="009B01DC" w:rsidRPr="002F01FA">
        <w:rPr>
          <w:lang w:val="en-US"/>
        </w:rPr>
        <w:instrText xml:space="preserve"> ADDIN EN.REFLIST </w:instrText>
      </w:r>
      <w:r>
        <w:fldChar w:fldCharType="separate"/>
      </w:r>
      <w:bookmarkStart w:id="151" w:name="_ENREF_1"/>
      <w:r w:rsidR="006C2EB4" w:rsidRPr="006C2EB4">
        <w:rPr>
          <w:rFonts w:ascii="Calibri" w:hAnsi="Calibri"/>
          <w:noProof/>
          <w:lang w:val="en-US"/>
        </w:rPr>
        <w:t>1.</w:t>
      </w:r>
      <w:r w:rsidR="006C2EB4" w:rsidRPr="006C2EB4">
        <w:rPr>
          <w:rFonts w:ascii="Calibri" w:hAnsi="Calibri"/>
          <w:noProof/>
          <w:lang w:val="en-US"/>
        </w:rPr>
        <w:tab/>
        <w:t xml:space="preserve">Kuska, B., </w:t>
      </w:r>
      <w:r w:rsidR="006C2EB4" w:rsidRPr="006C2EB4">
        <w:rPr>
          <w:rFonts w:ascii="Calibri" w:hAnsi="Calibri"/>
          <w:i/>
          <w:noProof/>
          <w:lang w:val="en-US"/>
        </w:rPr>
        <w:t>Beer, Bethesda, and biology: how "genomics" came into being.</w:t>
      </w:r>
      <w:r w:rsidR="006C2EB4" w:rsidRPr="006C2EB4">
        <w:rPr>
          <w:rFonts w:ascii="Calibri" w:hAnsi="Calibri"/>
          <w:noProof/>
          <w:lang w:val="en-US"/>
        </w:rPr>
        <w:t xml:space="preserve"> J Natl Cancer Inst, 1998. </w:t>
      </w:r>
      <w:r w:rsidR="006C2EB4" w:rsidRPr="006C2EB4">
        <w:rPr>
          <w:rFonts w:ascii="Calibri" w:hAnsi="Calibri"/>
          <w:b/>
          <w:noProof/>
          <w:lang w:val="en-US"/>
        </w:rPr>
        <w:t>90</w:t>
      </w:r>
      <w:r w:rsidR="006C2EB4" w:rsidRPr="006C2EB4">
        <w:rPr>
          <w:rFonts w:ascii="Calibri" w:hAnsi="Calibri"/>
          <w:noProof/>
          <w:lang w:val="en-US"/>
        </w:rPr>
        <w:t>(2): p. 93.</w:t>
      </w:r>
      <w:bookmarkEnd w:id="151"/>
    </w:p>
    <w:p w:rsidR="006C2EB4" w:rsidRPr="006C2EB4" w:rsidRDefault="006C2EB4" w:rsidP="006C2EB4">
      <w:pPr>
        <w:spacing w:line="240" w:lineRule="auto"/>
        <w:ind w:left="720" w:hanging="720"/>
        <w:rPr>
          <w:rFonts w:ascii="Calibri" w:hAnsi="Calibri"/>
          <w:noProof/>
          <w:lang w:val="en-US"/>
        </w:rPr>
      </w:pPr>
      <w:bookmarkStart w:id="152" w:name="_ENREF_2"/>
      <w:r w:rsidRPr="006C2EB4">
        <w:rPr>
          <w:rFonts w:ascii="Calibri" w:hAnsi="Calibri"/>
          <w:noProof/>
          <w:lang w:val="en-US"/>
        </w:rPr>
        <w:t>2.</w:t>
      </w:r>
      <w:r w:rsidRPr="006C2EB4">
        <w:rPr>
          <w:rFonts w:ascii="Calibri" w:hAnsi="Calibri"/>
          <w:noProof/>
          <w:lang w:val="en-US"/>
        </w:rPr>
        <w:tab/>
      </w:r>
      <w:r w:rsidRPr="006C2EB4">
        <w:rPr>
          <w:rFonts w:ascii="Calibri" w:hAnsi="Calibri"/>
          <w:i/>
          <w:noProof/>
          <w:lang w:val="en-US"/>
        </w:rPr>
        <w:t>Genome 10K: a proposal to obtain whole-genome sequence for 10,000 vertebrate species.</w:t>
      </w:r>
      <w:r w:rsidRPr="006C2EB4">
        <w:rPr>
          <w:rFonts w:ascii="Calibri" w:hAnsi="Calibri"/>
          <w:noProof/>
          <w:lang w:val="en-US"/>
        </w:rPr>
        <w:t xml:space="preserve"> J Hered, 2009. </w:t>
      </w:r>
      <w:r w:rsidRPr="006C2EB4">
        <w:rPr>
          <w:rFonts w:ascii="Calibri" w:hAnsi="Calibri"/>
          <w:b/>
          <w:noProof/>
          <w:lang w:val="en-US"/>
        </w:rPr>
        <w:t>100</w:t>
      </w:r>
      <w:r w:rsidRPr="006C2EB4">
        <w:rPr>
          <w:rFonts w:ascii="Calibri" w:hAnsi="Calibri"/>
          <w:noProof/>
          <w:lang w:val="en-US"/>
        </w:rPr>
        <w:t>(6): p. 659-74.</w:t>
      </w:r>
      <w:bookmarkEnd w:id="152"/>
    </w:p>
    <w:p w:rsidR="006C2EB4" w:rsidRPr="006C2EB4" w:rsidRDefault="006C2EB4" w:rsidP="006C2EB4">
      <w:pPr>
        <w:spacing w:line="240" w:lineRule="auto"/>
        <w:ind w:left="720" w:hanging="720"/>
        <w:rPr>
          <w:rFonts w:ascii="Calibri" w:hAnsi="Calibri"/>
          <w:noProof/>
          <w:lang w:val="en-US"/>
        </w:rPr>
      </w:pPr>
      <w:bookmarkStart w:id="153" w:name="_ENREF_3"/>
      <w:r w:rsidRPr="006C2EB4">
        <w:rPr>
          <w:rFonts w:ascii="Calibri" w:hAnsi="Calibri"/>
          <w:noProof/>
          <w:lang w:val="en-US"/>
        </w:rPr>
        <w:t>3.</w:t>
      </w:r>
      <w:r w:rsidRPr="006C2EB4">
        <w:rPr>
          <w:rFonts w:ascii="Calibri" w:hAnsi="Calibri"/>
          <w:noProof/>
          <w:lang w:val="en-US"/>
        </w:rPr>
        <w:tab/>
        <w:t xml:space="preserve">Schuster, S.C., </w:t>
      </w:r>
      <w:r w:rsidRPr="006C2EB4">
        <w:rPr>
          <w:rFonts w:ascii="Calibri" w:hAnsi="Calibri"/>
          <w:i/>
          <w:noProof/>
          <w:lang w:val="en-US"/>
        </w:rPr>
        <w:t>Next-generation sequencing transforms today's biology.</w:t>
      </w:r>
      <w:r w:rsidRPr="006C2EB4">
        <w:rPr>
          <w:rFonts w:ascii="Calibri" w:hAnsi="Calibri"/>
          <w:noProof/>
          <w:lang w:val="en-US"/>
        </w:rPr>
        <w:t xml:space="preserve"> Nat Methods, 2008. </w:t>
      </w:r>
      <w:r w:rsidRPr="006C2EB4">
        <w:rPr>
          <w:rFonts w:ascii="Calibri" w:hAnsi="Calibri"/>
          <w:b/>
          <w:noProof/>
          <w:lang w:val="en-US"/>
        </w:rPr>
        <w:t>5</w:t>
      </w:r>
      <w:r w:rsidRPr="006C2EB4">
        <w:rPr>
          <w:rFonts w:ascii="Calibri" w:hAnsi="Calibri"/>
          <w:noProof/>
          <w:lang w:val="en-US"/>
        </w:rPr>
        <w:t>(1): p. 16-8.</w:t>
      </w:r>
      <w:bookmarkEnd w:id="153"/>
    </w:p>
    <w:p w:rsidR="006C2EB4" w:rsidRPr="006C2EB4" w:rsidRDefault="006C2EB4" w:rsidP="006C2EB4">
      <w:pPr>
        <w:spacing w:line="240" w:lineRule="auto"/>
        <w:ind w:left="720" w:hanging="720"/>
        <w:rPr>
          <w:rFonts w:ascii="Calibri" w:hAnsi="Calibri"/>
          <w:noProof/>
          <w:lang w:val="en-US"/>
        </w:rPr>
      </w:pPr>
      <w:bookmarkStart w:id="154" w:name="_ENREF_4"/>
      <w:r w:rsidRPr="006C2EB4">
        <w:rPr>
          <w:rFonts w:ascii="Calibri" w:hAnsi="Calibri"/>
          <w:noProof/>
          <w:lang w:val="en-US"/>
        </w:rPr>
        <w:t>4.</w:t>
      </w:r>
      <w:r w:rsidRPr="006C2EB4">
        <w:rPr>
          <w:rFonts w:ascii="Calibri" w:hAnsi="Calibri"/>
          <w:noProof/>
          <w:lang w:val="en-US"/>
        </w:rPr>
        <w:tab/>
        <w:t xml:space="preserve">Mardis, E.R., </w:t>
      </w:r>
      <w:r w:rsidRPr="006C2EB4">
        <w:rPr>
          <w:rFonts w:ascii="Calibri" w:hAnsi="Calibri"/>
          <w:i/>
          <w:noProof/>
          <w:lang w:val="en-US"/>
        </w:rPr>
        <w:t>A decade's perspective on DNA sequencing technology.</w:t>
      </w:r>
      <w:r w:rsidRPr="006C2EB4">
        <w:rPr>
          <w:rFonts w:ascii="Calibri" w:hAnsi="Calibri"/>
          <w:noProof/>
          <w:lang w:val="en-US"/>
        </w:rPr>
        <w:t xml:space="preserve"> Nature, 2011. </w:t>
      </w:r>
      <w:r w:rsidRPr="006C2EB4">
        <w:rPr>
          <w:rFonts w:ascii="Calibri" w:hAnsi="Calibri"/>
          <w:b/>
          <w:noProof/>
          <w:lang w:val="en-US"/>
        </w:rPr>
        <w:t>470</w:t>
      </w:r>
      <w:r w:rsidRPr="006C2EB4">
        <w:rPr>
          <w:rFonts w:ascii="Calibri" w:hAnsi="Calibri"/>
          <w:noProof/>
          <w:lang w:val="en-US"/>
        </w:rPr>
        <w:t>(7333): p. 198-203.</w:t>
      </w:r>
      <w:bookmarkEnd w:id="154"/>
    </w:p>
    <w:p w:rsidR="006C2EB4" w:rsidRPr="006C2EB4" w:rsidRDefault="006C2EB4" w:rsidP="006C2EB4">
      <w:pPr>
        <w:spacing w:line="240" w:lineRule="auto"/>
        <w:ind w:left="720" w:hanging="720"/>
        <w:rPr>
          <w:rFonts w:ascii="Calibri" w:hAnsi="Calibri"/>
          <w:noProof/>
          <w:lang w:val="en-US"/>
        </w:rPr>
      </w:pPr>
      <w:bookmarkStart w:id="155" w:name="_ENREF_5"/>
      <w:r w:rsidRPr="006C2EB4">
        <w:rPr>
          <w:rFonts w:ascii="Calibri" w:hAnsi="Calibri"/>
          <w:noProof/>
          <w:lang w:val="en-US"/>
        </w:rPr>
        <w:t>5.</w:t>
      </w:r>
      <w:r w:rsidRPr="006C2EB4">
        <w:rPr>
          <w:rFonts w:ascii="Calibri" w:hAnsi="Calibri"/>
          <w:noProof/>
          <w:lang w:val="en-US"/>
        </w:rPr>
        <w:tab/>
        <w:t xml:space="preserve">Koboldt, D.C., et al., </w:t>
      </w:r>
      <w:r w:rsidRPr="006C2EB4">
        <w:rPr>
          <w:rFonts w:ascii="Calibri" w:hAnsi="Calibri"/>
          <w:i/>
          <w:noProof/>
          <w:lang w:val="en-US"/>
        </w:rPr>
        <w:t>Challenges of sequencing human genomes.</w:t>
      </w:r>
      <w:r w:rsidRPr="006C2EB4">
        <w:rPr>
          <w:rFonts w:ascii="Calibri" w:hAnsi="Calibri"/>
          <w:noProof/>
          <w:lang w:val="en-US"/>
        </w:rPr>
        <w:t xml:space="preserve"> Brief Bioinform, 2010. </w:t>
      </w:r>
      <w:r w:rsidRPr="006C2EB4">
        <w:rPr>
          <w:rFonts w:ascii="Calibri" w:hAnsi="Calibri"/>
          <w:b/>
          <w:noProof/>
          <w:lang w:val="en-US"/>
        </w:rPr>
        <w:t>11</w:t>
      </w:r>
      <w:r w:rsidRPr="006C2EB4">
        <w:rPr>
          <w:rFonts w:ascii="Calibri" w:hAnsi="Calibri"/>
          <w:noProof/>
          <w:lang w:val="en-US"/>
        </w:rPr>
        <w:t>(5): p. 484-98.</w:t>
      </w:r>
      <w:bookmarkEnd w:id="155"/>
    </w:p>
    <w:p w:rsidR="006C2EB4" w:rsidRPr="006C2EB4" w:rsidRDefault="006C2EB4" w:rsidP="006C2EB4">
      <w:pPr>
        <w:spacing w:line="240" w:lineRule="auto"/>
        <w:ind w:left="720" w:hanging="720"/>
        <w:rPr>
          <w:rFonts w:ascii="Calibri" w:hAnsi="Calibri"/>
          <w:noProof/>
          <w:lang w:val="en-US"/>
        </w:rPr>
      </w:pPr>
      <w:bookmarkStart w:id="156" w:name="_ENREF_6"/>
      <w:r w:rsidRPr="006C2EB4">
        <w:rPr>
          <w:rFonts w:ascii="Calibri" w:hAnsi="Calibri"/>
          <w:noProof/>
          <w:lang w:val="en-US"/>
        </w:rPr>
        <w:t>6.</w:t>
      </w:r>
      <w:r w:rsidRPr="006C2EB4">
        <w:rPr>
          <w:rFonts w:ascii="Calibri" w:hAnsi="Calibri"/>
          <w:noProof/>
          <w:lang w:val="en-US"/>
        </w:rPr>
        <w:tab/>
        <w:t xml:space="preserve">Brown, G.R., et al., </w:t>
      </w:r>
      <w:r w:rsidRPr="006C2EB4">
        <w:rPr>
          <w:rFonts w:ascii="Calibri" w:hAnsi="Calibri"/>
          <w:i/>
          <w:noProof/>
          <w:lang w:val="en-US"/>
        </w:rPr>
        <w:t>Gene: a gene-centered information resource at NCBI.</w:t>
      </w:r>
      <w:r w:rsidRPr="006C2EB4">
        <w:rPr>
          <w:rFonts w:ascii="Calibri" w:hAnsi="Calibri"/>
          <w:noProof/>
          <w:lang w:val="en-US"/>
        </w:rPr>
        <w:t xml:space="preserve"> Nucleic Acids Res, 2015. </w:t>
      </w:r>
      <w:r w:rsidRPr="006C2EB4">
        <w:rPr>
          <w:rFonts w:ascii="Calibri" w:hAnsi="Calibri"/>
          <w:b/>
          <w:noProof/>
          <w:lang w:val="en-US"/>
        </w:rPr>
        <w:t>43</w:t>
      </w:r>
      <w:r w:rsidRPr="006C2EB4">
        <w:rPr>
          <w:rFonts w:ascii="Calibri" w:hAnsi="Calibri"/>
          <w:noProof/>
          <w:lang w:val="en-US"/>
        </w:rPr>
        <w:t>(Database issue): p. D36-42.</w:t>
      </w:r>
      <w:bookmarkEnd w:id="156"/>
    </w:p>
    <w:p w:rsidR="006C2EB4" w:rsidRPr="006C2EB4" w:rsidRDefault="006C2EB4" w:rsidP="006C2EB4">
      <w:pPr>
        <w:spacing w:line="240" w:lineRule="auto"/>
        <w:ind w:left="720" w:hanging="720"/>
        <w:rPr>
          <w:rFonts w:ascii="Calibri" w:hAnsi="Calibri"/>
          <w:noProof/>
          <w:lang w:val="en-US"/>
        </w:rPr>
      </w:pPr>
      <w:bookmarkStart w:id="157" w:name="_ENREF_7"/>
      <w:r w:rsidRPr="006C2EB4">
        <w:rPr>
          <w:rFonts w:ascii="Calibri" w:hAnsi="Calibri"/>
          <w:noProof/>
          <w:lang w:val="en-US"/>
        </w:rPr>
        <w:t>7.</w:t>
      </w:r>
      <w:r w:rsidRPr="006C2EB4">
        <w:rPr>
          <w:rFonts w:ascii="Calibri" w:hAnsi="Calibri"/>
          <w:noProof/>
          <w:lang w:val="en-US"/>
        </w:rPr>
        <w:tab/>
        <w:t xml:space="preserve">Federhen, S., </w:t>
      </w:r>
      <w:r w:rsidRPr="006C2EB4">
        <w:rPr>
          <w:rFonts w:ascii="Calibri" w:hAnsi="Calibri"/>
          <w:i/>
          <w:noProof/>
          <w:lang w:val="en-US"/>
        </w:rPr>
        <w:t>The NCBI Taxonomy database.</w:t>
      </w:r>
      <w:r w:rsidRPr="006C2EB4">
        <w:rPr>
          <w:rFonts w:ascii="Calibri" w:hAnsi="Calibri"/>
          <w:noProof/>
          <w:lang w:val="en-US"/>
        </w:rPr>
        <w:t xml:space="preserve"> Nucleic Acids Res, 2012. </w:t>
      </w:r>
      <w:r w:rsidRPr="006C2EB4">
        <w:rPr>
          <w:rFonts w:ascii="Calibri" w:hAnsi="Calibri"/>
          <w:b/>
          <w:noProof/>
          <w:lang w:val="en-US"/>
        </w:rPr>
        <w:t>40</w:t>
      </w:r>
      <w:r w:rsidRPr="006C2EB4">
        <w:rPr>
          <w:rFonts w:ascii="Calibri" w:hAnsi="Calibri"/>
          <w:noProof/>
          <w:lang w:val="en-US"/>
        </w:rPr>
        <w:t>(Database issue): p. D136-43.</w:t>
      </w:r>
      <w:bookmarkEnd w:id="157"/>
    </w:p>
    <w:p w:rsidR="006C2EB4" w:rsidRPr="006C2EB4" w:rsidRDefault="006C2EB4" w:rsidP="006C2EB4">
      <w:pPr>
        <w:spacing w:line="240" w:lineRule="auto"/>
        <w:ind w:left="720" w:hanging="720"/>
        <w:rPr>
          <w:rFonts w:ascii="Calibri" w:hAnsi="Calibri"/>
          <w:noProof/>
          <w:lang w:val="en-US"/>
        </w:rPr>
      </w:pPr>
      <w:bookmarkStart w:id="158" w:name="_ENREF_8"/>
      <w:r w:rsidRPr="006C2EB4">
        <w:rPr>
          <w:rFonts w:ascii="Calibri" w:hAnsi="Calibri"/>
          <w:noProof/>
          <w:lang w:val="en-US"/>
        </w:rPr>
        <w:t>8.</w:t>
      </w:r>
      <w:r w:rsidRPr="006C2EB4">
        <w:rPr>
          <w:rFonts w:ascii="Calibri" w:hAnsi="Calibri"/>
          <w:noProof/>
          <w:lang w:val="en-US"/>
        </w:rPr>
        <w:tab/>
        <w:t xml:space="preserve">Pruitt, K.D., et al., </w:t>
      </w:r>
      <w:r w:rsidRPr="006C2EB4">
        <w:rPr>
          <w:rFonts w:ascii="Calibri" w:hAnsi="Calibri"/>
          <w:i/>
          <w:noProof/>
          <w:lang w:val="en-US"/>
        </w:rPr>
        <w:t>NCBI Reference Sequences (RefSeq): current status, new features and genome annotation policy.</w:t>
      </w:r>
      <w:r w:rsidRPr="006C2EB4">
        <w:rPr>
          <w:rFonts w:ascii="Calibri" w:hAnsi="Calibri"/>
          <w:noProof/>
          <w:lang w:val="en-US"/>
        </w:rPr>
        <w:t xml:space="preserve"> Nucleic Acids Res, 2012. </w:t>
      </w:r>
      <w:r w:rsidRPr="006C2EB4">
        <w:rPr>
          <w:rFonts w:ascii="Calibri" w:hAnsi="Calibri"/>
          <w:b/>
          <w:noProof/>
          <w:lang w:val="en-US"/>
        </w:rPr>
        <w:t>40</w:t>
      </w:r>
      <w:r w:rsidRPr="006C2EB4">
        <w:rPr>
          <w:rFonts w:ascii="Calibri" w:hAnsi="Calibri"/>
          <w:noProof/>
          <w:lang w:val="en-US"/>
        </w:rPr>
        <w:t>(Database issue): p. D130-5.</w:t>
      </w:r>
      <w:bookmarkEnd w:id="158"/>
    </w:p>
    <w:p w:rsidR="006C2EB4" w:rsidRPr="006C2EB4" w:rsidRDefault="006C2EB4" w:rsidP="006C2EB4">
      <w:pPr>
        <w:spacing w:line="240" w:lineRule="auto"/>
        <w:ind w:left="720" w:hanging="720"/>
        <w:rPr>
          <w:rFonts w:ascii="Calibri" w:hAnsi="Calibri"/>
          <w:noProof/>
          <w:lang w:val="en-US"/>
        </w:rPr>
      </w:pPr>
      <w:bookmarkStart w:id="159" w:name="_ENREF_9"/>
      <w:r w:rsidRPr="006C2EB4">
        <w:rPr>
          <w:rFonts w:ascii="Calibri" w:hAnsi="Calibri"/>
          <w:noProof/>
          <w:lang w:val="en-US"/>
        </w:rPr>
        <w:t>9.</w:t>
      </w:r>
      <w:r w:rsidRPr="006C2EB4">
        <w:rPr>
          <w:rFonts w:ascii="Calibri" w:hAnsi="Calibri"/>
          <w:noProof/>
          <w:lang w:val="en-US"/>
        </w:rPr>
        <w:tab/>
        <w:t xml:space="preserve">Flicek, P., et al., </w:t>
      </w:r>
      <w:r w:rsidRPr="006C2EB4">
        <w:rPr>
          <w:rFonts w:ascii="Calibri" w:hAnsi="Calibri"/>
          <w:i/>
          <w:noProof/>
          <w:lang w:val="en-US"/>
        </w:rPr>
        <w:t>Ensembl 2014.</w:t>
      </w:r>
      <w:r w:rsidRPr="006C2EB4">
        <w:rPr>
          <w:rFonts w:ascii="Calibri" w:hAnsi="Calibri"/>
          <w:noProof/>
          <w:lang w:val="en-US"/>
        </w:rPr>
        <w:t xml:space="preserve"> Nucleic Acids Res, 2014. </w:t>
      </w:r>
      <w:r w:rsidRPr="006C2EB4">
        <w:rPr>
          <w:rFonts w:ascii="Calibri" w:hAnsi="Calibri"/>
          <w:b/>
          <w:noProof/>
          <w:lang w:val="en-US"/>
        </w:rPr>
        <w:t>42</w:t>
      </w:r>
      <w:r w:rsidRPr="006C2EB4">
        <w:rPr>
          <w:rFonts w:ascii="Calibri" w:hAnsi="Calibri"/>
          <w:noProof/>
          <w:lang w:val="en-US"/>
        </w:rPr>
        <w:t>(Database issue): p. D749-55.</w:t>
      </w:r>
      <w:bookmarkEnd w:id="159"/>
    </w:p>
    <w:p w:rsidR="006C2EB4" w:rsidRPr="006C2EB4" w:rsidRDefault="006C2EB4" w:rsidP="006C2EB4">
      <w:pPr>
        <w:spacing w:line="240" w:lineRule="auto"/>
        <w:ind w:left="720" w:hanging="720"/>
        <w:rPr>
          <w:rFonts w:ascii="Calibri" w:hAnsi="Calibri"/>
          <w:noProof/>
          <w:lang w:val="en-US"/>
        </w:rPr>
      </w:pPr>
      <w:bookmarkStart w:id="160" w:name="_ENREF_10"/>
      <w:r w:rsidRPr="006C2EB4">
        <w:rPr>
          <w:rFonts w:ascii="Calibri" w:hAnsi="Calibri"/>
          <w:noProof/>
          <w:lang w:val="en-US"/>
        </w:rPr>
        <w:t>10.</w:t>
      </w:r>
      <w:r w:rsidRPr="006C2EB4">
        <w:rPr>
          <w:rFonts w:ascii="Calibri" w:hAnsi="Calibri"/>
          <w:noProof/>
          <w:lang w:val="en-US"/>
        </w:rPr>
        <w:tab/>
        <w:t xml:space="preserve">Takahata, N., Y. Satta, and J. Klein, </w:t>
      </w:r>
      <w:r w:rsidRPr="006C2EB4">
        <w:rPr>
          <w:rFonts w:ascii="Calibri" w:hAnsi="Calibri"/>
          <w:i/>
          <w:noProof/>
          <w:lang w:val="en-US"/>
        </w:rPr>
        <w:t>Divergence time and population size in the lineage leading to modern humans.</w:t>
      </w:r>
      <w:r w:rsidRPr="006C2EB4">
        <w:rPr>
          <w:rFonts w:ascii="Calibri" w:hAnsi="Calibri"/>
          <w:noProof/>
          <w:lang w:val="en-US"/>
        </w:rPr>
        <w:t xml:space="preserve"> Theor Popul Biol, 1995. </w:t>
      </w:r>
      <w:r w:rsidRPr="006C2EB4">
        <w:rPr>
          <w:rFonts w:ascii="Calibri" w:hAnsi="Calibri"/>
          <w:b/>
          <w:noProof/>
          <w:lang w:val="en-US"/>
        </w:rPr>
        <w:t>48</w:t>
      </w:r>
      <w:r w:rsidRPr="006C2EB4">
        <w:rPr>
          <w:rFonts w:ascii="Calibri" w:hAnsi="Calibri"/>
          <w:noProof/>
          <w:lang w:val="en-US"/>
        </w:rPr>
        <w:t>(2): p. 198-221.</w:t>
      </w:r>
      <w:bookmarkEnd w:id="160"/>
    </w:p>
    <w:p w:rsidR="006C2EB4" w:rsidRPr="006C2EB4" w:rsidRDefault="006C2EB4" w:rsidP="006C2EB4">
      <w:pPr>
        <w:spacing w:line="240" w:lineRule="auto"/>
        <w:ind w:left="720" w:hanging="720"/>
        <w:rPr>
          <w:rFonts w:ascii="Calibri" w:hAnsi="Calibri"/>
          <w:noProof/>
          <w:lang w:val="en-US"/>
        </w:rPr>
      </w:pPr>
      <w:bookmarkStart w:id="161" w:name="_ENREF_11"/>
      <w:r w:rsidRPr="006C2EB4">
        <w:rPr>
          <w:rFonts w:ascii="Calibri" w:hAnsi="Calibri"/>
          <w:noProof/>
          <w:lang w:val="en-US"/>
        </w:rPr>
        <w:t>11.</w:t>
      </w:r>
      <w:r w:rsidRPr="006C2EB4">
        <w:rPr>
          <w:rFonts w:ascii="Calibri" w:hAnsi="Calibri"/>
          <w:noProof/>
          <w:lang w:val="en-US"/>
        </w:rPr>
        <w:tab/>
        <w:t xml:space="preserve">Ruvolo, M., </w:t>
      </w:r>
      <w:r w:rsidRPr="006C2EB4">
        <w:rPr>
          <w:rFonts w:ascii="Calibri" w:hAnsi="Calibri"/>
          <w:i/>
          <w:noProof/>
          <w:lang w:val="en-US"/>
        </w:rPr>
        <w:t>Molecular phylogeny of the hominoids: inferences from multiple independent DNA sequence data sets.</w:t>
      </w:r>
      <w:r w:rsidRPr="006C2EB4">
        <w:rPr>
          <w:rFonts w:ascii="Calibri" w:hAnsi="Calibri"/>
          <w:noProof/>
          <w:lang w:val="en-US"/>
        </w:rPr>
        <w:t xml:space="preserve"> Mol Biol Evol, 1997. </w:t>
      </w:r>
      <w:r w:rsidRPr="006C2EB4">
        <w:rPr>
          <w:rFonts w:ascii="Calibri" w:hAnsi="Calibri"/>
          <w:b/>
          <w:noProof/>
          <w:lang w:val="en-US"/>
        </w:rPr>
        <w:t>14</w:t>
      </w:r>
      <w:r w:rsidRPr="006C2EB4">
        <w:rPr>
          <w:rFonts w:ascii="Calibri" w:hAnsi="Calibri"/>
          <w:noProof/>
          <w:lang w:val="en-US"/>
        </w:rPr>
        <w:t>(3): p. 248-65.</w:t>
      </w:r>
      <w:bookmarkEnd w:id="161"/>
    </w:p>
    <w:p w:rsidR="006C2EB4" w:rsidRPr="006C2EB4" w:rsidRDefault="006C2EB4" w:rsidP="006C2EB4">
      <w:pPr>
        <w:spacing w:line="240" w:lineRule="auto"/>
        <w:ind w:left="720" w:hanging="720"/>
        <w:rPr>
          <w:rFonts w:ascii="Calibri" w:hAnsi="Calibri"/>
          <w:noProof/>
          <w:lang w:val="en-US"/>
        </w:rPr>
      </w:pPr>
      <w:bookmarkStart w:id="162" w:name="_ENREF_12"/>
      <w:r w:rsidRPr="006C2EB4">
        <w:rPr>
          <w:rFonts w:ascii="Calibri" w:hAnsi="Calibri"/>
          <w:noProof/>
          <w:lang w:val="en-US"/>
        </w:rPr>
        <w:t>12.</w:t>
      </w:r>
      <w:r w:rsidRPr="006C2EB4">
        <w:rPr>
          <w:rFonts w:ascii="Calibri" w:hAnsi="Calibri"/>
          <w:noProof/>
          <w:lang w:val="en-US"/>
        </w:rPr>
        <w:tab/>
        <w:t xml:space="preserve">Chen, F.C. and W.H. Li, </w:t>
      </w:r>
      <w:r w:rsidRPr="006C2EB4">
        <w:rPr>
          <w:rFonts w:ascii="Calibri" w:hAnsi="Calibri"/>
          <w:i/>
          <w:noProof/>
          <w:lang w:val="en-US"/>
        </w:rPr>
        <w:t>Genomic divergences between humans and other hominoids and the effective population size of the common ancestor of humans and chimpanzees.</w:t>
      </w:r>
      <w:r w:rsidRPr="006C2EB4">
        <w:rPr>
          <w:rFonts w:ascii="Calibri" w:hAnsi="Calibri"/>
          <w:noProof/>
          <w:lang w:val="en-US"/>
        </w:rPr>
        <w:t xml:space="preserve"> Am J Hum Genet, 2001. </w:t>
      </w:r>
      <w:r w:rsidRPr="006C2EB4">
        <w:rPr>
          <w:rFonts w:ascii="Calibri" w:hAnsi="Calibri"/>
          <w:b/>
          <w:noProof/>
          <w:lang w:val="en-US"/>
        </w:rPr>
        <w:t>68</w:t>
      </w:r>
      <w:r w:rsidRPr="006C2EB4">
        <w:rPr>
          <w:rFonts w:ascii="Calibri" w:hAnsi="Calibri"/>
          <w:noProof/>
          <w:lang w:val="en-US"/>
        </w:rPr>
        <w:t>(2): p. 444-56.</w:t>
      </w:r>
      <w:bookmarkEnd w:id="162"/>
    </w:p>
    <w:p w:rsidR="006C2EB4" w:rsidRPr="006C2EB4" w:rsidRDefault="006C2EB4" w:rsidP="006C2EB4">
      <w:pPr>
        <w:spacing w:line="240" w:lineRule="auto"/>
        <w:ind w:left="720" w:hanging="720"/>
        <w:rPr>
          <w:rFonts w:ascii="Calibri" w:hAnsi="Calibri"/>
          <w:noProof/>
          <w:lang w:val="en-US"/>
        </w:rPr>
      </w:pPr>
      <w:bookmarkStart w:id="163" w:name="_ENREF_13"/>
      <w:r w:rsidRPr="006C2EB4">
        <w:rPr>
          <w:rFonts w:ascii="Calibri" w:hAnsi="Calibri"/>
          <w:noProof/>
          <w:lang w:val="en-US"/>
        </w:rPr>
        <w:t>13.</w:t>
      </w:r>
      <w:r w:rsidRPr="006C2EB4">
        <w:rPr>
          <w:rFonts w:ascii="Calibri" w:hAnsi="Calibri"/>
          <w:noProof/>
          <w:lang w:val="en-US"/>
        </w:rPr>
        <w:tab/>
        <w:t xml:space="preserve">Horai, S., et al., </w:t>
      </w:r>
      <w:r w:rsidRPr="006C2EB4">
        <w:rPr>
          <w:rFonts w:ascii="Calibri" w:hAnsi="Calibri"/>
          <w:i/>
          <w:noProof/>
          <w:lang w:val="en-US"/>
        </w:rPr>
        <w:t>Man's place in Hominoidea revealed by mitochondrial DNA genealogy.</w:t>
      </w:r>
      <w:r w:rsidRPr="006C2EB4">
        <w:rPr>
          <w:rFonts w:ascii="Calibri" w:hAnsi="Calibri"/>
          <w:noProof/>
          <w:lang w:val="en-US"/>
        </w:rPr>
        <w:t xml:space="preserve"> J Mol Evol, 1992. </w:t>
      </w:r>
      <w:r w:rsidRPr="006C2EB4">
        <w:rPr>
          <w:rFonts w:ascii="Calibri" w:hAnsi="Calibri"/>
          <w:b/>
          <w:noProof/>
          <w:lang w:val="en-US"/>
        </w:rPr>
        <w:t>35</w:t>
      </w:r>
      <w:r w:rsidRPr="006C2EB4">
        <w:rPr>
          <w:rFonts w:ascii="Calibri" w:hAnsi="Calibri"/>
          <w:noProof/>
          <w:lang w:val="en-US"/>
        </w:rPr>
        <w:t>(1): p. 32-43.</w:t>
      </w:r>
      <w:bookmarkEnd w:id="163"/>
    </w:p>
    <w:p w:rsidR="006C2EB4" w:rsidRPr="006C2EB4" w:rsidRDefault="006C2EB4" w:rsidP="006C2EB4">
      <w:pPr>
        <w:spacing w:line="240" w:lineRule="auto"/>
        <w:ind w:left="720" w:hanging="720"/>
        <w:rPr>
          <w:rFonts w:ascii="Calibri" w:hAnsi="Calibri"/>
          <w:noProof/>
          <w:lang w:val="en-US"/>
        </w:rPr>
      </w:pPr>
      <w:bookmarkStart w:id="164" w:name="_ENREF_14"/>
      <w:r w:rsidRPr="006C2EB4">
        <w:rPr>
          <w:rFonts w:ascii="Calibri" w:hAnsi="Calibri"/>
          <w:noProof/>
          <w:lang w:val="en-US"/>
        </w:rPr>
        <w:t>14.</w:t>
      </w:r>
      <w:r w:rsidRPr="006C2EB4">
        <w:rPr>
          <w:rFonts w:ascii="Calibri" w:hAnsi="Calibri"/>
          <w:noProof/>
          <w:lang w:val="en-US"/>
        </w:rPr>
        <w:tab/>
        <w:t xml:space="preserve">Bailey, W.J., et al., </w:t>
      </w:r>
      <w:r w:rsidRPr="006C2EB4">
        <w:rPr>
          <w:rFonts w:ascii="Calibri" w:hAnsi="Calibri"/>
          <w:i/>
          <w:noProof/>
          <w:lang w:val="en-US"/>
        </w:rPr>
        <w:t>Molecular evolution of the psi eta-globin gene locus: gibbon phylogeny and the hominoid slowdown.</w:t>
      </w:r>
      <w:r w:rsidRPr="006C2EB4">
        <w:rPr>
          <w:rFonts w:ascii="Calibri" w:hAnsi="Calibri"/>
          <w:noProof/>
          <w:lang w:val="en-US"/>
        </w:rPr>
        <w:t xml:space="preserve"> Mol Biol Evol, 1991. </w:t>
      </w:r>
      <w:r w:rsidRPr="006C2EB4">
        <w:rPr>
          <w:rFonts w:ascii="Calibri" w:hAnsi="Calibri"/>
          <w:b/>
          <w:noProof/>
          <w:lang w:val="en-US"/>
        </w:rPr>
        <w:t>8</w:t>
      </w:r>
      <w:r w:rsidRPr="006C2EB4">
        <w:rPr>
          <w:rFonts w:ascii="Calibri" w:hAnsi="Calibri"/>
          <w:noProof/>
          <w:lang w:val="en-US"/>
        </w:rPr>
        <w:t>(2): p. 155-84.</w:t>
      </w:r>
      <w:bookmarkEnd w:id="164"/>
    </w:p>
    <w:p w:rsidR="006C2EB4" w:rsidRPr="006C2EB4" w:rsidRDefault="006C2EB4" w:rsidP="006C2EB4">
      <w:pPr>
        <w:spacing w:line="240" w:lineRule="auto"/>
        <w:ind w:left="720" w:hanging="720"/>
        <w:rPr>
          <w:rFonts w:ascii="Calibri" w:hAnsi="Calibri"/>
          <w:noProof/>
          <w:lang w:val="en-US"/>
        </w:rPr>
      </w:pPr>
      <w:bookmarkStart w:id="165" w:name="_ENREF_15"/>
      <w:r w:rsidRPr="006C2EB4">
        <w:rPr>
          <w:rFonts w:ascii="Calibri" w:hAnsi="Calibri"/>
          <w:noProof/>
          <w:lang w:val="en-US"/>
        </w:rPr>
        <w:t>15.</w:t>
      </w:r>
      <w:r w:rsidRPr="006C2EB4">
        <w:rPr>
          <w:rFonts w:ascii="Calibri" w:hAnsi="Calibri"/>
          <w:noProof/>
          <w:lang w:val="en-US"/>
        </w:rPr>
        <w:tab/>
        <w:t xml:space="preserve">Takahata, N., </w:t>
      </w:r>
      <w:r w:rsidRPr="006C2EB4">
        <w:rPr>
          <w:rFonts w:ascii="Calibri" w:hAnsi="Calibri"/>
          <w:i/>
          <w:noProof/>
          <w:lang w:val="en-US"/>
        </w:rPr>
        <w:t>A simple genealogical structure of strongly balanced allelic lines and trans-species evolution of polymorphism.</w:t>
      </w:r>
      <w:r w:rsidRPr="006C2EB4">
        <w:rPr>
          <w:rFonts w:ascii="Calibri" w:hAnsi="Calibri"/>
          <w:noProof/>
          <w:lang w:val="en-US"/>
        </w:rPr>
        <w:t xml:space="preserve"> Proc Natl Acad Sci U S A, 1990. </w:t>
      </w:r>
      <w:r w:rsidRPr="006C2EB4">
        <w:rPr>
          <w:rFonts w:ascii="Calibri" w:hAnsi="Calibri"/>
          <w:b/>
          <w:noProof/>
          <w:lang w:val="en-US"/>
        </w:rPr>
        <w:t>87</w:t>
      </w:r>
      <w:r w:rsidRPr="006C2EB4">
        <w:rPr>
          <w:rFonts w:ascii="Calibri" w:hAnsi="Calibri"/>
          <w:noProof/>
          <w:lang w:val="en-US"/>
        </w:rPr>
        <w:t>(7): p. 2419-23.</w:t>
      </w:r>
      <w:bookmarkEnd w:id="165"/>
    </w:p>
    <w:p w:rsidR="006C2EB4" w:rsidRPr="006C2EB4" w:rsidRDefault="006C2EB4" w:rsidP="006C2EB4">
      <w:pPr>
        <w:spacing w:line="240" w:lineRule="auto"/>
        <w:ind w:left="720" w:hanging="720"/>
        <w:rPr>
          <w:rFonts w:ascii="Calibri" w:hAnsi="Calibri"/>
          <w:noProof/>
          <w:lang w:val="en-US"/>
        </w:rPr>
      </w:pPr>
      <w:bookmarkStart w:id="166" w:name="_ENREF_16"/>
      <w:r w:rsidRPr="006C2EB4">
        <w:rPr>
          <w:rFonts w:ascii="Calibri" w:hAnsi="Calibri"/>
          <w:noProof/>
          <w:lang w:val="en-US"/>
        </w:rPr>
        <w:t>16.</w:t>
      </w:r>
      <w:r w:rsidRPr="006C2EB4">
        <w:rPr>
          <w:rFonts w:ascii="Calibri" w:hAnsi="Calibri"/>
          <w:noProof/>
          <w:lang w:val="en-US"/>
        </w:rPr>
        <w:tab/>
        <w:t xml:space="preserve">Rogers, A.R. and H. Harpending, </w:t>
      </w:r>
      <w:r w:rsidRPr="006C2EB4">
        <w:rPr>
          <w:rFonts w:ascii="Calibri" w:hAnsi="Calibri"/>
          <w:i/>
          <w:noProof/>
          <w:lang w:val="en-US"/>
        </w:rPr>
        <w:t>Population growth makes waves in the distribution of pairwise genetic differences.</w:t>
      </w:r>
      <w:r w:rsidRPr="006C2EB4">
        <w:rPr>
          <w:rFonts w:ascii="Calibri" w:hAnsi="Calibri"/>
          <w:noProof/>
          <w:lang w:val="en-US"/>
        </w:rPr>
        <w:t xml:space="preserve"> Mol Biol Evol, 1992. </w:t>
      </w:r>
      <w:r w:rsidRPr="006C2EB4">
        <w:rPr>
          <w:rFonts w:ascii="Calibri" w:hAnsi="Calibri"/>
          <w:b/>
          <w:noProof/>
          <w:lang w:val="en-US"/>
        </w:rPr>
        <w:t>9</w:t>
      </w:r>
      <w:r w:rsidRPr="006C2EB4">
        <w:rPr>
          <w:rFonts w:ascii="Calibri" w:hAnsi="Calibri"/>
          <w:noProof/>
          <w:lang w:val="en-US"/>
        </w:rPr>
        <w:t>(3): p. 552-69.</w:t>
      </w:r>
      <w:bookmarkEnd w:id="166"/>
    </w:p>
    <w:p w:rsidR="006C2EB4" w:rsidRPr="006C2EB4" w:rsidRDefault="006C2EB4" w:rsidP="006C2EB4">
      <w:pPr>
        <w:spacing w:line="240" w:lineRule="auto"/>
        <w:ind w:left="720" w:hanging="720"/>
        <w:rPr>
          <w:rFonts w:ascii="Calibri" w:hAnsi="Calibri"/>
          <w:noProof/>
          <w:lang w:val="en-US"/>
        </w:rPr>
      </w:pPr>
      <w:bookmarkStart w:id="167" w:name="_ENREF_17"/>
      <w:r w:rsidRPr="006C2EB4">
        <w:rPr>
          <w:rFonts w:ascii="Calibri" w:hAnsi="Calibri"/>
          <w:noProof/>
          <w:lang w:val="en-US"/>
        </w:rPr>
        <w:t>17.</w:t>
      </w:r>
      <w:r w:rsidRPr="006C2EB4">
        <w:rPr>
          <w:rFonts w:ascii="Calibri" w:hAnsi="Calibri"/>
          <w:noProof/>
          <w:lang w:val="en-US"/>
        </w:rPr>
        <w:tab/>
        <w:t xml:space="preserve">Jeffreys, A.J., V. Wilson, and S.L. Thein, </w:t>
      </w:r>
      <w:r w:rsidRPr="006C2EB4">
        <w:rPr>
          <w:rFonts w:ascii="Calibri" w:hAnsi="Calibri"/>
          <w:i/>
          <w:noProof/>
          <w:lang w:val="en-US"/>
        </w:rPr>
        <w:t>Hypervariable 'minisatellite' regions in human DNA.</w:t>
      </w:r>
      <w:r w:rsidRPr="006C2EB4">
        <w:rPr>
          <w:rFonts w:ascii="Calibri" w:hAnsi="Calibri"/>
          <w:noProof/>
          <w:lang w:val="en-US"/>
        </w:rPr>
        <w:t xml:space="preserve"> Nature, 1985. </w:t>
      </w:r>
      <w:r w:rsidRPr="006C2EB4">
        <w:rPr>
          <w:rFonts w:ascii="Calibri" w:hAnsi="Calibri"/>
          <w:b/>
          <w:noProof/>
          <w:lang w:val="en-US"/>
        </w:rPr>
        <w:t>314</w:t>
      </w:r>
      <w:r w:rsidRPr="006C2EB4">
        <w:rPr>
          <w:rFonts w:ascii="Calibri" w:hAnsi="Calibri"/>
          <w:noProof/>
          <w:lang w:val="en-US"/>
        </w:rPr>
        <w:t>(6006): p. 67-73.</w:t>
      </w:r>
      <w:bookmarkEnd w:id="167"/>
    </w:p>
    <w:p w:rsidR="006C2EB4" w:rsidRPr="006C2EB4" w:rsidRDefault="006C2EB4" w:rsidP="006C2EB4">
      <w:pPr>
        <w:spacing w:line="240" w:lineRule="auto"/>
        <w:ind w:left="720" w:hanging="720"/>
        <w:rPr>
          <w:rFonts w:ascii="Calibri" w:hAnsi="Calibri"/>
          <w:noProof/>
          <w:lang w:val="en-US"/>
        </w:rPr>
      </w:pPr>
      <w:bookmarkStart w:id="168" w:name="_ENREF_18"/>
      <w:r w:rsidRPr="006C2EB4">
        <w:rPr>
          <w:rFonts w:ascii="Calibri" w:hAnsi="Calibri"/>
          <w:noProof/>
          <w:lang w:val="en-US"/>
        </w:rPr>
        <w:t>18.</w:t>
      </w:r>
      <w:r w:rsidRPr="006C2EB4">
        <w:rPr>
          <w:rFonts w:ascii="Calibri" w:hAnsi="Calibri"/>
          <w:noProof/>
          <w:lang w:val="en-US"/>
        </w:rPr>
        <w:tab/>
        <w:t xml:space="preserve">Ahmadian, A., et al., </w:t>
      </w:r>
      <w:r w:rsidRPr="006C2EB4">
        <w:rPr>
          <w:rFonts w:ascii="Calibri" w:hAnsi="Calibri"/>
          <w:i/>
          <w:noProof/>
          <w:lang w:val="en-US"/>
        </w:rPr>
        <w:t>Single-nucleotide polymorphism analysis by pyrosequencing.</w:t>
      </w:r>
      <w:r w:rsidRPr="006C2EB4">
        <w:rPr>
          <w:rFonts w:ascii="Calibri" w:hAnsi="Calibri"/>
          <w:noProof/>
          <w:lang w:val="en-US"/>
        </w:rPr>
        <w:t xml:space="preserve"> Anal Biochem, 2000. </w:t>
      </w:r>
      <w:r w:rsidRPr="006C2EB4">
        <w:rPr>
          <w:rFonts w:ascii="Calibri" w:hAnsi="Calibri"/>
          <w:b/>
          <w:noProof/>
          <w:lang w:val="en-US"/>
        </w:rPr>
        <w:t>280</w:t>
      </w:r>
      <w:r w:rsidRPr="006C2EB4">
        <w:rPr>
          <w:rFonts w:ascii="Calibri" w:hAnsi="Calibri"/>
          <w:noProof/>
          <w:lang w:val="en-US"/>
        </w:rPr>
        <w:t>(1): p. 103-10.</w:t>
      </w:r>
      <w:bookmarkEnd w:id="168"/>
    </w:p>
    <w:p w:rsidR="006C2EB4" w:rsidRPr="006C2EB4" w:rsidRDefault="006C2EB4" w:rsidP="006C2EB4">
      <w:pPr>
        <w:spacing w:line="240" w:lineRule="auto"/>
        <w:ind w:left="720" w:hanging="720"/>
        <w:rPr>
          <w:rFonts w:ascii="Calibri" w:hAnsi="Calibri"/>
          <w:noProof/>
          <w:lang w:val="en-US"/>
        </w:rPr>
      </w:pPr>
      <w:bookmarkStart w:id="169" w:name="_ENREF_19"/>
      <w:r w:rsidRPr="006C2EB4">
        <w:rPr>
          <w:rFonts w:ascii="Calibri" w:hAnsi="Calibri"/>
          <w:noProof/>
          <w:lang w:val="en-US"/>
        </w:rPr>
        <w:t>19.</w:t>
      </w:r>
      <w:r w:rsidRPr="006C2EB4">
        <w:rPr>
          <w:rFonts w:ascii="Calibri" w:hAnsi="Calibri"/>
          <w:noProof/>
          <w:lang w:val="en-US"/>
        </w:rPr>
        <w:tab/>
        <w:t xml:space="preserve">Rands, C.M., et al., </w:t>
      </w:r>
      <w:r w:rsidRPr="006C2EB4">
        <w:rPr>
          <w:rFonts w:ascii="Calibri" w:hAnsi="Calibri"/>
          <w:i/>
          <w:noProof/>
          <w:lang w:val="en-US"/>
        </w:rPr>
        <w:t>8.2% of the Human genome is constrained: variation in rates of turnover across functional element classes in the human lineage.</w:t>
      </w:r>
      <w:r w:rsidRPr="006C2EB4">
        <w:rPr>
          <w:rFonts w:ascii="Calibri" w:hAnsi="Calibri"/>
          <w:noProof/>
          <w:lang w:val="en-US"/>
        </w:rPr>
        <w:t xml:space="preserve"> PLoS Genet, 2014. </w:t>
      </w:r>
      <w:r w:rsidRPr="006C2EB4">
        <w:rPr>
          <w:rFonts w:ascii="Calibri" w:hAnsi="Calibri"/>
          <w:b/>
          <w:noProof/>
          <w:lang w:val="en-US"/>
        </w:rPr>
        <w:t>10</w:t>
      </w:r>
      <w:r w:rsidRPr="006C2EB4">
        <w:rPr>
          <w:rFonts w:ascii="Calibri" w:hAnsi="Calibri"/>
          <w:noProof/>
          <w:lang w:val="en-US"/>
        </w:rPr>
        <w:t>(7): p. e1004525.</w:t>
      </w:r>
      <w:bookmarkEnd w:id="169"/>
    </w:p>
    <w:p w:rsidR="006C2EB4" w:rsidRPr="006C2EB4" w:rsidRDefault="006C2EB4" w:rsidP="006C2EB4">
      <w:pPr>
        <w:spacing w:line="240" w:lineRule="auto"/>
        <w:ind w:left="720" w:hanging="720"/>
        <w:rPr>
          <w:rFonts w:ascii="Calibri" w:hAnsi="Calibri"/>
          <w:noProof/>
          <w:lang w:val="en-US"/>
        </w:rPr>
      </w:pPr>
      <w:bookmarkStart w:id="170" w:name="_ENREF_20"/>
      <w:r w:rsidRPr="006C2EB4">
        <w:rPr>
          <w:rFonts w:ascii="Calibri" w:hAnsi="Calibri"/>
          <w:noProof/>
          <w:lang w:val="en-US"/>
        </w:rPr>
        <w:lastRenderedPageBreak/>
        <w:t>20.</w:t>
      </w:r>
      <w:r w:rsidRPr="006C2EB4">
        <w:rPr>
          <w:rFonts w:ascii="Calibri" w:hAnsi="Calibri"/>
          <w:noProof/>
          <w:lang w:val="en-US"/>
        </w:rPr>
        <w:tab/>
        <w:t xml:space="preserve">Jennings, W.B. and S.V. Edwards, </w:t>
      </w:r>
      <w:r w:rsidRPr="006C2EB4">
        <w:rPr>
          <w:rFonts w:ascii="Calibri" w:hAnsi="Calibri"/>
          <w:i/>
          <w:noProof/>
          <w:lang w:val="en-US"/>
        </w:rPr>
        <w:t>Speciational history of Australian grass finches (Poephila) inferred from thirty gene trees.</w:t>
      </w:r>
      <w:r w:rsidRPr="006C2EB4">
        <w:rPr>
          <w:rFonts w:ascii="Calibri" w:hAnsi="Calibri"/>
          <w:noProof/>
          <w:lang w:val="en-US"/>
        </w:rPr>
        <w:t xml:space="preserve"> Evolution, 2005. </w:t>
      </w:r>
      <w:r w:rsidRPr="006C2EB4">
        <w:rPr>
          <w:rFonts w:ascii="Calibri" w:hAnsi="Calibri"/>
          <w:b/>
          <w:noProof/>
          <w:lang w:val="en-US"/>
        </w:rPr>
        <w:t>59</w:t>
      </w:r>
      <w:r w:rsidRPr="006C2EB4">
        <w:rPr>
          <w:rFonts w:ascii="Calibri" w:hAnsi="Calibri"/>
          <w:noProof/>
          <w:lang w:val="en-US"/>
        </w:rPr>
        <w:t>(9): p. 2033-47.</w:t>
      </w:r>
      <w:bookmarkEnd w:id="170"/>
    </w:p>
    <w:p w:rsidR="006C2EB4" w:rsidRPr="006C2EB4" w:rsidRDefault="006C2EB4" w:rsidP="006C2EB4">
      <w:pPr>
        <w:spacing w:line="240" w:lineRule="auto"/>
        <w:ind w:left="720" w:hanging="720"/>
        <w:rPr>
          <w:rFonts w:ascii="Calibri" w:hAnsi="Calibri"/>
          <w:noProof/>
          <w:lang w:val="en-US"/>
        </w:rPr>
      </w:pPr>
      <w:bookmarkStart w:id="171" w:name="_ENREF_21"/>
      <w:r w:rsidRPr="006C2EB4">
        <w:rPr>
          <w:rFonts w:ascii="Calibri" w:hAnsi="Calibri"/>
          <w:noProof/>
          <w:lang w:val="en-US"/>
        </w:rPr>
        <w:t>21.</w:t>
      </w:r>
      <w:r w:rsidRPr="006C2EB4">
        <w:rPr>
          <w:rFonts w:ascii="Calibri" w:hAnsi="Calibri"/>
          <w:noProof/>
          <w:lang w:val="en-US"/>
        </w:rPr>
        <w:tab/>
        <w:t xml:space="preserve">Lee, J.Y. and S.V. Edwards, </w:t>
      </w:r>
      <w:r w:rsidRPr="006C2EB4">
        <w:rPr>
          <w:rFonts w:ascii="Calibri" w:hAnsi="Calibri"/>
          <w:i/>
          <w:noProof/>
          <w:lang w:val="en-US"/>
        </w:rPr>
        <w:t>Divergence across Australia's Carpentarian barrier: statistical phylogeography of the red-backed fairy wren (Malurus melanocephalus).</w:t>
      </w:r>
      <w:r w:rsidRPr="006C2EB4">
        <w:rPr>
          <w:rFonts w:ascii="Calibri" w:hAnsi="Calibri"/>
          <w:noProof/>
          <w:lang w:val="en-US"/>
        </w:rPr>
        <w:t xml:space="preserve"> Evolution, 2008. </w:t>
      </w:r>
      <w:r w:rsidRPr="006C2EB4">
        <w:rPr>
          <w:rFonts w:ascii="Calibri" w:hAnsi="Calibri"/>
          <w:b/>
          <w:noProof/>
          <w:lang w:val="en-US"/>
        </w:rPr>
        <w:t>62</w:t>
      </w:r>
      <w:r w:rsidRPr="006C2EB4">
        <w:rPr>
          <w:rFonts w:ascii="Calibri" w:hAnsi="Calibri"/>
          <w:noProof/>
          <w:lang w:val="en-US"/>
        </w:rPr>
        <w:t>(12): p. 3117-34.</w:t>
      </w:r>
      <w:bookmarkEnd w:id="171"/>
    </w:p>
    <w:p w:rsidR="006C2EB4" w:rsidRPr="006C2EB4" w:rsidRDefault="006C2EB4" w:rsidP="006C2EB4">
      <w:pPr>
        <w:spacing w:line="240" w:lineRule="auto"/>
        <w:ind w:left="720" w:hanging="720"/>
        <w:rPr>
          <w:rFonts w:ascii="Calibri" w:hAnsi="Calibri"/>
          <w:noProof/>
          <w:lang w:val="en-US"/>
        </w:rPr>
      </w:pPr>
      <w:bookmarkStart w:id="172" w:name="_ENREF_22"/>
      <w:r w:rsidRPr="006C2EB4">
        <w:rPr>
          <w:rFonts w:ascii="Calibri" w:hAnsi="Calibri"/>
          <w:noProof/>
          <w:lang w:val="en-US"/>
        </w:rPr>
        <w:t>22.</w:t>
      </w:r>
      <w:r w:rsidRPr="006C2EB4">
        <w:rPr>
          <w:rFonts w:ascii="Calibri" w:hAnsi="Calibri"/>
          <w:noProof/>
          <w:lang w:val="en-US"/>
        </w:rPr>
        <w:tab/>
        <w:t xml:space="preserve">Gottscho, A.D., S.B. Marks, and W.B. Jennings, </w:t>
      </w:r>
      <w:r w:rsidRPr="006C2EB4">
        <w:rPr>
          <w:rFonts w:ascii="Calibri" w:hAnsi="Calibri"/>
          <w:i/>
          <w:noProof/>
          <w:lang w:val="en-US"/>
        </w:rPr>
        <w:t>Speciation, population structure, and demographic history of the Mojave Fringe-toed Lizard (Uma scoparia), a species of conservation concern.</w:t>
      </w:r>
      <w:r w:rsidRPr="006C2EB4">
        <w:rPr>
          <w:rFonts w:ascii="Calibri" w:hAnsi="Calibri"/>
          <w:noProof/>
          <w:lang w:val="en-US"/>
        </w:rPr>
        <w:t xml:space="preserve"> Ecol Evol, 2014. </w:t>
      </w:r>
      <w:r w:rsidRPr="006C2EB4">
        <w:rPr>
          <w:rFonts w:ascii="Calibri" w:hAnsi="Calibri"/>
          <w:b/>
          <w:noProof/>
          <w:lang w:val="en-US"/>
        </w:rPr>
        <w:t>4</w:t>
      </w:r>
      <w:r w:rsidRPr="006C2EB4">
        <w:rPr>
          <w:rFonts w:ascii="Calibri" w:hAnsi="Calibri"/>
          <w:noProof/>
          <w:lang w:val="en-US"/>
        </w:rPr>
        <w:t>(12): p. 2546-62.</w:t>
      </w:r>
      <w:bookmarkEnd w:id="172"/>
    </w:p>
    <w:p w:rsidR="006C2EB4" w:rsidRPr="006C2EB4" w:rsidRDefault="006C2EB4" w:rsidP="006C2EB4">
      <w:pPr>
        <w:spacing w:line="240" w:lineRule="auto"/>
        <w:ind w:left="720" w:hanging="720"/>
        <w:rPr>
          <w:rFonts w:ascii="Calibri" w:hAnsi="Calibri"/>
          <w:noProof/>
          <w:lang w:val="en-US"/>
        </w:rPr>
      </w:pPr>
      <w:bookmarkStart w:id="173" w:name="_ENREF_23"/>
      <w:r w:rsidRPr="006C2EB4">
        <w:rPr>
          <w:rFonts w:ascii="Calibri" w:hAnsi="Calibri"/>
          <w:noProof/>
          <w:lang w:val="en-US"/>
        </w:rPr>
        <w:t>23.</w:t>
      </w:r>
      <w:r w:rsidRPr="006C2EB4">
        <w:rPr>
          <w:rFonts w:ascii="Calibri" w:hAnsi="Calibri"/>
          <w:noProof/>
          <w:lang w:val="en-US"/>
        </w:rPr>
        <w:tab/>
        <w:t xml:space="preserve">Jarne, P. and P.J. Lagoda, </w:t>
      </w:r>
      <w:r w:rsidRPr="006C2EB4">
        <w:rPr>
          <w:rFonts w:ascii="Calibri" w:hAnsi="Calibri"/>
          <w:i/>
          <w:noProof/>
          <w:lang w:val="en-US"/>
        </w:rPr>
        <w:t>Microsatellites, from molecules to populations and back.</w:t>
      </w:r>
      <w:r w:rsidRPr="006C2EB4">
        <w:rPr>
          <w:rFonts w:ascii="Calibri" w:hAnsi="Calibri"/>
          <w:noProof/>
          <w:lang w:val="en-US"/>
        </w:rPr>
        <w:t xml:space="preserve"> Trends Ecol Evol, 1996. </w:t>
      </w:r>
      <w:r w:rsidRPr="006C2EB4">
        <w:rPr>
          <w:rFonts w:ascii="Calibri" w:hAnsi="Calibri"/>
          <w:b/>
          <w:noProof/>
          <w:lang w:val="en-US"/>
        </w:rPr>
        <w:t>11</w:t>
      </w:r>
      <w:r w:rsidRPr="006C2EB4">
        <w:rPr>
          <w:rFonts w:ascii="Calibri" w:hAnsi="Calibri"/>
          <w:noProof/>
          <w:lang w:val="en-US"/>
        </w:rPr>
        <w:t>(10): p. 424-9.</w:t>
      </w:r>
      <w:bookmarkEnd w:id="173"/>
    </w:p>
    <w:p w:rsidR="006C2EB4" w:rsidRPr="006C2EB4" w:rsidRDefault="006C2EB4" w:rsidP="006C2EB4">
      <w:pPr>
        <w:spacing w:line="240" w:lineRule="auto"/>
        <w:ind w:left="720" w:hanging="720"/>
        <w:rPr>
          <w:rFonts w:ascii="Calibri" w:hAnsi="Calibri"/>
          <w:noProof/>
          <w:lang w:val="en-US"/>
        </w:rPr>
      </w:pPr>
      <w:bookmarkStart w:id="174" w:name="_ENREF_24"/>
      <w:r w:rsidRPr="006C2EB4">
        <w:rPr>
          <w:rFonts w:ascii="Calibri" w:hAnsi="Calibri"/>
          <w:noProof/>
          <w:lang w:val="en-US"/>
        </w:rPr>
        <w:t>24.</w:t>
      </w:r>
      <w:r w:rsidRPr="006C2EB4">
        <w:rPr>
          <w:rFonts w:ascii="Calibri" w:hAnsi="Calibri"/>
          <w:noProof/>
          <w:lang w:val="en-US"/>
        </w:rPr>
        <w:tab/>
        <w:t xml:space="preserve">Bertozzi, T., et al., </w:t>
      </w:r>
      <w:r w:rsidRPr="006C2EB4">
        <w:rPr>
          <w:rFonts w:ascii="Calibri" w:hAnsi="Calibri"/>
          <w:i/>
          <w:noProof/>
          <w:lang w:val="en-US"/>
        </w:rPr>
        <w:t>Anonymous nuclear loci in non-model organisms: making the most of high-throughput genome surveys.</w:t>
      </w:r>
      <w:r w:rsidRPr="006C2EB4">
        <w:rPr>
          <w:rFonts w:ascii="Calibri" w:hAnsi="Calibri"/>
          <w:noProof/>
          <w:lang w:val="en-US"/>
        </w:rPr>
        <w:t xml:space="preserve"> Bioinformatics, 2012. </w:t>
      </w:r>
      <w:r w:rsidRPr="006C2EB4">
        <w:rPr>
          <w:rFonts w:ascii="Calibri" w:hAnsi="Calibri"/>
          <w:b/>
          <w:noProof/>
          <w:lang w:val="en-US"/>
        </w:rPr>
        <w:t>28</w:t>
      </w:r>
      <w:r w:rsidRPr="006C2EB4">
        <w:rPr>
          <w:rFonts w:ascii="Calibri" w:hAnsi="Calibri"/>
          <w:noProof/>
          <w:lang w:val="en-US"/>
        </w:rPr>
        <w:t>(14): p. 1807-10.</w:t>
      </w:r>
      <w:bookmarkEnd w:id="174"/>
    </w:p>
    <w:p w:rsidR="006C2EB4" w:rsidRPr="006C2EB4" w:rsidRDefault="006C2EB4" w:rsidP="006C2EB4">
      <w:pPr>
        <w:spacing w:line="240" w:lineRule="auto"/>
        <w:ind w:left="720" w:hanging="720"/>
        <w:rPr>
          <w:rFonts w:ascii="Calibri" w:hAnsi="Calibri"/>
          <w:noProof/>
          <w:lang w:val="en-US"/>
        </w:rPr>
      </w:pPr>
      <w:bookmarkStart w:id="175" w:name="_ENREF_25"/>
      <w:r w:rsidRPr="006C2EB4">
        <w:rPr>
          <w:rFonts w:ascii="Calibri" w:hAnsi="Calibri"/>
          <w:noProof/>
          <w:lang w:val="en-US"/>
        </w:rPr>
        <w:t>25.</w:t>
      </w:r>
      <w:r w:rsidRPr="006C2EB4">
        <w:rPr>
          <w:rFonts w:ascii="Calibri" w:hAnsi="Calibri"/>
          <w:noProof/>
          <w:lang w:val="en-US"/>
        </w:rPr>
        <w:tab/>
        <w:t xml:space="preserve">Cock, P.J., et al., </w:t>
      </w:r>
      <w:r w:rsidRPr="006C2EB4">
        <w:rPr>
          <w:rFonts w:ascii="Calibri" w:hAnsi="Calibri"/>
          <w:i/>
          <w:noProof/>
          <w:lang w:val="en-US"/>
        </w:rPr>
        <w:t>Biopython: freely available Python tools for computational molecular biology and bioinformatics.</w:t>
      </w:r>
      <w:r w:rsidRPr="006C2EB4">
        <w:rPr>
          <w:rFonts w:ascii="Calibri" w:hAnsi="Calibri"/>
          <w:noProof/>
          <w:lang w:val="en-US"/>
        </w:rPr>
        <w:t xml:space="preserve"> Bioinformatics, 2009. </w:t>
      </w:r>
      <w:r w:rsidRPr="006C2EB4">
        <w:rPr>
          <w:rFonts w:ascii="Calibri" w:hAnsi="Calibri"/>
          <w:b/>
          <w:noProof/>
          <w:lang w:val="en-US"/>
        </w:rPr>
        <w:t>25</w:t>
      </w:r>
      <w:r w:rsidRPr="006C2EB4">
        <w:rPr>
          <w:rFonts w:ascii="Calibri" w:hAnsi="Calibri"/>
          <w:noProof/>
          <w:lang w:val="en-US"/>
        </w:rPr>
        <w:t>(11): p. 1422-3.</w:t>
      </w:r>
      <w:bookmarkEnd w:id="175"/>
    </w:p>
    <w:p w:rsidR="006C2EB4" w:rsidRPr="006C2EB4" w:rsidRDefault="006C2EB4" w:rsidP="006C2EB4">
      <w:pPr>
        <w:spacing w:line="240" w:lineRule="auto"/>
        <w:ind w:left="720" w:hanging="720"/>
        <w:rPr>
          <w:rFonts w:ascii="Calibri" w:hAnsi="Calibri"/>
          <w:noProof/>
          <w:lang w:val="en-US"/>
        </w:rPr>
      </w:pPr>
      <w:bookmarkStart w:id="176" w:name="_ENREF_26"/>
      <w:r w:rsidRPr="006C2EB4">
        <w:rPr>
          <w:rFonts w:ascii="Calibri" w:hAnsi="Calibri"/>
          <w:noProof/>
          <w:lang w:val="en-US"/>
        </w:rPr>
        <w:t>26.</w:t>
      </w:r>
      <w:r w:rsidRPr="006C2EB4">
        <w:rPr>
          <w:rFonts w:ascii="Calibri" w:hAnsi="Calibri"/>
          <w:noProof/>
          <w:lang w:val="en-US"/>
        </w:rPr>
        <w:tab/>
        <w:t xml:space="preserve">Camacho, C., et al., </w:t>
      </w:r>
      <w:r w:rsidRPr="006C2EB4">
        <w:rPr>
          <w:rFonts w:ascii="Calibri" w:hAnsi="Calibri"/>
          <w:i/>
          <w:noProof/>
          <w:lang w:val="en-US"/>
        </w:rPr>
        <w:t>BLAST+: architecture and applications.</w:t>
      </w:r>
      <w:r w:rsidRPr="006C2EB4">
        <w:rPr>
          <w:rFonts w:ascii="Calibri" w:hAnsi="Calibri"/>
          <w:noProof/>
          <w:lang w:val="en-US"/>
        </w:rPr>
        <w:t xml:space="preserve"> BMC Bioinformatics, 2009. </w:t>
      </w:r>
      <w:r w:rsidRPr="006C2EB4">
        <w:rPr>
          <w:rFonts w:ascii="Calibri" w:hAnsi="Calibri"/>
          <w:b/>
          <w:noProof/>
          <w:lang w:val="en-US"/>
        </w:rPr>
        <w:t>10</w:t>
      </w:r>
      <w:r w:rsidRPr="006C2EB4">
        <w:rPr>
          <w:rFonts w:ascii="Calibri" w:hAnsi="Calibri"/>
          <w:noProof/>
          <w:lang w:val="en-US"/>
        </w:rPr>
        <w:t>: p. 421.</w:t>
      </w:r>
      <w:bookmarkEnd w:id="176"/>
    </w:p>
    <w:p w:rsidR="006C2EB4" w:rsidRPr="006C2EB4" w:rsidRDefault="006C2EB4" w:rsidP="006C2EB4">
      <w:pPr>
        <w:spacing w:line="240" w:lineRule="auto"/>
        <w:ind w:left="720" w:hanging="720"/>
        <w:rPr>
          <w:rFonts w:ascii="Calibri" w:hAnsi="Calibri"/>
          <w:noProof/>
          <w:lang w:val="en-US"/>
        </w:rPr>
      </w:pPr>
      <w:bookmarkStart w:id="177" w:name="_ENREF_27"/>
      <w:r w:rsidRPr="006C2EB4">
        <w:rPr>
          <w:rFonts w:ascii="Calibri" w:hAnsi="Calibri"/>
          <w:noProof/>
          <w:lang w:val="en-US"/>
        </w:rPr>
        <w:t>27.</w:t>
      </w:r>
      <w:r w:rsidRPr="006C2EB4">
        <w:rPr>
          <w:rFonts w:ascii="Calibri" w:hAnsi="Calibri"/>
          <w:noProof/>
          <w:lang w:val="en-US"/>
        </w:rPr>
        <w:tab/>
        <w:t xml:space="preserve">Guindon, S. and O. Gascuel, </w:t>
      </w:r>
      <w:r w:rsidRPr="006C2EB4">
        <w:rPr>
          <w:rFonts w:ascii="Calibri" w:hAnsi="Calibri"/>
          <w:i/>
          <w:noProof/>
          <w:lang w:val="en-US"/>
        </w:rPr>
        <w:t>A simple, fast, and accurate algorithm to estimate large phylogenies by maximum likelihood.</w:t>
      </w:r>
      <w:r w:rsidRPr="006C2EB4">
        <w:rPr>
          <w:rFonts w:ascii="Calibri" w:hAnsi="Calibri"/>
          <w:noProof/>
          <w:lang w:val="en-US"/>
        </w:rPr>
        <w:t xml:space="preserve"> Syst Biol, 2003. </w:t>
      </w:r>
      <w:r w:rsidRPr="006C2EB4">
        <w:rPr>
          <w:rFonts w:ascii="Calibri" w:hAnsi="Calibri"/>
          <w:b/>
          <w:noProof/>
          <w:lang w:val="en-US"/>
        </w:rPr>
        <w:t>52</w:t>
      </w:r>
      <w:r w:rsidRPr="006C2EB4">
        <w:rPr>
          <w:rFonts w:ascii="Calibri" w:hAnsi="Calibri"/>
          <w:noProof/>
          <w:lang w:val="en-US"/>
        </w:rPr>
        <w:t>(5): p. 696-704.</w:t>
      </w:r>
      <w:bookmarkEnd w:id="177"/>
    </w:p>
    <w:p w:rsidR="006C2EB4" w:rsidRPr="006C2EB4" w:rsidRDefault="006C2EB4" w:rsidP="006C2EB4">
      <w:pPr>
        <w:spacing w:line="240" w:lineRule="auto"/>
        <w:ind w:left="720" w:hanging="720"/>
        <w:rPr>
          <w:rFonts w:ascii="Calibri" w:hAnsi="Calibri"/>
          <w:noProof/>
          <w:lang w:val="en-US"/>
        </w:rPr>
      </w:pPr>
      <w:bookmarkStart w:id="178" w:name="_ENREF_28"/>
      <w:r w:rsidRPr="006C2EB4">
        <w:rPr>
          <w:rFonts w:ascii="Calibri" w:hAnsi="Calibri"/>
          <w:noProof/>
          <w:lang w:val="en-US"/>
        </w:rPr>
        <w:t>28.</w:t>
      </w:r>
      <w:r w:rsidRPr="006C2EB4">
        <w:rPr>
          <w:rFonts w:ascii="Calibri" w:hAnsi="Calibri"/>
          <w:noProof/>
          <w:lang w:val="en-US"/>
        </w:rPr>
        <w:tab/>
        <w:t xml:space="preserve">Thompson, J.D., T.J. Gibson, and D.G. Higgins, </w:t>
      </w:r>
      <w:r w:rsidRPr="006C2EB4">
        <w:rPr>
          <w:rFonts w:ascii="Calibri" w:hAnsi="Calibri"/>
          <w:i/>
          <w:noProof/>
          <w:lang w:val="en-US"/>
        </w:rPr>
        <w:t>Multiple sequence alignment using ClustalW and ClustalX.</w:t>
      </w:r>
      <w:r w:rsidRPr="006C2EB4">
        <w:rPr>
          <w:rFonts w:ascii="Calibri" w:hAnsi="Calibri"/>
          <w:noProof/>
          <w:lang w:val="en-US"/>
        </w:rPr>
        <w:t xml:space="preserve"> Curr Protoc Bioinformatics, 2002. </w:t>
      </w:r>
      <w:r w:rsidRPr="006C2EB4">
        <w:rPr>
          <w:rFonts w:ascii="Calibri" w:hAnsi="Calibri"/>
          <w:b/>
          <w:noProof/>
          <w:lang w:val="en-US"/>
        </w:rPr>
        <w:t>Chapter 2</w:t>
      </w:r>
      <w:r w:rsidRPr="006C2EB4">
        <w:rPr>
          <w:rFonts w:ascii="Calibri" w:hAnsi="Calibri"/>
          <w:noProof/>
          <w:lang w:val="en-US"/>
        </w:rPr>
        <w:t>: p. Unit 2 3.</w:t>
      </w:r>
      <w:bookmarkEnd w:id="178"/>
    </w:p>
    <w:p w:rsidR="006C2EB4" w:rsidRPr="006C2EB4" w:rsidRDefault="006C2EB4" w:rsidP="006C2EB4">
      <w:pPr>
        <w:spacing w:line="240" w:lineRule="auto"/>
        <w:ind w:left="720" w:hanging="720"/>
        <w:rPr>
          <w:rFonts w:ascii="Calibri" w:hAnsi="Calibri"/>
          <w:noProof/>
          <w:lang w:val="en-US"/>
        </w:rPr>
      </w:pPr>
      <w:bookmarkStart w:id="179" w:name="_ENREF_29"/>
      <w:r w:rsidRPr="006C2EB4">
        <w:rPr>
          <w:rFonts w:ascii="Calibri" w:hAnsi="Calibri"/>
          <w:noProof/>
          <w:lang w:val="en-US"/>
        </w:rPr>
        <w:t>29.</w:t>
      </w:r>
      <w:r w:rsidRPr="006C2EB4">
        <w:rPr>
          <w:rFonts w:ascii="Calibri" w:hAnsi="Calibri"/>
          <w:noProof/>
          <w:lang w:val="en-US"/>
        </w:rPr>
        <w:tab/>
        <w:t xml:space="preserve">Posada, D. and K.A. Crandall, </w:t>
      </w:r>
      <w:r w:rsidRPr="006C2EB4">
        <w:rPr>
          <w:rFonts w:ascii="Calibri" w:hAnsi="Calibri"/>
          <w:i/>
          <w:noProof/>
          <w:lang w:val="en-US"/>
        </w:rPr>
        <w:t>MODELTEST: testing the model of DNA substitution.</w:t>
      </w:r>
      <w:r w:rsidRPr="006C2EB4">
        <w:rPr>
          <w:rFonts w:ascii="Calibri" w:hAnsi="Calibri"/>
          <w:noProof/>
          <w:lang w:val="en-US"/>
        </w:rPr>
        <w:t xml:space="preserve"> Bioinformatics, 1998. </w:t>
      </w:r>
      <w:r w:rsidRPr="006C2EB4">
        <w:rPr>
          <w:rFonts w:ascii="Calibri" w:hAnsi="Calibri"/>
          <w:b/>
          <w:noProof/>
          <w:lang w:val="en-US"/>
        </w:rPr>
        <w:t>14</w:t>
      </w:r>
      <w:r w:rsidRPr="006C2EB4">
        <w:rPr>
          <w:rFonts w:ascii="Calibri" w:hAnsi="Calibri"/>
          <w:noProof/>
          <w:lang w:val="en-US"/>
        </w:rPr>
        <w:t>(9): p. 817-8.</w:t>
      </w:r>
      <w:bookmarkEnd w:id="179"/>
    </w:p>
    <w:p w:rsidR="006C2EB4" w:rsidRPr="006C2EB4" w:rsidRDefault="006C2EB4" w:rsidP="006C2EB4">
      <w:pPr>
        <w:spacing w:line="240" w:lineRule="auto"/>
        <w:ind w:left="720" w:hanging="720"/>
        <w:rPr>
          <w:rFonts w:ascii="Calibri" w:hAnsi="Calibri"/>
          <w:noProof/>
          <w:lang w:val="en-US"/>
        </w:rPr>
      </w:pPr>
      <w:bookmarkStart w:id="180" w:name="_ENREF_30"/>
      <w:r w:rsidRPr="006C2EB4">
        <w:rPr>
          <w:rFonts w:ascii="Calibri" w:hAnsi="Calibri"/>
          <w:noProof/>
          <w:lang w:val="en-US"/>
        </w:rPr>
        <w:t>30.</w:t>
      </w:r>
      <w:r w:rsidRPr="006C2EB4">
        <w:rPr>
          <w:rFonts w:ascii="Calibri" w:hAnsi="Calibri"/>
          <w:noProof/>
          <w:lang w:val="en-US"/>
        </w:rPr>
        <w:tab/>
        <w:t xml:space="preserve">Posada, D., </w:t>
      </w:r>
      <w:r w:rsidRPr="006C2EB4">
        <w:rPr>
          <w:rFonts w:ascii="Calibri" w:hAnsi="Calibri"/>
          <w:i/>
          <w:noProof/>
          <w:lang w:val="en-US"/>
        </w:rPr>
        <w:t>jModelTest: phylogenetic model averaging.</w:t>
      </w:r>
      <w:r w:rsidRPr="006C2EB4">
        <w:rPr>
          <w:rFonts w:ascii="Calibri" w:hAnsi="Calibri"/>
          <w:noProof/>
          <w:lang w:val="en-US"/>
        </w:rPr>
        <w:t xml:space="preserve"> Mol Biol Evol, 2008. </w:t>
      </w:r>
      <w:r w:rsidRPr="006C2EB4">
        <w:rPr>
          <w:rFonts w:ascii="Calibri" w:hAnsi="Calibri"/>
          <w:b/>
          <w:noProof/>
          <w:lang w:val="en-US"/>
        </w:rPr>
        <w:t>25</w:t>
      </w:r>
      <w:r w:rsidRPr="006C2EB4">
        <w:rPr>
          <w:rFonts w:ascii="Calibri" w:hAnsi="Calibri"/>
          <w:noProof/>
          <w:lang w:val="en-US"/>
        </w:rPr>
        <w:t>(7): p. 1253-6.</w:t>
      </w:r>
      <w:bookmarkEnd w:id="180"/>
    </w:p>
    <w:p w:rsidR="006C2EB4" w:rsidRPr="006C2EB4" w:rsidRDefault="006C2EB4" w:rsidP="006C2EB4">
      <w:pPr>
        <w:spacing w:line="240" w:lineRule="auto"/>
        <w:ind w:left="720" w:hanging="720"/>
        <w:rPr>
          <w:rFonts w:ascii="Calibri" w:hAnsi="Calibri"/>
          <w:noProof/>
          <w:lang w:val="en-US"/>
        </w:rPr>
      </w:pPr>
      <w:bookmarkStart w:id="181" w:name="_ENREF_31"/>
      <w:r w:rsidRPr="006C2EB4">
        <w:rPr>
          <w:rFonts w:ascii="Calibri" w:hAnsi="Calibri"/>
          <w:noProof/>
          <w:lang w:val="en-US"/>
        </w:rPr>
        <w:t>31.</w:t>
      </w:r>
      <w:r w:rsidRPr="006C2EB4">
        <w:rPr>
          <w:rFonts w:ascii="Calibri" w:hAnsi="Calibri"/>
          <w:noProof/>
          <w:lang w:val="en-US"/>
        </w:rPr>
        <w:tab/>
        <w:t xml:space="preserve">Hasegawa, M., H. Kishino, and T. Yano, </w:t>
      </w:r>
      <w:r w:rsidRPr="006C2EB4">
        <w:rPr>
          <w:rFonts w:ascii="Calibri" w:hAnsi="Calibri"/>
          <w:i/>
          <w:noProof/>
          <w:lang w:val="en-US"/>
        </w:rPr>
        <w:t>Dating of the human-ape splitting by a molecular clock of mitochondrial DNA.</w:t>
      </w:r>
      <w:r w:rsidRPr="006C2EB4">
        <w:rPr>
          <w:rFonts w:ascii="Calibri" w:hAnsi="Calibri"/>
          <w:noProof/>
          <w:lang w:val="en-US"/>
        </w:rPr>
        <w:t xml:space="preserve"> J Mol Evol, 1985. </w:t>
      </w:r>
      <w:r w:rsidRPr="006C2EB4">
        <w:rPr>
          <w:rFonts w:ascii="Calibri" w:hAnsi="Calibri"/>
          <w:b/>
          <w:noProof/>
          <w:lang w:val="en-US"/>
        </w:rPr>
        <w:t>22</w:t>
      </w:r>
      <w:r w:rsidRPr="006C2EB4">
        <w:rPr>
          <w:rFonts w:ascii="Calibri" w:hAnsi="Calibri"/>
          <w:noProof/>
          <w:lang w:val="en-US"/>
        </w:rPr>
        <w:t>(2): p. 160-74.</w:t>
      </w:r>
      <w:bookmarkEnd w:id="181"/>
    </w:p>
    <w:p w:rsidR="006C2EB4" w:rsidRPr="006C2EB4" w:rsidRDefault="006C2EB4" w:rsidP="006C2EB4">
      <w:pPr>
        <w:spacing w:line="240" w:lineRule="auto"/>
        <w:ind w:left="720" w:hanging="720"/>
        <w:rPr>
          <w:rFonts w:ascii="Calibri" w:hAnsi="Calibri"/>
          <w:noProof/>
          <w:lang w:val="en-US"/>
        </w:rPr>
      </w:pPr>
      <w:bookmarkStart w:id="182" w:name="_ENREF_32"/>
      <w:r w:rsidRPr="006C2EB4">
        <w:rPr>
          <w:rFonts w:ascii="Calibri" w:hAnsi="Calibri"/>
          <w:noProof/>
          <w:lang w:val="en-US"/>
        </w:rPr>
        <w:t>32.</w:t>
      </w:r>
      <w:r w:rsidRPr="006C2EB4">
        <w:rPr>
          <w:rFonts w:ascii="Calibri" w:hAnsi="Calibri"/>
          <w:noProof/>
          <w:lang w:val="en-US"/>
        </w:rPr>
        <w:tab/>
        <w:t xml:space="preserve">Degnan, J.H. and N.A. Rosenberg, </w:t>
      </w:r>
      <w:r w:rsidRPr="006C2EB4">
        <w:rPr>
          <w:rFonts w:ascii="Calibri" w:hAnsi="Calibri"/>
          <w:i/>
          <w:noProof/>
          <w:lang w:val="en-US"/>
        </w:rPr>
        <w:t>Gene tree discordance, phylogenetic inference and the multispecies coalescent.</w:t>
      </w:r>
      <w:r w:rsidRPr="006C2EB4">
        <w:rPr>
          <w:rFonts w:ascii="Calibri" w:hAnsi="Calibri"/>
          <w:noProof/>
          <w:lang w:val="en-US"/>
        </w:rPr>
        <w:t xml:space="preserve"> Trends Ecol Evol, 2009. </w:t>
      </w:r>
      <w:r w:rsidRPr="006C2EB4">
        <w:rPr>
          <w:rFonts w:ascii="Calibri" w:hAnsi="Calibri"/>
          <w:b/>
          <w:noProof/>
          <w:lang w:val="en-US"/>
        </w:rPr>
        <w:t>24</w:t>
      </w:r>
      <w:r w:rsidRPr="006C2EB4">
        <w:rPr>
          <w:rFonts w:ascii="Calibri" w:hAnsi="Calibri"/>
          <w:noProof/>
          <w:lang w:val="en-US"/>
        </w:rPr>
        <w:t>(6): p. 332-40.</w:t>
      </w:r>
      <w:bookmarkEnd w:id="182"/>
    </w:p>
    <w:p w:rsidR="006C2EB4" w:rsidRPr="006C2EB4" w:rsidRDefault="006C2EB4" w:rsidP="006C2EB4">
      <w:pPr>
        <w:spacing w:line="240" w:lineRule="auto"/>
        <w:ind w:left="720" w:hanging="720"/>
        <w:rPr>
          <w:rFonts w:ascii="Calibri" w:hAnsi="Calibri"/>
          <w:noProof/>
          <w:lang w:val="en-US"/>
        </w:rPr>
      </w:pPr>
      <w:bookmarkStart w:id="183" w:name="_ENREF_33"/>
      <w:r w:rsidRPr="006C2EB4">
        <w:rPr>
          <w:rFonts w:ascii="Calibri" w:hAnsi="Calibri"/>
          <w:noProof/>
          <w:lang w:val="en-US"/>
        </w:rPr>
        <w:t>33.</w:t>
      </w:r>
      <w:r w:rsidRPr="006C2EB4">
        <w:rPr>
          <w:rFonts w:ascii="Calibri" w:hAnsi="Calibri"/>
          <w:noProof/>
          <w:lang w:val="en-US"/>
        </w:rPr>
        <w:tab/>
        <w:t xml:space="preserve">Rannala, B. and Z. Yang, </w:t>
      </w:r>
      <w:r w:rsidRPr="006C2EB4">
        <w:rPr>
          <w:rFonts w:ascii="Calibri" w:hAnsi="Calibri"/>
          <w:i/>
          <w:noProof/>
          <w:lang w:val="en-US"/>
        </w:rPr>
        <w:t>Bayes estimation of species divergence times and ancestral population sizes using DNA sequences from multiple loci.</w:t>
      </w:r>
      <w:r w:rsidRPr="006C2EB4">
        <w:rPr>
          <w:rFonts w:ascii="Calibri" w:hAnsi="Calibri"/>
          <w:noProof/>
          <w:lang w:val="en-US"/>
        </w:rPr>
        <w:t xml:space="preserve"> Genetics, 2003. </w:t>
      </w:r>
      <w:r w:rsidRPr="006C2EB4">
        <w:rPr>
          <w:rFonts w:ascii="Calibri" w:hAnsi="Calibri"/>
          <w:b/>
          <w:noProof/>
          <w:lang w:val="en-US"/>
        </w:rPr>
        <w:t>164</w:t>
      </w:r>
      <w:r w:rsidRPr="006C2EB4">
        <w:rPr>
          <w:rFonts w:ascii="Calibri" w:hAnsi="Calibri"/>
          <w:noProof/>
          <w:lang w:val="en-US"/>
        </w:rPr>
        <w:t>(4): p. 1645-56.</w:t>
      </w:r>
      <w:bookmarkEnd w:id="183"/>
    </w:p>
    <w:p w:rsidR="006C2EB4" w:rsidRPr="006C2EB4" w:rsidRDefault="006C2EB4" w:rsidP="006C2EB4">
      <w:pPr>
        <w:spacing w:line="240" w:lineRule="auto"/>
        <w:ind w:left="720" w:hanging="720"/>
        <w:rPr>
          <w:rFonts w:ascii="Calibri" w:hAnsi="Calibri"/>
          <w:noProof/>
          <w:lang w:val="en-US"/>
        </w:rPr>
      </w:pPr>
      <w:bookmarkStart w:id="184" w:name="_ENREF_34"/>
      <w:r w:rsidRPr="006C2EB4">
        <w:rPr>
          <w:rFonts w:ascii="Calibri" w:hAnsi="Calibri"/>
          <w:noProof/>
          <w:lang w:val="en-US"/>
        </w:rPr>
        <w:t>34.</w:t>
      </w:r>
      <w:r w:rsidRPr="006C2EB4">
        <w:rPr>
          <w:rFonts w:ascii="Calibri" w:hAnsi="Calibri"/>
          <w:noProof/>
          <w:lang w:val="en-US"/>
        </w:rPr>
        <w:tab/>
        <w:t xml:space="preserve">Yang, Z. and B. Rannala, </w:t>
      </w:r>
      <w:r w:rsidRPr="006C2EB4">
        <w:rPr>
          <w:rFonts w:ascii="Calibri" w:hAnsi="Calibri"/>
          <w:i/>
          <w:noProof/>
          <w:lang w:val="en-US"/>
        </w:rPr>
        <w:t>Bayesian species delimitation using multilocus sequence data.</w:t>
      </w:r>
      <w:r w:rsidRPr="006C2EB4">
        <w:rPr>
          <w:rFonts w:ascii="Calibri" w:hAnsi="Calibri"/>
          <w:noProof/>
          <w:lang w:val="en-US"/>
        </w:rPr>
        <w:t xml:space="preserve"> Proc Natl Acad Sci U S A, 2010. </w:t>
      </w:r>
      <w:r w:rsidRPr="006C2EB4">
        <w:rPr>
          <w:rFonts w:ascii="Calibri" w:hAnsi="Calibri"/>
          <w:b/>
          <w:noProof/>
          <w:lang w:val="en-US"/>
        </w:rPr>
        <w:t>107</w:t>
      </w:r>
      <w:r w:rsidRPr="006C2EB4">
        <w:rPr>
          <w:rFonts w:ascii="Calibri" w:hAnsi="Calibri"/>
          <w:noProof/>
          <w:lang w:val="en-US"/>
        </w:rPr>
        <w:t>(20): p. 9264-9.</w:t>
      </w:r>
      <w:bookmarkEnd w:id="184"/>
    </w:p>
    <w:p w:rsidR="006C2EB4" w:rsidRPr="006C2EB4" w:rsidRDefault="006C2EB4" w:rsidP="006C2EB4">
      <w:pPr>
        <w:spacing w:line="240" w:lineRule="auto"/>
        <w:ind w:left="720" w:hanging="720"/>
        <w:rPr>
          <w:rFonts w:ascii="Calibri" w:hAnsi="Calibri"/>
          <w:noProof/>
          <w:lang w:val="en-US"/>
        </w:rPr>
      </w:pPr>
      <w:bookmarkStart w:id="185" w:name="_ENREF_35"/>
      <w:r w:rsidRPr="006C2EB4">
        <w:rPr>
          <w:rFonts w:ascii="Calibri" w:hAnsi="Calibri"/>
          <w:noProof/>
          <w:lang w:val="en-US"/>
        </w:rPr>
        <w:t>35.</w:t>
      </w:r>
      <w:r w:rsidRPr="006C2EB4">
        <w:rPr>
          <w:rFonts w:ascii="Calibri" w:hAnsi="Calibri"/>
          <w:noProof/>
          <w:lang w:val="en-US"/>
        </w:rPr>
        <w:tab/>
        <w:t xml:space="preserve">Hobolth, A., et al., </w:t>
      </w:r>
      <w:r w:rsidRPr="006C2EB4">
        <w:rPr>
          <w:rFonts w:ascii="Calibri" w:hAnsi="Calibri"/>
          <w:i/>
          <w:noProof/>
          <w:lang w:val="en-US"/>
        </w:rPr>
        <w:t>Genomic relationships and speciation times of human, chimpanzee, and gorilla inferred from a coalescent hidden Markov model.</w:t>
      </w:r>
      <w:r w:rsidRPr="006C2EB4">
        <w:rPr>
          <w:rFonts w:ascii="Calibri" w:hAnsi="Calibri"/>
          <w:noProof/>
          <w:lang w:val="en-US"/>
        </w:rPr>
        <w:t xml:space="preserve"> PLoS Genet, 2007. </w:t>
      </w:r>
      <w:r w:rsidRPr="006C2EB4">
        <w:rPr>
          <w:rFonts w:ascii="Calibri" w:hAnsi="Calibri"/>
          <w:b/>
          <w:noProof/>
          <w:lang w:val="en-US"/>
        </w:rPr>
        <w:t>3</w:t>
      </w:r>
      <w:r w:rsidRPr="006C2EB4">
        <w:rPr>
          <w:rFonts w:ascii="Calibri" w:hAnsi="Calibri"/>
          <w:noProof/>
          <w:lang w:val="en-US"/>
        </w:rPr>
        <w:t>(2): p. e7.</w:t>
      </w:r>
      <w:bookmarkEnd w:id="185"/>
    </w:p>
    <w:p w:rsidR="006C2EB4" w:rsidRDefault="006C2EB4" w:rsidP="006C2EB4">
      <w:pPr>
        <w:spacing w:line="240" w:lineRule="auto"/>
        <w:rPr>
          <w:rFonts w:ascii="Calibri" w:hAnsi="Calibri"/>
          <w:noProof/>
          <w:lang w:val="en-US"/>
        </w:rPr>
      </w:pPr>
    </w:p>
    <w:p w:rsidR="009B01DC" w:rsidRDefault="00C90FE7">
      <w:r>
        <w:fldChar w:fldCharType="end"/>
      </w:r>
      <w:r>
        <w:fldChar w:fldCharType="begin"/>
      </w:r>
      <w:r w:rsidR="00013D64">
        <w:instrText xml:space="preserve"> ADDIN </w:instrText>
      </w:r>
      <w:r>
        <w:fldChar w:fldCharType="end"/>
      </w:r>
    </w:p>
    <w:sectPr w:rsidR="009B01DC" w:rsidSect="009B01DC">
      <w:headerReference w:type="default" r:id="rId39"/>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764A" w:rsidRDefault="00AF764A" w:rsidP="00EF46A3">
      <w:pPr>
        <w:spacing w:line="240" w:lineRule="auto"/>
      </w:pPr>
      <w:r>
        <w:separator/>
      </w:r>
    </w:p>
  </w:endnote>
  <w:endnote w:type="continuationSeparator" w:id="0">
    <w:p w:rsidR="00AF764A" w:rsidRDefault="00AF764A" w:rsidP="00EF46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Liberation Serif">
    <w:altName w:val="MS PMincho"/>
    <w:panose1 w:val="02020603050405020304"/>
    <w:charset w:val="00"/>
    <w:family w:val="roman"/>
    <w:pitch w:val="variable"/>
    <w:sig w:usb0="A00002AF" w:usb1="5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Cambria"/>
    <w:panose1 w:val="00000000000000000000"/>
    <w:charset w:val="00"/>
    <w:family w:val="roman"/>
    <w:notTrueType/>
    <w:pitch w:val="default"/>
    <w:sig w:usb0="00000003" w:usb1="00000000" w:usb2="00000000" w:usb3="00000000" w:csb0="00000001" w:csb1="00000000"/>
  </w:font>
  <w:font w:name="Droid Sans Fallback">
    <w:altName w:val="Cambria"/>
    <w:panose1 w:val="00000000000000000000"/>
    <w:charset w:val="4D"/>
    <w:family w:val="roman"/>
    <w:notTrueType/>
    <w:pitch w:val="default"/>
    <w:sig w:usb0="00000003" w:usb1="00000000" w:usb2="00000000" w:usb3="00000000" w:csb0="00000001" w:csb1="00000000"/>
  </w:font>
  <w:font w:name="Lohit Hindi">
    <w:altName w:val="Times New Roman"/>
    <w:charset w:val="01"/>
    <w:family w:val="auto"/>
    <w:pitch w:val="variable"/>
  </w:font>
  <w:font w:name="Braggadocio">
    <w:altName w:val="Bauhaus 93"/>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Haettenschweiler">
    <w:panose1 w:val="020B0706040902060204"/>
    <w:charset w:val="00"/>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4936144"/>
      <w:docPartObj>
        <w:docPartGallery w:val="Page Numbers (Bottom of Page)"/>
        <w:docPartUnique/>
      </w:docPartObj>
    </w:sdtPr>
    <w:sdtEndPr/>
    <w:sdtContent>
      <w:p w:rsidR="00A91DA0" w:rsidRDefault="00AF764A">
        <w:pPr>
          <w:pStyle w:val="Footer"/>
          <w:jc w:val="right"/>
        </w:pPr>
      </w:p>
    </w:sdtContent>
  </w:sdt>
  <w:p w:rsidR="00A91DA0" w:rsidRDefault="00A91DA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DA0" w:rsidRDefault="00A91DA0">
    <w:pPr>
      <w:pStyle w:val="Footer"/>
      <w:jc w:val="right"/>
    </w:pPr>
  </w:p>
  <w:p w:rsidR="00A91DA0" w:rsidRDefault="00A91D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764A" w:rsidRDefault="00AF764A" w:rsidP="00EF46A3">
      <w:pPr>
        <w:spacing w:line="240" w:lineRule="auto"/>
      </w:pPr>
      <w:r>
        <w:separator/>
      </w:r>
    </w:p>
  </w:footnote>
  <w:footnote w:type="continuationSeparator" w:id="0">
    <w:p w:rsidR="00AF764A" w:rsidRDefault="00AF764A" w:rsidP="00EF46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DA0" w:rsidRDefault="00A91DA0" w:rsidP="009B01DC">
    <w:pPr>
      <w:pStyle w:val="Foot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DA0" w:rsidRDefault="00A91DA0" w:rsidP="009B01DC">
    <w:pPr>
      <w:pStyle w:val="Footer"/>
      <w:jc w:val="right"/>
    </w:pPr>
  </w:p>
  <w:p w:rsidR="00A91DA0" w:rsidRDefault="00A91DA0" w:rsidP="009B01DC">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DA0" w:rsidRDefault="00A91DA0" w:rsidP="009B01DC">
    <w:pPr>
      <w:pStyle w:val="Header"/>
      <w:jc w:val="right"/>
    </w:pPr>
  </w:p>
  <w:p w:rsidR="00A91DA0" w:rsidRDefault="00A91DA0" w:rsidP="009B01D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DA0" w:rsidRDefault="00A91DA0">
    <w:pPr>
      <w:pStyle w:val="Header"/>
      <w:jc w:val="right"/>
    </w:pPr>
    <w:r>
      <w:fldChar w:fldCharType="begin"/>
    </w:r>
    <w:r>
      <w:instrText xml:space="preserve"> PAGE   \* MERGEFORMAT </w:instrText>
    </w:r>
    <w:r>
      <w:fldChar w:fldCharType="separate"/>
    </w:r>
    <w:r w:rsidR="006C2EB4">
      <w:rPr>
        <w:noProof/>
      </w:rPr>
      <w:t>26</w:t>
    </w:r>
    <w:r>
      <w:rPr>
        <w:noProof/>
      </w:rPr>
      <w:fldChar w:fldCharType="end"/>
    </w:r>
  </w:p>
  <w:p w:rsidR="00A91DA0" w:rsidRDefault="00A91DA0" w:rsidP="009B01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B6DC6"/>
    <w:multiLevelType w:val="hybridMultilevel"/>
    <w:tmpl w:val="D3B68B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446622"/>
    <w:multiLevelType w:val="multilevel"/>
    <w:tmpl w:val="60CCF8DE"/>
    <w:lvl w:ilvl="0">
      <w:start w:val="1"/>
      <w:numFmt w:val="decimal"/>
      <w:lvlText w:val="%1."/>
      <w:lvlJc w:val="left"/>
      <w:pPr>
        <w:ind w:left="720" w:hanging="360"/>
      </w:pPr>
      <w:rPr>
        <w:rFonts w:ascii="Liberation Serif" w:eastAsiaTheme="minorEastAsia" w:hAnsi="Liberation Serif" w:cstheme="minorBidi" w:hint="default"/>
        <w:b w:val="0"/>
        <w:color w:val="auto"/>
        <w:sz w:val="22"/>
      </w:rPr>
    </w:lvl>
    <w:lvl w:ilvl="1">
      <w:start w:val="1"/>
      <w:numFmt w:val="decimal"/>
      <w:isLgl/>
      <w:lvlText w:val="%1.%2."/>
      <w:lvlJc w:val="left"/>
      <w:pPr>
        <w:ind w:left="1080" w:hanging="720"/>
      </w:pPr>
      <w:rPr>
        <w:rFonts w:hint="default"/>
        <w:sz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DC46C48"/>
    <w:multiLevelType w:val="hybridMultilevel"/>
    <w:tmpl w:val="A92C9A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nsid w:val="303B0B9C"/>
    <w:multiLevelType w:val="multilevel"/>
    <w:tmpl w:val="1E248AB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3D274F3B"/>
    <w:multiLevelType w:val="multilevel"/>
    <w:tmpl w:val="4A3C3554"/>
    <w:lvl w:ilvl="0">
      <w:start w:val="1"/>
      <w:numFmt w:val="decimal"/>
      <w:lvlText w:val="%1."/>
      <w:lvlJc w:val="left"/>
      <w:pPr>
        <w:ind w:left="720" w:hanging="360"/>
      </w:pPr>
      <w:rPr>
        <w:rFonts w:hint="default"/>
        <w:b/>
        <w:sz w:val="36"/>
      </w:rPr>
    </w:lvl>
    <w:lvl w:ilvl="1">
      <w:start w:val="1"/>
      <w:numFmt w:val="decimal"/>
      <w:isLgl/>
      <w:lvlText w:val="%1.%2."/>
      <w:lvlJc w:val="left"/>
      <w:pPr>
        <w:ind w:left="1080" w:hanging="720"/>
      </w:pPr>
      <w:rPr>
        <w:rFonts w:hint="default"/>
        <w:b/>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3D4C4AAE"/>
    <w:multiLevelType w:val="multilevel"/>
    <w:tmpl w:val="92A8A676"/>
    <w:lvl w:ilvl="0">
      <w:start w:val="1"/>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EC97496"/>
    <w:multiLevelType w:val="hybridMultilevel"/>
    <w:tmpl w:val="C0E0E5BE"/>
    <w:lvl w:ilvl="0" w:tplc="7706B9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76A77BE"/>
    <w:multiLevelType w:val="hybridMultilevel"/>
    <w:tmpl w:val="FD507F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6B11A07"/>
    <w:multiLevelType w:val="hybridMultilevel"/>
    <w:tmpl w:val="D72AE358"/>
    <w:lvl w:ilvl="0" w:tplc="6D364274">
      <w:numFmt w:val="bullet"/>
      <w:lvlText w:val="•"/>
      <w:lvlJc w:val="left"/>
      <w:pPr>
        <w:ind w:left="2130" w:hanging="1410"/>
      </w:pPr>
      <w:rPr>
        <w:rFonts w:ascii="Century" w:eastAsiaTheme="minorHAnsi" w:hAnsi="Century"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FEE3C71"/>
    <w:multiLevelType w:val="hybridMultilevel"/>
    <w:tmpl w:val="055E4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10C34C0"/>
    <w:multiLevelType w:val="hybridMultilevel"/>
    <w:tmpl w:val="F508E306"/>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10"/>
  </w:num>
  <w:num w:numId="2">
    <w:abstractNumId w:val="2"/>
  </w:num>
  <w:num w:numId="3">
    <w:abstractNumId w:val="3"/>
  </w:num>
  <w:num w:numId="4">
    <w:abstractNumId w:val="6"/>
  </w:num>
  <w:num w:numId="5">
    <w:abstractNumId w:val="9"/>
  </w:num>
  <w:num w:numId="6">
    <w:abstractNumId w:val="7"/>
  </w:num>
  <w:num w:numId="7">
    <w:abstractNumId w:val="8"/>
  </w:num>
  <w:num w:numId="8">
    <w:abstractNumId w:val="4"/>
  </w:num>
  <w:num w:numId="9">
    <w:abstractNumId w:val="1"/>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9tvd90srwrdaue90wtx02a6rxf5aw5p2faa&quot;&gt;mestrado-Saved-Saved&lt;record-ids&gt;&lt;item&gt;200&lt;/item&gt;&lt;item&gt;224&lt;/item&gt;&lt;item&gt;225&lt;/item&gt;&lt;item&gt;227&lt;/item&gt;&lt;item&gt;230&lt;/item&gt;&lt;item&gt;231&lt;/item&gt;&lt;item&gt;232&lt;/item&gt;&lt;item&gt;233&lt;/item&gt;&lt;item&gt;234&lt;/item&gt;&lt;item&gt;235&lt;/item&gt;&lt;item&gt;236&lt;/item&gt;&lt;item&gt;237&lt;/item&gt;&lt;item&gt;238&lt;/item&gt;&lt;item&gt;239&lt;/item&gt;&lt;item&gt;242&lt;/item&gt;&lt;item&gt;243&lt;/item&gt;&lt;item&gt;244&lt;/item&gt;&lt;item&gt;245&lt;/item&gt;&lt;item&gt;249&lt;/item&gt;&lt;item&gt;253&lt;/item&gt;&lt;item&gt;259&lt;/item&gt;&lt;item&gt;260&lt;/item&gt;&lt;item&gt;261&lt;/item&gt;&lt;item&gt;262&lt;/item&gt;&lt;item&gt;263&lt;/item&gt;&lt;item&gt;264&lt;/item&gt;&lt;item&gt;265&lt;/item&gt;&lt;item&gt;266&lt;/item&gt;&lt;item&gt;267&lt;/item&gt;&lt;item&gt;269&lt;/item&gt;&lt;item&gt;270&lt;/item&gt;&lt;item&gt;271&lt;/item&gt;&lt;item&gt;272&lt;/item&gt;&lt;item&gt;274&lt;/item&gt;&lt;item&gt;279&lt;/item&gt;&lt;/record-ids&gt;&lt;/item&gt;&lt;/Libraries&gt;"/>
  </w:docVars>
  <w:rsids>
    <w:rsidRoot w:val="000D69CF"/>
    <w:rsid w:val="00002CB7"/>
    <w:rsid w:val="00013D64"/>
    <w:rsid w:val="00014AD6"/>
    <w:rsid w:val="00014E11"/>
    <w:rsid w:val="00017DB1"/>
    <w:rsid w:val="0002194D"/>
    <w:rsid w:val="0002466F"/>
    <w:rsid w:val="00024B13"/>
    <w:rsid w:val="00031B0D"/>
    <w:rsid w:val="0003754E"/>
    <w:rsid w:val="000456BA"/>
    <w:rsid w:val="000477A3"/>
    <w:rsid w:val="00064DF3"/>
    <w:rsid w:val="00066556"/>
    <w:rsid w:val="000755F2"/>
    <w:rsid w:val="00076E72"/>
    <w:rsid w:val="000914A7"/>
    <w:rsid w:val="00093D44"/>
    <w:rsid w:val="000A12B4"/>
    <w:rsid w:val="000B25FA"/>
    <w:rsid w:val="000B5ED8"/>
    <w:rsid w:val="000C70EB"/>
    <w:rsid w:val="000D1AE4"/>
    <w:rsid w:val="000D69CF"/>
    <w:rsid w:val="000D6A7C"/>
    <w:rsid w:val="000E12B9"/>
    <w:rsid w:val="000E24BB"/>
    <w:rsid w:val="000F1A7C"/>
    <w:rsid w:val="00125AD1"/>
    <w:rsid w:val="001364E3"/>
    <w:rsid w:val="001416EA"/>
    <w:rsid w:val="00144317"/>
    <w:rsid w:val="00165E1D"/>
    <w:rsid w:val="00167617"/>
    <w:rsid w:val="00183AD3"/>
    <w:rsid w:val="00193DF2"/>
    <w:rsid w:val="001B2429"/>
    <w:rsid w:val="001C2FDE"/>
    <w:rsid w:val="001D688B"/>
    <w:rsid w:val="001E439F"/>
    <w:rsid w:val="001F3BBD"/>
    <w:rsid w:val="001F447E"/>
    <w:rsid w:val="00200C44"/>
    <w:rsid w:val="00217B29"/>
    <w:rsid w:val="002246FA"/>
    <w:rsid w:val="00224BF9"/>
    <w:rsid w:val="00225BA8"/>
    <w:rsid w:val="00226B68"/>
    <w:rsid w:val="00244E33"/>
    <w:rsid w:val="00276A14"/>
    <w:rsid w:val="00281F7B"/>
    <w:rsid w:val="00286091"/>
    <w:rsid w:val="002860C7"/>
    <w:rsid w:val="002A3331"/>
    <w:rsid w:val="002B0903"/>
    <w:rsid w:val="002C1C97"/>
    <w:rsid w:val="002C6349"/>
    <w:rsid w:val="002C6629"/>
    <w:rsid w:val="002D5DFC"/>
    <w:rsid w:val="002F01FA"/>
    <w:rsid w:val="002F0282"/>
    <w:rsid w:val="00305605"/>
    <w:rsid w:val="00306CF0"/>
    <w:rsid w:val="00325FFB"/>
    <w:rsid w:val="003316C3"/>
    <w:rsid w:val="00342CC9"/>
    <w:rsid w:val="00344DDA"/>
    <w:rsid w:val="00373B99"/>
    <w:rsid w:val="00385578"/>
    <w:rsid w:val="003919AD"/>
    <w:rsid w:val="003B2BC3"/>
    <w:rsid w:val="003B4936"/>
    <w:rsid w:val="003C0059"/>
    <w:rsid w:val="003D383B"/>
    <w:rsid w:val="003D5249"/>
    <w:rsid w:val="003E16FC"/>
    <w:rsid w:val="003E176F"/>
    <w:rsid w:val="003E25E7"/>
    <w:rsid w:val="003E36D9"/>
    <w:rsid w:val="003E64D4"/>
    <w:rsid w:val="003E6C03"/>
    <w:rsid w:val="0040264E"/>
    <w:rsid w:val="00403D0B"/>
    <w:rsid w:val="00404894"/>
    <w:rsid w:val="00410397"/>
    <w:rsid w:val="0042534F"/>
    <w:rsid w:val="0045731D"/>
    <w:rsid w:val="0045753F"/>
    <w:rsid w:val="00460627"/>
    <w:rsid w:val="004703F9"/>
    <w:rsid w:val="00472F62"/>
    <w:rsid w:val="0047300C"/>
    <w:rsid w:val="004854A1"/>
    <w:rsid w:val="00487A13"/>
    <w:rsid w:val="00487D55"/>
    <w:rsid w:val="00492511"/>
    <w:rsid w:val="004C583E"/>
    <w:rsid w:val="004E563D"/>
    <w:rsid w:val="004F0FA8"/>
    <w:rsid w:val="00500BC0"/>
    <w:rsid w:val="005036E1"/>
    <w:rsid w:val="00505E5C"/>
    <w:rsid w:val="00511D84"/>
    <w:rsid w:val="00514474"/>
    <w:rsid w:val="00522BC0"/>
    <w:rsid w:val="005531E3"/>
    <w:rsid w:val="00560CCE"/>
    <w:rsid w:val="00571703"/>
    <w:rsid w:val="0057369B"/>
    <w:rsid w:val="00574333"/>
    <w:rsid w:val="00583A7C"/>
    <w:rsid w:val="005B2534"/>
    <w:rsid w:val="005C6341"/>
    <w:rsid w:val="005D1677"/>
    <w:rsid w:val="005D1DFF"/>
    <w:rsid w:val="005D4942"/>
    <w:rsid w:val="005E3CB7"/>
    <w:rsid w:val="005F2D3E"/>
    <w:rsid w:val="006129F6"/>
    <w:rsid w:val="00635E41"/>
    <w:rsid w:val="006415CD"/>
    <w:rsid w:val="00643258"/>
    <w:rsid w:val="00652193"/>
    <w:rsid w:val="00653B80"/>
    <w:rsid w:val="006568A2"/>
    <w:rsid w:val="00661B24"/>
    <w:rsid w:val="00662FF3"/>
    <w:rsid w:val="006747C7"/>
    <w:rsid w:val="00675C50"/>
    <w:rsid w:val="006A01AF"/>
    <w:rsid w:val="006A6C98"/>
    <w:rsid w:val="006B2E23"/>
    <w:rsid w:val="006C2EB4"/>
    <w:rsid w:val="006D636D"/>
    <w:rsid w:val="006D7F6E"/>
    <w:rsid w:val="006E5646"/>
    <w:rsid w:val="006F4A16"/>
    <w:rsid w:val="006F6A63"/>
    <w:rsid w:val="006F78BC"/>
    <w:rsid w:val="007126B2"/>
    <w:rsid w:val="00724E96"/>
    <w:rsid w:val="00726A2C"/>
    <w:rsid w:val="00734370"/>
    <w:rsid w:val="00746A77"/>
    <w:rsid w:val="0075303F"/>
    <w:rsid w:val="0076064A"/>
    <w:rsid w:val="00764442"/>
    <w:rsid w:val="00776C0B"/>
    <w:rsid w:val="007869F4"/>
    <w:rsid w:val="007A0256"/>
    <w:rsid w:val="007A0291"/>
    <w:rsid w:val="007D642C"/>
    <w:rsid w:val="007E306F"/>
    <w:rsid w:val="007E3A52"/>
    <w:rsid w:val="00811414"/>
    <w:rsid w:val="008345AE"/>
    <w:rsid w:val="008446D0"/>
    <w:rsid w:val="00845550"/>
    <w:rsid w:val="00852318"/>
    <w:rsid w:val="00883143"/>
    <w:rsid w:val="008959C7"/>
    <w:rsid w:val="008A17BD"/>
    <w:rsid w:val="008A2CD6"/>
    <w:rsid w:val="008E1C65"/>
    <w:rsid w:val="008F10DF"/>
    <w:rsid w:val="00912845"/>
    <w:rsid w:val="00930902"/>
    <w:rsid w:val="00931C05"/>
    <w:rsid w:val="00933C36"/>
    <w:rsid w:val="00933EE5"/>
    <w:rsid w:val="00937677"/>
    <w:rsid w:val="00943EA0"/>
    <w:rsid w:val="00965B4E"/>
    <w:rsid w:val="00985EB4"/>
    <w:rsid w:val="009861B4"/>
    <w:rsid w:val="00991E52"/>
    <w:rsid w:val="00992C84"/>
    <w:rsid w:val="009A4287"/>
    <w:rsid w:val="009B01DC"/>
    <w:rsid w:val="009B5AC7"/>
    <w:rsid w:val="009B7F25"/>
    <w:rsid w:val="009C1D8E"/>
    <w:rsid w:val="009C3F61"/>
    <w:rsid w:val="009C7554"/>
    <w:rsid w:val="009D275B"/>
    <w:rsid w:val="009E3228"/>
    <w:rsid w:val="009F5348"/>
    <w:rsid w:val="009F7AD9"/>
    <w:rsid w:val="00A03B11"/>
    <w:rsid w:val="00A07548"/>
    <w:rsid w:val="00A20C95"/>
    <w:rsid w:val="00A2785C"/>
    <w:rsid w:val="00A32E45"/>
    <w:rsid w:val="00A43CB4"/>
    <w:rsid w:val="00A44F4E"/>
    <w:rsid w:val="00A61057"/>
    <w:rsid w:val="00A8044A"/>
    <w:rsid w:val="00A91DA0"/>
    <w:rsid w:val="00A93B3B"/>
    <w:rsid w:val="00A97B70"/>
    <w:rsid w:val="00AC5AB3"/>
    <w:rsid w:val="00AF4231"/>
    <w:rsid w:val="00AF764A"/>
    <w:rsid w:val="00B03693"/>
    <w:rsid w:val="00B1432C"/>
    <w:rsid w:val="00B2524D"/>
    <w:rsid w:val="00B3097E"/>
    <w:rsid w:val="00B43F90"/>
    <w:rsid w:val="00B50274"/>
    <w:rsid w:val="00B52CB9"/>
    <w:rsid w:val="00B530C1"/>
    <w:rsid w:val="00B648B3"/>
    <w:rsid w:val="00B65961"/>
    <w:rsid w:val="00B70599"/>
    <w:rsid w:val="00B750D5"/>
    <w:rsid w:val="00B82DD8"/>
    <w:rsid w:val="00B9561B"/>
    <w:rsid w:val="00B95B97"/>
    <w:rsid w:val="00BA524F"/>
    <w:rsid w:val="00BB7D5E"/>
    <w:rsid w:val="00BD6986"/>
    <w:rsid w:val="00BF3E5C"/>
    <w:rsid w:val="00BF71C7"/>
    <w:rsid w:val="00C02658"/>
    <w:rsid w:val="00C03156"/>
    <w:rsid w:val="00C04CBF"/>
    <w:rsid w:val="00C0553C"/>
    <w:rsid w:val="00C10622"/>
    <w:rsid w:val="00C2433E"/>
    <w:rsid w:val="00C24C69"/>
    <w:rsid w:val="00C317C9"/>
    <w:rsid w:val="00C343D9"/>
    <w:rsid w:val="00C636BB"/>
    <w:rsid w:val="00C70093"/>
    <w:rsid w:val="00C77A02"/>
    <w:rsid w:val="00C90DC8"/>
    <w:rsid w:val="00C90FE7"/>
    <w:rsid w:val="00CA1127"/>
    <w:rsid w:val="00CC2BA4"/>
    <w:rsid w:val="00CC2E70"/>
    <w:rsid w:val="00CC3A45"/>
    <w:rsid w:val="00CC6928"/>
    <w:rsid w:val="00CD413D"/>
    <w:rsid w:val="00CD6837"/>
    <w:rsid w:val="00CE149B"/>
    <w:rsid w:val="00CF3818"/>
    <w:rsid w:val="00D001A0"/>
    <w:rsid w:val="00D04D8D"/>
    <w:rsid w:val="00D31D05"/>
    <w:rsid w:val="00D74CE6"/>
    <w:rsid w:val="00D765C9"/>
    <w:rsid w:val="00D82A84"/>
    <w:rsid w:val="00D86713"/>
    <w:rsid w:val="00D87472"/>
    <w:rsid w:val="00D90047"/>
    <w:rsid w:val="00D94E91"/>
    <w:rsid w:val="00DA42B2"/>
    <w:rsid w:val="00DA4BF4"/>
    <w:rsid w:val="00DB7EDF"/>
    <w:rsid w:val="00DD3516"/>
    <w:rsid w:val="00DF1E1E"/>
    <w:rsid w:val="00DF4F8B"/>
    <w:rsid w:val="00E24F80"/>
    <w:rsid w:val="00E34931"/>
    <w:rsid w:val="00E442CB"/>
    <w:rsid w:val="00E5226B"/>
    <w:rsid w:val="00E55250"/>
    <w:rsid w:val="00E654EA"/>
    <w:rsid w:val="00E91252"/>
    <w:rsid w:val="00E9787B"/>
    <w:rsid w:val="00EA1396"/>
    <w:rsid w:val="00EA4B90"/>
    <w:rsid w:val="00EC077A"/>
    <w:rsid w:val="00ED3DDF"/>
    <w:rsid w:val="00ED6414"/>
    <w:rsid w:val="00ED6B6B"/>
    <w:rsid w:val="00ED7356"/>
    <w:rsid w:val="00EE4D56"/>
    <w:rsid w:val="00EF46A3"/>
    <w:rsid w:val="00EF544D"/>
    <w:rsid w:val="00EF741E"/>
    <w:rsid w:val="00F169A0"/>
    <w:rsid w:val="00F16ADB"/>
    <w:rsid w:val="00F223F7"/>
    <w:rsid w:val="00F24072"/>
    <w:rsid w:val="00F26BBD"/>
    <w:rsid w:val="00F34E0A"/>
    <w:rsid w:val="00F37B44"/>
    <w:rsid w:val="00F42B62"/>
    <w:rsid w:val="00F45577"/>
    <w:rsid w:val="00F50FF7"/>
    <w:rsid w:val="00F52FD9"/>
    <w:rsid w:val="00F54EC2"/>
    <w:rsid w:val="00F71170"/>
    <w:rsid w:val="00F8522A"/>
    <w:rsid w:val="00F8575C"/>
    <w:rsid w:val="00FA5093"/>
    <w:rsid w:val="00FA6106"/>
    <w:rsid w:val="00FB4482"/>
    <w:rsid w:val="00FC2884"/>
    <w:rsid w:val="00FC3782"/>
    <w:rsid w:val="00FD73EA"/>
    <w:rsid w:val="00FF21D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3CB4"/>
    <w:pPr>
      <w:spacing w:after="0" w:line="360" w:lineRule="auto"/>
      <w:ind w:firstLine="720"/>
      <w:jc w:val="both"/>
    </w:pPr>
    <w:rPr>
      <w:rFonts w:ascii="Century" w:hAnsi="Century"/>
      <w:sz w:val="24"/>
      <w:szCs w:val="24"/>
    </w:rPr>
  </w:style>
  <w:style w:type="paragraph" w:styleId="Heading1">
    <w:name w:val="heading 1"/>
    <w:basedOn w:val="Normal"/>
    <w:next w:val="Normal"/>
    <w:link w:val="Heading1Char"/>
    <w:uiPriority w:val="9"/>
    <w:qFormat/>
    <w:rsid w:val="00EF46A3"/>
    <w:pPr>
      <w:keepNext/>
      <w:keepLines/>
      <w:pageBreakBefore/>
      <w:numPr>
        <w:numId w:val="3"/>
      </w:numPr>
      <w:pBdr>
        <w:bottom w:val="single" w:sz="8" w:space="1" w:color="auto"/>
      </w:pBdr>
      <w:spacing w:before="480" w:after="240"/>
      <w:outlineLvl w:val="0"/>
    </w:pPr>
    <w:rPr>
      <w:rFonts w:eastAsiaTheme="majorEastAsia" w:cstheme="minorHAnsi"/>
      <w:b/>
      <w:bCs/>
      <w:sz w:val="36"/>
      <w:szCs w:val="28"/>
    </w:rPr>
  </w:style>
  <w:style w:type="paragraph" w:styleId="Heading2">
    <w:name w:val="heading 2"/>
    <w:basedOn w:val="Normal"/>
    <w:next w:val="Normal"/>
    <w:link w:val="Heading2Char"/>
    <w:unhideWhenUsed/>
    <w:qFormat/>
    <w:rsid w:val="00EF46A3"/>
    <w:pPr>
      <w:keepNext/>
      <w:keepLines/>
      <w:numPr>
        <w:ilvl w:val="1"/>
        <w:numId w:val="3"/>
      </w:numPr>
      <w:spacing w:before="240"/>
      <w:outlineLvl w:val="1"/>
    </w:pPr>
    <w:rPr>
      <w:rFonts w:eastAsiaTheme="majorEastAsia" w:cstheme="minorHAnsi"/>
      <w:b/>
      <w:bCs/>
      <w:sz w:val="28"/>
      <w:szCs w:val="26"/>
    </w:rPr>
  </w:style>
  <w:style w:type="paragraph" w:styleId="Heading3">
    <w:name w:val="heading 3"/>
    <w:basedOn w:val="Normal"/>
    <w:next w:val="Normal"/>
    <w:link w:val="Heading3Char"/>
    <w:uiPriority w:val="9"/>
    <w:unhideWhenUsed/>
    <w:qFormat/>
    <w:rsid w:val="00EF46A3"/>
    <w:pPr>
      <w:keepNext/>
      <w:keepLines/>
      <w:numPr>
        <w:ilvl w:val="2"/>
        <w:numId w:val="3"/>
      </w:numPr>
      <w:spacing w:before="240"/>
      <w:outlineLvl w:val="2"/>
    </w:pPr>
    <w:rPr>
      <w:rFonts w:eastAsiaTheme="majorEastAsia" w:cstheme="minorHAnsi"/>
      <w:b/>
      <w:bCs/>
      <w:sz w:val="26"/>
    </w:rPr>
  </w:style>
  <w:style w:type="paragraph" w:styleId="Heading4">
    <w:name w:val="heading 4"/>
    <w:basedOn w:val="Normal"/>
    <w:next w:val="Normal"/>
    <w:link w:val="Heading4Char"/>
    <w:uiPriority w:val="9"/>
    <w:unhideWhenUsed/>
    <w:qFormat/>
    <w:rsid w:val="00EF46A3"/>
    <w:pPr>
      <w:keepNext/>
      <w:keepLines/>
      <w:numPr>
        <w:ilvl w:val="3"/>
        <w:numId w:val="3"/>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F46A3"/>
    <w:pPr>
      <w:keepNext/>
      <w:keepLines/>
      <w:numPr>
        <w:ilvl w:val="4"/>
        <w:numId w:val="3"/>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F46A3"/>
    <w:pPr>
      <w:keepNext/>
      <w:keepLines/>
      <w:numPr>
        <w:ilvl w:val="5"/>
        <w:numId w:val="3"/>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F46A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F46A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F46A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6A3"/>
    <w:rPr>
      <w:rFonts w:eastAsiaTheme="majorEastAsia" w:cstheme="minorHAnsi"/>
      <w:b/>
      <w:bCs/>
      <w:sz w:val="36"/>
      <w:szCs w:val="28"/>
    </w:rPr>
  </w:style>
  <w:style w:type="character" w:customStyle="1" w:styleId="Heading2Char">
    <w:name w:val="Heading 2 Char"/>
    <w:basedOn w:val="DefaultParagraphFont"/>
    <w:link w:val="Heading2"/>
    <w:rsid w:val="00EF46A3"/>
    <w:rPr>
      <w:rFonts w:eastAsiaTheme="majorEastAsia" w:cstheme="minorHAnsi"/>
      <w:b/>
      <w:bCs/>
      <w:sz w:val="28"/>
      <w:szCs w:val="26"/>
    </w:rPr>
  </w:style>
  <w:style w:type="character" w:customStyle="1" w:styleId="Heading3Char">
    <w:name w:val="Heading 3 Char"/>
    <w:basedOn w:val="DefaultParagraphFont"/>
    <w:link w:val="Heading3"/>
    <w:uiPriority w:val="9"/>
    <w:rsid w:val="00EF46A3"/>
    <w:rPr>
      <w:rFonts w:eastAsiaTheme="majorEastAsia" w:cstheme="minorHAnsi"/>
      <w:b/>
      <w:bCs/>
      <w:sz w:val="26"/>
      <w:szCs w:val="24"/>
    </w:rPr>
  </w:style>
  <w:style w:type="character" w:customStyle="1" w:styleId="Heading4Char">
    <w:name w:val="Heading 4 Char"/>
    <w:basedOn w:val="DefaultParagraphFont"/>
    <w:link w:val="Heading4"/>
    <w:uiPriority w:val="9"/>
    <w:rsid w:val="00EF46A3"/>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EF46A3"/>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EF46A3"/>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uiPriority w:val="9"/>
    <w:semiHidden/>
    <w:rsid w:val="00EF46A3"/>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EF46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F46A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EF46A3"/>
    <w:pPr>
      <w:contextualSpacing/>
    </w:pPr>
  </w:style>
  <w:style w:type="table" w:styleId="TableGrid">
    <w:name w:val="Table Grid"/>
    <w:basedOn w:val="TableNormal"/>
    <w:uiPriority w:val="59"/>
    <w:rsid w:val="00EF46A3"/>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F46A3"/>
    <w:pPr>
      <w:tabs>
        <w:tab w:val="center" w:pos="4252"/>
        <w:tab w:val="right" w:pos="8504"/>
      </w:tabs>
      <w:spacing w:line="240" w:lineRule="auto"/>
    </w:pPr>
  </w:style>
  <w:style w:type="character" w:customStyle="1" w:styleId="HeaderChar">
    <w:name w:val="Header Char"/>
    <w:basedOn w:val="DefaultParagraphFont"/>
    <w:link w:val="Header"/>
    <w:uiPriority w:val="99"/>
    <w:rsid w:val="00EF46A3"/>
    <w:rPr>
      <w:sz w:val="24"/>
      <w:szCs w:val="24"/>
    </w:rPr>
  </w:style>
  <w:style w:type="paragraph" w:styleId="Footer">
    <w:name w:val="footer"/>
    <w:basedOn w:val="Normal"/>
    <w:link w:val="FooterChar"/>
    <w:uiPriority w:val="99"/>
    <w:unhideWhenUsed/>
    <w:rsid w:val="00EF46A3"/>
    <w:pPr>
      <w:tabs>
        <w:tab w:val="center" w:pos="4252"/>
        <w:tab w:val="right" w:pos="8504"/>
      </w:tabs>
      <w:spacing w:line="240" w:lineRule="auto"/>
    </w:pPr>
  </w:style>
  <w:style w:type="character" w:customStyle="1" w:styleId="FooterChar">
    <w:name w:val="Footer Char"/>
    <w:basedOn w:val="DefaultParagraphFont"/>
    <w:link w:val="Footer"/>
    <w:uiPriority w:val="99"/>
    <w:rsid w:val="00EF46A3"/>
    <w:rPr>
      <w:sz w:val="24"/>
      <w:szCs w:val="24"/>
    </w:rPr>
  </w:style>
  <w:style w:type="paragraph" w:styleId="TOC1">
    <w:name w:val="toc 1"/>
    <w:basedOn w:val="Normal"/>
    <w:next w:val="Normal"/>
    <w:link w:val="TOC1Char"/>
    <w:autoRedefine/>
    <w:uiPriority w:val="39"/>
    <w:unhideWhenUsed/>
    <w:qFormat/>
    <w:rsid w:val="00EF46A3"/>
    <w:pPr>
      <w:tabs>
        <w:tab w:val="left" w:pos="284"/>
        <w:tab w:val="left" w:pos="1100"/>
        <w:tab w:val="right" w:leader="dot" w:pos="9061"/>
      </w:tabs>
      <w:spacing w:before="200" w:after="100" w:line="240" w:lineRule="auto"/>
      <w:ind w:firstLine="0"/>
    </w:pPr>
    <w:rPr>
      <w:b/>
    </w:rPr>
  </w:style>
  <w:style w:type="character" w:customStyle="1" w:styleId="TOC1Char">
    <w:name w:val="TOC 1 Char"/>
    <w:basedOn w:val="DefaultParagraphFont"/>
    <w:link w:val="TOC1"/>
    <w:uiPriority w:val="39"/>
    <w:rsid w:val="00EF46A3"/>
    <w:rPr>
      <w:b/>
      <w:sz w:val="24"/>
      <w:szCs w:val="24"/>
    </w:rPr>
  </w:style>
  <w:style w:type="paragraph" w:styleId="TOC2">
    <w:name w:val="toc 2"/>
    <w:basedOn w:val="Normal"/>
    <w:next w:val="Normal"/>
    <w:link w:val="TOC2Char"/>
    <w:autoRedefine/>
    <w:uiPriority w:val="39"/>
    <w:unhideWhenUsed/>
    <w:rsid w:val="00EF46A3"/>
    <w:pPr>
      <w:tabs>
        <w:tab w:val="left" w:pos="680"/>
        <w:tab w:val="left" w:pos="1100"/>
        <w:tab w:val="right" w:leader="dot" w:pos="9061"/>
      </w:tabs>
      <w:spacing w:after="100" w:line="240" w:lineRule="auto"/>
      <w:ind w:left="238" w:firstLine="0"/>
    </w:pPr>
  </w:style>
  <w:style w:type="character" w:customStyle="1" w:styleId="TOC2Char">
    <w:name w:val="TOC 2 Char"/>
    <w:basedOn w:val="DefaultParagraphFont"/>
    <w:link w:val="TOC2"/>
    <w:uiPriority w:val="39"/>
    <w:rsid w:val="00EF46A3"/>
    <w:rPr>
      <w:sz w:val="24"/>
      <w:szCs w:val="24"/>
    </w:rPr>
  </w:style>
  <w:style w:type="paragraph" w:styleId="TOC3">
    <w:name w:val="toc 3"/>
    <w:basedOn w:val="Normal"/>
    <w:next w:val="Normal"/>
    <w:link w:val="TOC3Char"/>
    <w:autoRedefine/>
    <w:uiPriority w:val="39"/>
    <w:unhideWhenUsed/>
    <w:rsid w:val="00EF46A3"/>
    <w:pPr>
      <w:tabs>
        <w:tab w:val="left" w:pos="1100"/>
        <w:tab w:val="left" w:pos="1191"/>
        <w:tab w:val="right" w:leader="dot" w:pos="9061"/>
      </w:tabs>
      <w:spacing w:after="100" w:line="240" w:lineRule="auto"/>
      <w:ind w:left="482" w:firstLine="0"/>
    </w:pPr>
  </w:style>
  <w:style w:type="character" w:customStyle="1" w:styleId="TOC3Char">
    <w:name w:val="TOC 3 Char"/>
    <w:basedOn w:val="DefaultParagraphFont"/>
    <w:link w:val="TOC3"/>
    <w:uiPriority w:val="39"/>
    <w:rsid w:val="00EF46A3"/>
    <w:rPr>
      <w:sz w:val="24"/>
      <w:szCs w:val="24"/>
    </w:rPr>
  </w:style>
  <w:style w:type="character" w:styleId="Hyperlink">
    <w:name w:val="Hyperlink"/>
    <w:basedOn w:val="DefaultParagraphFont"/>
    <w:uiPriority w:val="99"/>
    <w:unhideWhenUsed/>
    <w:rsid w:val="00EF46A3"/>
    <w:rPr>
      <w:noProof/>
      <w:color w:val="0563C1" w:themeColor="hyperlink"/>
      <w:u w:val="single"/>
    </w:rPr>
  </w:style>
  <w:style w:type="paragraph" w:customStyle="1" w:styleId="Figura">
    <w:name w:val="Figura"/>
    <w:basedOn w:val="Normal"/>
    <w:link w:val="FiguraChar"/>
    <w:qFormat/>
    <w:rsid w:val="00EF46A3"/>
    <w:pPr>
      <w:spacing w:before="240" w:line="240" w:lineRule="auto"/>
      <w:ind w:firstLine="0"/>
      <w:jc w:val="center"/>
    </w:pPr>
    <w:rPr>
      <w:noProof/>
      <w:lang w:val="en-GB" w:eastAsia="en-GB"/>
    </w:rPr>
  </w:style>
  <w:style w:type="character" w:customStyle="1" w:styleId="FiguraChar">
    <w:name w:val="Figura Char"/>
    <w:basedOn w:val="DefaultParagraphFont"/>
    <w:link w:val="Figura"/>
    <w:rsid w:val="00EF46A3"/>
    <w:rPr>
      <w:noProof/>
      <w:sz w:val="24"/>
      <w:szCs w:val="24"/>
      <w:lang w:val="en-GB" w:eastAsia="en-GB"/>
    </w:rPr>
  </w:style>
  <w:style w:type="paragraph" w:customStyle="1" w:styleId="Titulopr-textual">
    <w:name w:val="Titulo pré-textual"/>
    <w:basedOn w:val="Titulosumrio-listas"/>
    <w:next w:val="Normal"/>
    <w:link w:val="Titulopr-textualChar"/>
    <w:qFormat/>
    <w:rsid w:val="00EF46A3"/>
    <w:pPr>
      <w:pBdr>
        <w:bottom w:val="single" w:sz="4" w:space="1" w:color="auto"/>
      </w:pBdr>
    </w:pPr>
  </w:style>
  <w:style w:type="paragraph" w:customStyle="1" w:styleId="Titulosumrio-listas">
    <w:name w:val="Titulo sumário-listas"/>
    <w:basedOn w:val="Normal"/>
    <w:qFormat/>
    <w:rsid w:val="00404894"/>
    <w:pPr>
      <w:spacing w:after="200" w:line="276" w:lineRule="auto"/>
      <w:ind w:firstLine="0"/>
      <w:jc w:val="center"/>
    </w:pPr>
    <w:rPr>
      <w:b/>
      <w:sz w:val="36"/>
    </w:rPr>
  </w:style>
  <w:style w:type="character" w:customStyle="1" w:styleId="Titulopr-textualChar">
    <w:name w:val="Titulo pré-textual Char"/>
    <w:basedOn w:val="DefaultParagraphFont"/>
    <w:link w:val="Titulopr-textual"/>
    <w:rsid w:val="00EF46A3"/>
    <w:rPr>
      <w:b/>
      <w:sz w:val="36"/>
      <w:szCs w:val="24"/>
    </w:rPr>
  </w:style>
  <w:style w:type="paragraph" w:customStyle="1" w:styleId="CitaoDireta">
    <w:name w:val="Citação Direta"/>
    <w:basedOn w:val="Normal"/>
    <w:link w:val="CitaoDiretaChar"/>
    <w:qFormat/>
    <w:rsid w:val="00EF46A3"/>
    <w:pPr>
      <w:spacing w:line="240" w:lineRule="auto"/>
      <w:ind w:left="2268" w:firstLine="0"/>
    </w:pPr>
    <w:rPr>
      <w:sz w:val="20"/>
      <w:szCs w:val="22"/>
    </w:rPr>
  </w:style>
  <w:style w:type="character" w:customStyle="1" w:styleId="CitaoDiretaChar">
    <w:name w:val="Citação Direta Char"/>
    <w:basedOn w:val="DefaultParagraphFont"/>
    <w:link w:val="CitaoDireta"/>
    <w:rsid w:val="00EF46A3"/>
    <w:rPr>
      <w:sz w:val="20"/>
    </w:rPr>
  </w:style>
  <w:style w:type="paragraph" w:styleId="FootnoteText">
    <w:name w:val="footnote text"/>
    <w:basedOn w:val="Normal"/>
    <w:link w:val="FootnoteTextChar"/>
    <w:uiPriority w:val="99"/>
    <w:semiHidden/>
    <w:unhideWhenUsed/>
    <w:rsid w:val="00EF46A3"/>
    <w:pPr>
      <w:spacing w:line="240" w:lineRule="auto"/>
    </w:pPr>
    <w:rPr>
      <w:sz w:val="20"/>
      <w:szCs w:val="20"/>
    </w:rPr>
  </w:style>
  <w:style w:type="character" w:customStyle="1" w:styleId="FootnoteTextChar">
    <w:name w:val="Footnote Text Char"/>
    <w:basedOn w:val="DefaultParagraphFont"/>
    <w:link w:val="FootnoteText"/>
    <w:uiPriority w:val="99"/>
    <w:semiHidden/>
    <w:rsid w:val="00EF46A3"/>
    <w:rPr>
      <w:sz w:val="20"/>
      <w:szCs w:val="20"/>
    </w:rPr>
  </w:style>
  <w:style w:type="character" w:styleId="FootnoteReference">
    <w:name w:val="footnote reference"/>
    <w:basedOn w:val="DefaultParagraphFont"/>
    <w:uiPriority w:val="99"/>
    <w:unhideWhenUsed/>
    <w:rsid w:val="00EF46A3"/>
    <w:rPr>
      <w:rFonts w:asciiTheme="minorHAnsi" w:hAnsiTheme="minorHAnsi"/>
      <w:sz w:val="28"/>
      <w:vertAlign w:val="superscript"/>
    </w:rPr>
  </w:style>
  <w:style w:type="paragraph" w:customStyle="1" w:styleId="Ttulodissertao">
    <w:name w:val="Título dissertação"/>
    <w:basedOn w:val="Normal"/>
    <w:link w:val="TtulodissertaoChar"/>
    <w:qFormat/>
    <w:rsid w:val="00EF46A3"/>
    <w:pPr>
      <w:autoSpaceDE w:val="0"/>
      <w:autoSpaceDN w:val="0"/>
      <w:adjustRightInd w:val="0"/>
      <w:ind w:firstLine="0"/>
      <w:jc w:val="center"/>
    </w:pPr>
    <w:rPr>
      <w:rFonts w:cstheme="minorHAnsi"/>
      <w:caps/>
      <w:sz w:val="36"/>
    </w:rPr>
  </w:style>
  <w:style w:type="character" w:customStyle="1" w:styleId="TtulodissertaoChar">
    <w:name w:val="Título dissertação Char"/>
    <w:basedOn w:val="DefaultParagraphFont"/>
    <w:link w:val="Ttulodissertao"/>
    <w:rsid w:val="00EF46A3"/>
    <w:rPr>
      <w:rFonts w:cstheme="minorHAnsi"/>
      <w:caps/>
      <w:sz w:val="36"/>
      <w:szCs w:val="24"/>
    </w:rPr>
  </w:style>
  <w:style w:type="paragraph" w:customStyle="1" w:styleId="Tipo">
    <w:name w:val="Tipo"/>
    <w:basedOn w:val="Normal"/>
    <w:qFormat/>
    <w:rsid w:val="00EF46A3"/>
    <w:pPr>
      <w:spacing w:line="240" w:lineRule="auto"/>
      <w:ind w:firstLine="0"/>
      <w:jc w:val="center"/>
    </w:pPr>
    <w:rPr>
      <w:rFonts w:ascii="Arial Narrow" w:hAnsi="Arial Narrow" w:cs="Arial"/>
      <w:b/>
      <w:color w:val="FFFFFF" w:themeColor="background1"/>
      <w:sz w:val="44"/>
    </w:rPr>
  </w:style>
  <w:style w:type="paragraph" w:customStyle="1" w:styleId="Banca">
    <w:name w:val="Banca"/>
    <w:basedOn w:val="Normal"/>
    <w:link w:val="BancaChar"/>
    <w:qFormat/>
    <w:rsid w:val="00EF46A3"/>
    <w:pPr>
      <w:spacing w:line="240" w:lineRule="auto"/>
      <w:jc w:val="right"/>
    </w:pPr>
    <w:rPr>
      <w:rFonts w:cstheme="minorHAnsi"/>
      <w:lang w:eastAsia="pt-BR"/>
    </w:rPr>
  </w:style>
  <w:style w:type="character" w:customStyle="1" w:styleId="BancaChar">
    <w:name w:val="Banca Char"/>
    <w:basedOn w:val="DefaultParagraphFont"/>
    <w:link w:val="Banca"/>
    <w:rsid w:val="00EF46A3"/>
    <w:rPr>
      <w:rFonts w:cstheme="minorHAnsi"/>
      <w:sz w:val="24"/>
      <w:szCs w:val="24"/>
      <w:lang w:eastAsia="pt-BR"/>
    </w:rPr>
  </w:style>
  <w:style w:type="paragraph" w:customStyle="1" w:styleId="Folhaderosto">
    <w:name w:val="Folha de rosto"/>
    <w:basedOn w:val="Normal"/>
    <w:rsid w:val="00EF46A3"/>
    <w:pPr>
      <w:suppressAutoHyphens/>
      <w:spacing w:line="240" w:lineRule="auto"/>
      <w:ind w:left="4253" w:firstLine="0"/>
    </w:pPr>
    <w:rPr>
      <w:rFonts w:eastAsia="Times New Roman" w:cs="Times New Roman"/>
      <w:szCs w:val="20"/>
      <w:lang w:eastAsia="ar-SA"/>
    </w:rPr>
  </w:style>
  <w:style w:type="paragraph" w:customStyle="1" w:styleId="SemFormatao">
    <w:name w:val="Sem Formatação"/>
    <w:basedOn w:val="Normal"/>
    <w:link w:val="SemFormataoChar"/>
    <w:qFormat/>
    <w:rsid w:val="00A43CB4"/>
    <w:pPr>
      <w:autoSpaceDE w:val="0"/>
      <w:autoSpaceDN w:val="0"/>
      <w:adjustRightInd w:val="0"/>
      <w:spacing w:line="240" w:lineRule="auto"/>
      <w:ind w:firstLine="0"/>
      <w:jc w:val="center"/>
    </w:pPr>
    <w:rPr>
      <w:rFonts w:cstheme="minorHAnsi"/>
    </w:rPr>
  </w:style>
  <w:style w:type="character" w:customStyle="1" w:styleId="SemFormataoChar">
    <w:name w:val="Sem Formatação Char"/>
    <w:basedOn w:val="DefaultParagraphFont"/>
    <w:link w:val="SemFormatao"/>
    <w:rsid w:val="00A43CB4"/>
    <w:rPr>
      <w:rFonts w:ascii="Century" w:hAnsi="Century" w:cstheme="minorHAnsi"/>
      <w:sz w:val="24"/>
      <w:szCs w:val="24"/>
    </w:rPr>
  </w:style>
  <w:style w:type="paragraph" w:styleId="Caption">
    <w:name w:val="caption"/>
    <w:basedOn w:val="Normal"/>
    <w:next w:val="Normal"/>
    <w:link w:val="CaptionChar"/>
    <w:uiPriority w:val="35"/>
    <w:unhideWhenUsed/>
    <w:qFormat/>
    <w:rsid w:val="00EF46A3"/>
    <w:pPr>
      <w:spacing w:line="240" w:lineRule="auto"/>
      <w:ind w:firstLine="0"/>
      <w:jc w:val="center"/>
    </w:pPr>
    <w:rPr>
      <w:sz w:val="22"/>
      <w:szCs w:val="22"/>
    </w:rPr>
  </w:style>
  <w:style w:type="character" w:customStyle="1" w:styleId="CaptionChar">
    <w:name w:val="Caption Char"/>
    <w:basedOn w:val="DefaultParagraphFont"/>
    <w:link w:val="Caption"/>
    <w:uiPriority w:val="35"/>
    <w:rsid w:val="00EF46A3"/>
  </w:style>
  <w:style w:type="paragraph" w:styleId="TableofFigures">
    <w:name w:val="table of figures"/>
    <w:basedOn w:val="Normal"/>
    <w:next w:val="Normal"/>
    <w:uiPriority w:val="99"/>
    <w:unhideWhenUsed/>
    <w:rsid w:val="00EF46A3"/>
    <w:pPr>
      <w:ind w:left="480" w:hanging="480"/>
      <w:jc w:val="left"/>
    </w:pPr>
    <w:rPr>
      <w:rFonts w:cstheme="minorHAnsi"/>
      <w:szCs w:val="20"/>
    </w:rPr>
  </w:style>
  <w:style w:type="paragraph" w:customStyle="1" w:styleId="Referncias">
    <w:name w:val="Referências"/>
    <w:basedOn w:val="Normal"/>
    <w:link w:val="RefernciasChar"/>
    <w:qFormat/>
    <w:rsid w:val="00EF46A3"/>
    <w:pPr>
      <w:spacing w:before="100" w:beforeAutospacing="1" w:after="100" w:afterAutospacing="1" w:line="240" w:lineRule="auto"/>
      <w:ind w:firstLine="0"/>
    </w:pPr>
    <w:rPr>
      <w:rFonts w:ascii="Calibri" w:eastAsia="Times New Roman" w:hAnsi="Calibri" w:cs="Calibri"/>
      <w:lang w:val="en-GB" w:eastAsia="en-GB"/>
    </w:rPr>
  </w:style>
  <w:style w:type="character" w:customStyle="1" w:styleId="RefernciasChar">
    <w:name w:val="Referências Char"/>
    <w:basedOn w:val="DefaultParagraphFont"/>
    <w:link w:val="Referncias"/>
    <w:rsid w:val="00EF46A3"/>
    <w:rPr>
      <w:rFonts w:ascii="Calibri" w:eastAsia="Times New Roman" w:hAnsi="Calibri" w:cs="Calibri"/>
      <w:sz w:val="24"/>
      <w:szCs w:val="24"/>
      <w:lang w:val="en-GB" w:eastAsia="en-GB"/>
    </w:rPr>
  </w:style>
  <w:style w:type="paragraph" w:customStyle="1" w:styleId="Espao">
    <w:name w:val="Espaço"/>
    <w:basedOn w:val="Normal"/>
    <w:rsid w:val="00EF46A3"/>
    <w:pPr>
      <w:suppressAutoHyphens/>
      <w:ind w:firstLine="0"/>
    </w:pPr>
    <w:rPr>
      <w:rFonts w:eastAsia="Times New Roman" w:cs="Times New Roman"/>
      <w:sz w:val="14"/>
      <w:lang w:eastAsia="ar-SA"/>
    </w:rPr>
  </w:style>
  <w:style w:type="paragraph" w:customStyle="1" w:styleId="Autor">
    <w:name w:val="Autor"/>
    <w:basedOn w:val="SemFormatao"/>
    <w:qFormat/>
    <w:rsid w:val="00EF46A3"/>
  </w:style>
  <w:style w:type="paragraph" w:customStyle="1" w:styleId="Autorcapa">
    <w:name w:val="Autor capa"/>
    <w:basedOn w:val="SemFormatao"/>
    <w:qFormat/>
    <w:rsid w:val="00EF46A3"/>
    <w:pPr>
      <w:spacing w:before="120" w:after="120"/>
    </w:pPr>
    <w:rPr>
      <w:rFonts w:ascii="Arial" w:hAnsi="Arial"/>
      <w:sz w:val="28"/>
    </w:rPr>
  </w:style>
  <w:style w:type="paragraph" w:customStyle="1" w:styleId="Titulocapa">
    <w:name w:val="Titulo capa"/>
    <w:basedOn w:val="SemFormatao"/>
    <w:qFormat/>
    <w:rsid w:val="00EF46A3"/>
    <w:rPr>
      <w:rFonts w:ascii="Arial" w:hAnsi="Arial"/>
      <w:b/>
      <w:caps/>
      <w:sz w:val="32"/>
    </w:rPr>
  </w:style>
  <w:style w:type="paragraph" w:customStyle="1" w:styleId="Orientador">
    <w:name w:val="Orientador"/>
    <w:basedOn w:val="SemFormatao"/>
    <w:qFormat/>
    <w:rsid w:val="00EF46A3"/>
    <w:pPr>
      <w:spacing w:line="360" w:lineRule="auto"/>
      <w:jc w:val="left"/>
    </w:pPr>
    <w:rPr>
      <w:lang w:eastAsia="pt-BR"/>
    </w:rPr>
  </w:style>
  <w:style w:type="paragraph" w:customStyle="1" w:styleId="Dedicatria">
    <w:name w:val="Dedicatória"/>
    <w:basedOn w:val="SemFormatao"/>
    <w:qFormat/>
    <w:rsid w:val="00EF46A3"/>
    <w:pPr>
      <w:jc w:val="right"/>
    </w:pPr>
    <w:rPr>
      <w:lang w:eastAsia="pt-BR"/>
    </w:rPr>
  </w:style>
  <w:style w:type="paragraph" w:customStyle="1" w:styleId="Epgrafe">
    <w:name w:val="Epígrafe"/>
    <w:basedOn w:val="Dedicatria"/>
    <w:qFormat/>
    <w:rsid w:val="00EF46A3"/>
    <w:rPr>
      <w:i/>
    </w:rPr>
  </w:style>
  <w:style w:type="paragraph" w:customStyle="1" w:styleId="Ttulo2semnumerao">
    <w:name w:val="Título 2 sem numeração"/>
    <w:basedOn w:val="Heading2"/>
    <w:next w:val="Normal"/>
    <w:qFormat/>
    <w:rsid w:val="00EF46A3"/>
    <w:pPr>
      <w:numPr>
        <w:ilvl w:val="0"/>
        <w:numId w:val="0"/>
      </w:numPr>
    </w:pPr>
    <w:rPr>
      <w:caps/>
    </w:rPr>
  </w:style>
  <w:style w:type="paragraph" w:customStyle="1" w:styleId="Ttulo1semnumerao">
    <w:name w:val="Título 1 sem numeração"/>
    <w:basedOn w:val="Heading1"/>
    <w:next w:val="Normal"/>
    <w:qFormat/>
    <w:rsid w:val="00EF46A3"/>
    <w:pPr>
      <w:numPr>
        <w:numId w:val="0"/>
      </w:numPr>
      <w:ind w:left="432" w:hanging="432"/>
    </w:pPr>
  </w:style>
  <w:style w:type="paragraph" w:styleId="BalloonText">
    <w:name w:val="Balloon Text"/>
    <w:basedOn w:val="Normal"/>
    <w:link w:val="BalloonTextChar"/>
    <w:uiPriority w:val="99"/>
    <w:semiHidden/>
    <w:unhideWhenUsed/>
    <w:rsid w:val="00B95B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B97"/>
    <w:rPr>
      <w:rFonts w:ascii="Tahoma" w:hAnsi="Tahoma" w:cs="Tahoma"/>
      <w:sz w:val="16"/>
      <w:szCs w:val="16"/>
    </w:rPr>
  </w:style>
  <w:style w:type="character" w:customStyle="1" w:styleId="apple-converted-space">
    <w:name w:val="apple-converted-space"/>
    <w:basedOn w:val="DefaultParagraphFont"/>
    <w:rsid w:val="00D765C9"/>
  </w:style>
  <w:style w:type="paragraph" w:styleId="Quote">
    <w:name w:val="Quote"/>
    <w:basedOn w:val="Normal"/>
    <w:next w:val="Normal"/>
    <w:link w:val="QuoteChar"/>
    <w:uiPriority w:val="29"/>
    <w:qFormat/>
    <w:rsid w:val="006D636D"/>
    <w:rPr>
      <w:i/>
      <w:iCs/>
      <w:color w:val="000000" w:themeColor="text1"/>
    </w:rPr>
  </w:style>
  <w:style w:type="character" w:customStyle="1" w:styleId="QuoteChar">
    <w:name w:val="Quote Char"/>
    <w:basedOn w:val="DefaultParagraphFont"/>
    <w:link w:val="Quote"/>
    <w:uiPriority w:val="29"/>
    <w:rsid w:val="006D636D"/>
    <w:rPr>
      <w:i/>
      <w:iCs/>
      <w:color w:val="000000" w:themeColor="text1"/>
      <w:sz w:val="24"/>
      <w:szCs w:val="24"/>
    </w:rPr>
  </w:style>
  <w:style w:type="paragraph" w:customStyle="1" w:styleId="xl65">
    <w:name w:val="xl65"/>
    <w:basedOn w:val="Normal"/>
    <w:rsid w:val="00A43CB4"/>
    <w:pPr>
      <w:spacing w:before="100" w:beforeAutospacing="1" w:after="100" w:afterAutospacing="1" w:line="240" w:lineRule="auto"/>
      <w:ind w:firstLine="0"/>
      <w:jc w:val="right"/>
    </w:pPr>
    <w:rPr>
      <w:rFonts w:ascii="Times New Roman" w:eastAsia="Times New Roman" w:hAnsi="Times New Roman" w:cs="Times New Roman"/>
      <w:lang w:val="en-US"/>
    </w:rPr>
  </w:style>
  <w:style w:type="character" w:styleId="FollowedHyperlink">
    <w:name w:val="FollowedHyperlink"/>
    <w:basedOn w:val="DefaultParagraphFont"/>
    <w:uiPriority w:val="99"/>
    <w:semiHidden/>
    <w:unhideWhenUsed/>
    <w:rsid w:val="00B1432C"/>
    <w:rPr>
      <w:color w:val="954F72" w:themeColor="followedHyperlink"/>
      <w:u w:val="single"/>
    </w:rPr>
  </w:style>
  <w:style w:type="paragraph" w:styleId="TOCHeading">
    <w:name w:val="TOC Heading"/>
    <w:basedOn w:val="Heading1"/>
    <w:next w:val="Normal"/>
    <w:uiPriority w:val="39"/>
    <w:semiHidden/>
    <w:unhideWhenUsed/>
    <w:qFormat/>
    <w:rsid w:val="00D94E91"/>
    <w:pPr>
      <w:pageBreakBefore w:val="0"/>
      <w:numPr>
        <w:numId w:val="0"/>
      </w:numPr>
      <w:pBdr>
        <w:bottom w:val="none" w:sz="0" w:space="0" w:color="auto"/>
      </w:pBdr>
      <w:spacing w:after="0"/>
      <w:ind w:firstLine="720"/>
      <w:outlineLvl w:val="9"/>
    </w:pPr>
    <w:rPr>
      <w:rFonts w:asciiTheme="majorHAnsi" w:hAnsiTheme="majorHAnsi" w:cstheme="majorBidi"/>
      <w:color w:val="2E74B5" w:themeColor="accent1" w:themeShade="BF"/>
      <w:sz w:val="28"/>
    </w:rPr>
  </w:style>
  <w:style w:type="table" w:customStyle="1" w:styleId="TableGrid1">
    <w:name w:val="Table Grid1"/>
    <w:basedOn w:val="TableNormal"/>
    <w:next w:val="TableGrid"/>
    <w:uiPriority w:val="59"/>
    <w:rsid w:val="00D94E9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6129F6"/>
    <w:pPr>
      <w:spacing w:line="240" w:lineRule="auto"/>
    </w:pPr>
    <w:rPr>
      <w:sz w:val="20"/>
      <w:szCs w:val="20"/>
    </w:rPr>
  </w:style>
  <w:style w:type="character" w:customStyle="1" w:styleId="CommentTextChar">
    <w:name w:val="Comment Text Char"/>
    <w:basedOn w:val="DefaultParagraphFont"/>
    <w:link w:val="CommentText"/>
    <w:uiPriority w:val="99"/>
    <w:semiHidden/>
    <w:rsid w:val="006129F6"/>
    <w:rPr>
      <w:rFonts w:ascii="Century" w:hAnsi="Century"/>
      <w:sz w:val="20"/>
      <w:szCs w:val="20"/>
    </w:rPr>
  </w:style>
  <w:style w:type="character" w:styleId="CommentReference">
    <w:name w:val="annotation reference"/>
    <w:basedOn w:val="DefaultParagraphFont"/>
    <w:uiPriority w:val="99"/>
    <w:semiHidden/>
    <w:unhideWhenUsed/>
    <w:rsid w:val="006129F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3CB4"/>
    <w:pPr>
      <w:spacing w:after="0" w:line="360" w:lineRule="auto"/>
      <w:ind w:firstLine="720"/>
      <w:jc w:val="both"/>
    </w:pPr>
    <w:rPr>
      <w:rFonts w:ascii="Century" w:hAnsi="Century"/>
      <w:sz w:val="24"/>
      <w:szCs w:val="24"/>
    </w:rPr>
  </w:style>
  <w:style w:type="paragraph" w:styleId="Heading1">
    <w:name w:val="heading 1"/>
    <w:basedOn w:val="Normal"/>
    <w:next w:val="Normal"/>
    <w:link w:val="Heading1Char"/>
    <w:uiPriority w:val="9"/>
    <w:qFormat/>
    <w:rsid w:val="00EF46A3"/>
    <w:pPr>
      <w:keepNext/>
      <w:keepLines/>
      <w:pageBreakBefore/>
      <w:numPr>
        <w:numId w:val="3"/>
      </w:numPr>
      <w:pBdr>
        <w:bottom w:val="single" w:sz="8" w:space="1" w:color="auto"/>
      </w:pBdr>
      <w:spacing w:before="480" w:after="240"/>
      <w:outlineLvl w:val="0"/>
    </w:pPr>
    <w:rPr>
      <w:rFonts w:eastAsiaTheme="majorEastAsia" w:cstheme="minorHAnsi"/>
      <w:b/>
      <w:bCs/>
      <w:sz w:val="36"/>
      <w:szCs w:val="28"/>
    </w:rPr>
  </w:style>
  <w:style w:type="paragraph" w:styleId="Heading2">
    <w:name w:val="heading 2"/>
    <w:basedOn w:val="Normal"/>
    <w:next w:val="Normal"/>
    <w:link w:val="Heading2Char"/>
    <w:unhideWhenUsed/>
    <w:qFormat/>
    <w:rsid w:val="00EF46A3"/>
    <w:pPr>
      <w:keepNext/>
      <w:keepLines/>
      <w:numPr>
        <w:ilvl w:val="1"/>
        <w:numId w:val="3"/>
      </w:numPr>
      <w:spacing w:before="240"/>
      <w:outlineLvl w:val="1"/>
    </w:pPr>
    <w:rPr>
      <w:rFonts w:eastAsiaTheme="majorEastAsia" w:cstheme="minorHAnsi"/>
      <w:b/>
      <w:bCs/>
      <w:sz w:val="28"/>
      <w:szCs w:val="26"/>
    </w:rPr>
  </w:style>
  <w:style w:type="paragraph" w:styleId="Heading3">
    <w:name w:val="heading 3"/>
    <w:basedOn w:val="Normal"/>
    <w:next w:val="Normal"/>
    <w:link w:val="Heading3Char"/>
    <w:uiPriority w:val="9"/>
    <w:unhideWhenUsed/>
    <w:qFormat/>
    <w:rsid w:val="00EF46A3"/>
    <w:pPr>
      <w:keepNext/>
      <w:keepLines/>
      <w:numPr>
        <w:ilvl w:val="2"/>
        <w:numId w:val="3"/>
      </w:numPr>
      <w:spacing w:before="240"/>
      <w:outlineLvl w:val="2"/>
    </w:pPr>
    <w:rPr>
      <w:rFonts w:eastAsiaTheme="majorEastAsia" w:cstheme="minorHAnsi"/>
      <w:b/>
      <w:bCs/>
      <w:sz w:val="26"/>
    </w:rPr>
  </w:style>
  <w:style w:type="paragraph" w:styleId="Heading4">
    <w:name w:val="heading 4"/>
    <w:basedOn w:val="Normal"/>
    <w:next w:val="Normal"/>
    <w:link w:val="Heading4Char"/>
    <w:uiPriority w:val="9"/>
    <w:unhideWhenUsed/>
    <w:qFormat/>
    <w:rsid w:val="00EF46A3"/>
    <w:pPr>
      <w:keepNext/>
      <w:keepLines/>
      <w:numPr>
        <w:ilvl w:val="3"/>
        <w:numId w:val="3"/>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F46A3"/>
    <w:pPr>
      <w:keepNext/>
      <w:keepLines/>
      <w:numPr>
        <w:ilvl w:val="4"/>
        <w:numId w:val="3"/>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F46A3"/>
    <w:pPr>
      <w:keepNext/>
      <w:keepLines/>
      <w:numPr>
        <w:ilvl w:val="5"/>
        <w:numId w:val="3"/>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F46A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F46A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F46A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6A3"/>
    <w:rPr>
      <w:rFonts w:eastAsiaTheme="majorEastAsia" w:cstheme="minorHAnsi"/>
      <w:b/>
      <w:bCs/>
      <w:sz w:val="36"/>
      <w:szCs w:val="28"/>
    </w:rPr>
  </w:style>
  <w:style w:type="character" w:customStyle="1" w:styleId="Heading2Char">
    <w:name w:val="Heading 2 Char"/>
    <w:basedOn w:val="DefaultParagraphFont"/>
    <w:link w:val="Heading2"/>
    <w:rsid w:val="00EF46A3"/>
    <w:rPr>
      <w:rFonts w:eastAsiaTheme="majorEastAsia" w:cstheme="minorHAnsi"/>
      <w:b/>
      <w:bCs/>
      <w:sz w:val="28"/>
      <w:szCs w:val="26"/>
    </w:rPr>
  </w:style>
  <w:style w:type="character" w:customStyle="1" w:styleId="Heading3Char">
    <w:name w:val="Heading 3 Char"/>
    <w:basedOn w:val="DefaultParagraphFont"/>
    <w:link w:val="Heading3"/>
    <w:uiPriority w:val="9"/>
    <w:rsid w:val="00EF46A3"/>
    <w:rPr>
      <w:rFonts w:eastAsiaTheme="majorEastAsia" w:cstheme="minorHAnsi"/>
      <w:b/>
      <w:bCs/>
      <w:sz w:val="26"/>
      <w:szCs w:val="24"/>
    </w:rPr>
  </w:style>
  <w:style w:type="character" w:customStyle="1" w:styleId="Heading4Char">
    <w:name w:val="Heading 4 Char"/>
    <w:basedOn w:val="DefaultParagraphFont"/>
    <w:link w:val="Heading4"/>
    <w:uiPriority w:val="9"/>
    <w:rsid w:val="00EF46A3"/>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EF46A3"/>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EF46A3"/>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uiPriority w:val="9"/>
    <w:semiHidden/>
    <w:rsid w:val="00EF46A3"/>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EF46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F46A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EF46A3"/>
    <w:pPr>
      <w:contextualSpacing/>
    </w:pPr>
  </w:style>
  <w:style w:type="table" w:styleId="TableGrid">
    <w:name w:val="Table Grid"/>
    <w:basedOn w:val="TableNormal"/>
    <w:uiPriority w:val="59"/>
    <w:rsid w:val="00EF46A3"/>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F46A3"/>
    <w:pPr>
      <w:tabs>
        <w:tab w:val="center" w:pos="4252"/>
        <w:tab w:val="right" w:pos="8504"/>
      </w:tabs>
      <w:spacing w:line="240" w:lineRule="auto"/>
    </w:pPr>
  </w:style>
  <w:style w:type="character" w:customStyle="1" w:styleId="HeaderChar">
    <w:name w:val="Header Char"/>
    <w:basedOn w:val="DefaultParagraphFont"/>
    <w:link w:val="Header"/>
    <w:uiPriority w:val="99"/>
    <w:rsid w:val="00EF46A3"/>
    <w:rPr>
      <w:sz w:val="24"/>
      <w:szCs w:val="24"/>
    </w:rPr>
  </w:style>
  <w:style w:type="paragraph" w:styleId="Footer">
    <w:name w:val="footer"/>
    <w:basedOn w:val="Normal"/>
    <w:link w:val="FooterChar"/>
    <w:uiPriority w:val="99"/>
    <w:unhideWhenUsed/>
    <w:rsid w:val="00EF46A3"/>
    <w:pPr>
      <w:tabs>
        <w:tab w:val="center" w:pos="4252"/>
        <w:tab w:val="right" w:pos="8504"/>
      </w:tabs>
      <w:spacing w:line="240" w:lineRule="auto"/>
    </w:pPr>
  </w:style>
  <w:style w:type="character" w:customStyle="1" w:styleId="FooterChar">
    <w:name w:val="Footer Char"/>
    <w:basedOn w:val="DefaultParagraphFont"/>
    <w:link w:val="Footer"/>
    <w:uiPriority w:val="99"/>
    <w:rsid w:val="00EF46A3"/>
    <w:rPr>
      <w:sz w:val="24"/>
      <w:szCs w:val="24"/>
    </w:rPr>
  </w:style>
  <w:style w:type="paragraph" w:styleId="TOC1">
    <w:name w:val="toc 1"/>
    <w:basedOn w:val="Normal"/>
    <w:next w:val="Normal"/>
    <w:link w:val="TOC1Char"/>
    <w:autoRedefine/>
    <w:uiPriority w:val="39"/>
    <w:unhideWhenUsed/>
    <w:qFormat/>
    <w:rsid w:val="00EF46A3"/>
    <w:pPr>
      <w:tabs>
        <w:tab w:val="left" w:pos="284"/>
        <w:tab w:val="left" w:pos="1100"/>
        <w:tab w:val="right" w:leader="dot" w:pos="9061"/>
      </w:tabs>
      <w:spacing w:before="200" w:after="100" w:line="240" w:lineRule="auto"/>
      <w:ind w:firstLine="0"/>
    </w:pPr>
    <w:rPr>
      <w:b/>
    </w:rPr>
  </w:style>
  <w:style w:type="character" w:customStyle="1" w:styleId="TOC1Char">
    <w:name w:val="TOC 1 Char"/>
    <w:basedOn w:val="DefaultParagraphFont"/>
    <w:link w:val="TOC1"/>
    <w:uiPriority w:val="39"/>
    <w:rsid w:val="00EF46A3"/>
    <w:rPr>
      <w:b/>
      <w:sz w:val="24"/>
      <w:szCs w:val="24"/>
    </w:rPr>
  </w:style>
  <w:style w:type="paragraph" w:styleId="TOC2">
    <w:name w:val="toc 2"/>
    <w:basedOn w:val="Normal"/>
    <w:next w:val="Normal"/>
    <w:link w:val="TOC2Char"/>
    <w:autoRedefine/>
    <w:uiPriority w:val="39"/>
    <w:unhideWhenUsed/>
    <w:rsid w:val="00EF46A3"/>
    <w:pPr>
      <w:tabs>
        <w:tab w:val="left" w:pos="680"/>
        <w:tab w:val="left" w:pos="1100"/>
        <w:tab w:val="right" w:leader="dot" w:pos="9061"/>
      </w:tabs>
      <w:spacing w:after="100" w:line="240" w:lineRule="auto"/>
      <w:ind w:left="238" w:firstLine="0"/>
    </w:pPr>
  </w:style>
  <w:style w:type="character" w:customStyle="1" w:styleId="TOC2Char">
    <w:name w:val="TOC 2 Char"/>
    <w:basedOn w:val="DefaultParagraphFont"/>
    <w:link w:val="TOC2"/>
    <w:uiPriority w:val="39"/>
    <w:rsid w:val="00EF46A3"/>
    <w:rPr>
      <w:sz w:val="24"/>
      <w:szCs w:val="24"/>
    </w:rPr>
  </w:style>
  <w:style w:type="paragraph" w:styleId="TOC3">
    <w:name w:val="toc 3"/>
    <w:basedOn w:val="Normal"/>
    <w:next w:val="Normal"/>
    <w:link w:val="TOC3Char"/>
    <w:autoRedefine/>
    <w:uiPriority w:val="39"/>
    <w:unhideWhenUsed/>
    <w:rsid w:val="00EF46A3"/>
    <w:pPr>
      <w:tabs>
        <w:tab w:val="left" w:pos="1100"/>
        <w:tab w:val="left" w:pos="1191"/>
        <w:tab w:val="right" w:leader="dot" w:pos="9061"/>
      </w:tabs>
      <w:spacing w:after="100" w:line="240" w:lineRule="auto"/>
      <w:ind w:left="482" w:firstLine="0"/>
    </w:pPr>
  </w:style>
  <w:style w:type="character" w:customStyle="1" w:styleId="TOC3Char">
    <w:name w:val="TOC 3 Char"/>
    <w:basedOn w:val="DefaultParagraphFont"/>
    <w:link w:val="TOC3"/>
    <w:uiPriority w:val="39"/>
    <w:rsid w:val="00EF46A3"/>
    <w:rPr>
      <w:sz w:val="24"/>
      <w:szCs w:val="24"/>
    </w:rPr>
  </w:style>
  <w:style w:type="character" w:styleId="Hyperlink">
    <w:name w:val="Hyperlink"/>
    <w:basedOn w:val="DefaultParagraphFont"/>
    <w:uiPriority w:val="99"/>
    <w:unhideWhenUsed/>
    <w:rsid w:val="00EF46A3"/>
    <w:rPr>
      <w:noProof/>
      <w:color w:val="0563C1" w:themeColor="hyperlink"/>
      <w:u w:val="single"/>
    </w:rPr>
  </w:style>
  <w:style w:type="paragraph" w:customStyle="1" w:styleId="Figura">
    <w:name w:val="Figura"/>
    <w:basedOn w:val="Normal"/>
    <w:link w:val="FiguraChar"/>
    <w:qFormat/>
    <w:rsid w:val="00EF46A3"/>
    <w:pPr>
      <w:spacing w:before="240" w:line="240" w:lineRule="auto"/>
      <w:ind w:firstLine="0"/>
      <w:jc w:val="center"/>
    </w:pPr>
    <w:rPr>
      <w:noProof/>
      <w:lang w:val="en-GB" w:eastAsia="en-GB"/>
    </w:rPr>
  </w:style>
  <w:style w:type="character" w:customStyle="1" w:styleId="FiguraChar">
    <w:name w:val="Figura Char"/>
    <w:basedOn w:val="DefaultParagraphFont"/>
    <w:link w:val="Figura"/>
    <w:rsid w:val="00EF46A3"/>
    <w:rPr>
      <w:noProof/>
      <w:sz w:val="24"/>
      <w:szCs w:val="24"/>
      <w:lang w:val="en-GB" w:eastAsia="en-GB"/>
    </w:rPr>
  </w:style>
  <w:style w:type="paragraph" w:customStyle="1" w:styleId="Titulopr-textual">
    <w:name w:val="Titulo pré-textual"/>
    <w:basedOn w:val="Titulosumrio-listas"/>
    <w:next w:val="Normal"/>
    <w:link w:val="Titulopr-textualChar"/>
    <w:qFormat/>
    <w:rsid w:val="00EF46A3"/>
    <w:pPr>
      <w:pBdr>
        <w:bottom w:val="single" w:sz="4" w:space="1" w:color="auto"/>
      </w:pBdr>
    </w:pPr>
  </w:style>
  <w:style w:type="paragraph" w:customStyle="1" w:styleId="Titulosumrio-listas">
    <w:name w:val="Titulo sumário-listas"/>
    <w:basedOn w:val="Normal"/>
    <w:qFormat/>
    <w:rsid w:val="00404894"/>
    <w:pPr>
      <w:spacing w:after="200" w:line="276" w:lineRule="auto"/>
      <w:ind w:firstLine="0"/>
      <w:jc w:val="center"/>
    </w:pPr>
    <w:rPr>
      <w:b/>
      <w:sz w:val="36"/>
    </w:rPr>
  </w:style>
  <w:style w:type="character" w:customStyle="1" w:styleId="Titulopr-textualChar">
    <w:name w:val="Titulo pré-textual Char"/>
    <w:basedOn w:val="DefaultParagraphFont"/>
    <w:link w:val="Titulopr-textual"/>
    <w:rsid w:val="00EF46A3"/>
    <w:rPr>
      <w:b/>
      <w:sz w:val="36"/>
      <w:szCs w:val="24"/>
    </w:rPr>
  </w:style>
  <w:style w:type="paragraph" w:customStyle="1" w:styleId="CitaoDireta">
    <w:name w:val="Citação Direta"/>
    <w:basedOn w:val="Normal"/>
    <w:link w:val="CitaoDiretaChar"/>
    <w:qFormat/>
    <w:rsid w:val="00EF46A3"/>
    <w:pPr>
      <w:spacing w:line="240" w:lineRule="auto"/>
      <w:ind w:left="2268" w:firstLine="0"/>
    </w:pPr>
    <w:rPr>
      <w:sz w:val="20"/>
      <w:szCs w:val="22"/>
    </w:rPr>
  </w:style>
  <w:style w:type="character" w:customStyle="1" w:styleId="CitaoDiretaChar">
    <w:name w:val="Citação Direta Char"/>
    <w:basedOn w:val="DefaultParagraphFont"/>
    <w:link w:val="CitaoDireta"/>
    <w:rsid w:val="00EF46A3"/>
    <w:rPr>
      <w:sz w:val="20"/>
    </w:rPr>
  </w:style>
  <w:style w:type="paragraph" w:styleId="FootnoteText">
    <w:name w:val="footnote text"/>
    <w:basedOn w:val="Normal"/>
    <w:link w:val="FootnoteTextChar"/>
    <w:uiPriority w:val="99"/>
    <w:semiHidden/>
    <w:unhideWhenUsed/>
    <w:rsid w:val="00EF46A3"/>
    <w:pPr>
      <w:spacing w:line="240" w:lineRule="auto"/>
    </w:pPr>
    <w:rPr>
      <w:sz w:val="20"/>
      <w:szCs w:val="20"/>
    </w:rPr>
  </w:style>
  <w:style w:type="character" w:customStyle="1" w:styleId="FootnoteTextChar">
    <w:name w:val="Footnote Text Char"/>
    <w:basedOn w:val="DefaultParagraphFont"/>
    <w:link w:val="FootnoteText"/>
    <w:uiPriority w:val="99"/>
    <w:semiHidden/>
    <w:rsid w:val="00EF46A3"/>
    <w:rPr>
      <w:sz w:val="20"/>
      <w:szCs w:val="20"/>
    </w:rPr>
  </w:style>
  <w:style w:type="character" w:styleId="FootnoteReference">
    <w:name w:val="footnote reference"/>
    <w:basedOn w:val="DefaultParagraphFont"/>
    <w:uiPriority w:val="99"/>
    <w:unhideWhenUsed/>
    <w:rsid w:val="00EF46A3"/>
    <w:rPr>
      <w:rFonts w:asciiTheme="minorHAnsi" w:hAnsiTheme="minorHAnsi"/>
      <w:sz w:val="28"/>
      <w:vertAlign w:val="superscript"/>
    </w:rPr>
  </w:style>
  <w:style w:type="paragraph" w:customStyle="1" w:styleId="Ttulodissertao">
    <w:name w:val="Título dissertação"/>
    <w:basedOn w:val="Normal"/>
    <w:link w:val="TtulodissertaoChar"/>
    <w:qFormat/>
    <w:rsid w:val="00EF46A3"/>
    <w:pPr>
      <w:autoSpaceDE w:val="0"/>
      <w:autoSpaceDN w:val="0"/>
      <w:adjustRightInd w:val="0"/>
      <w:ind w:firstLine="0"/>
      <w:jc w:val="center"/>
    </w:pPr>
    <w:rPr>
      <w:rFonts w:cstheme="minorHAnsi"/>
      <w:caps/>
      <w:sz w:val="36"/>
    </w:rPr>
  </w:style>
  <w:style w:type="character" w:customStyle="1" w:styleId="TtulodissertaoChar">
    <w:name w:val="Título dissertação Char"/>
    <w:basedOn w:val="DefaultParagraphFont"/>
    <w:link w:val="Ttulodissertao"/>
    <w:rsid w:val="00EF46A3"/>
    <w:rPr>
      <w:rFonts w:cstheme="minorHAnsi"/>
      <w:caps/>
      <w:sz w:val="36"/>
      <w:szCs w:val="24"/>
    </w:rPr>
  </w:style>
  <w:style w:type="paragraph" w:customStyle="1" w:styleId="Tipo">
    <w:name w:val="Tipo"/>
    <w:basedOn w:val="Normal"/>
    <w:qFormat/>
    <w:rsid w:val="00EF46A3"/>
    <w:pPr>
      <w:spacing w:line="240" w:lineRule="auto"/>
      <w:ind w:firstLine="0"/>
      <w:jc w:val="center"/>
    </w:pPr>
    <w:rPr>
      <w:rFonts w:ascii="Arial Narrow" w:hAnsi="Arial Narrow" w:cs="Arial"/>
      <w:b/>
      <w:color w:val="FFFFFF" w:themeColor="background1"/>
      <w:sz w:val="44"/>
    </w:rPr>
  </w:style>
  <w:style w:type="paragraph" w:customStyle="1" w:styleId="Banca">
    <w:name w:val="Banca"/>
    <w:basedOn w:val="Normal"/>
    <w:link w:val="BancaChar"/>
    <w:qFormat/>
    <w:rsid w:val="00EF46A3"/>
    <w:pPr>
      <w:spacing w:line="240" w:lineRule="auto"/>
      <w:jc w:val="right"/>
    </w:pPr>
    <w:rPr>
      <w:rFonts w:cstheme="minorHAnsi"/>
      <w:lang w:eastAsia="pt-BR"/>
    </w:rPr>
  </w:style>
  <w:style w:type="character" w:customStyle="1" w:styleId="BancaChar">
    <w:name w:val="Banca Char"/>
    <w:basedOn w:val="DefaultParagraphFont"/>
    <w:link w:val="Banca"/>
    <w:rsid w:val="00EF46A3"/>
    <w:rPr>
      <w:rFonts w:cstheme="minorHAnsi"/>
      <w:sz w:val="24"/>
      <w:szCs w:val="24"/>
      <w:lang w:eastAsia="pt-BR"/>
    </w:rPr>
  </w:style>
  <w:style w:type="paragraph" w:customStyle="1" w:styleId="Folhaderosto">
    <w:name w:val="Folha de rosto"/>
    <w:basedOn w:val="Normal"/>
    <w:rsid w:val="00EF46A3"/>
    <w:pPr>
      <w:suppressAutoHyphens/>
      <w:spacing w:line="240" w:lineRule="auto"/>
      <w:ind w:left="4253" w:firstLine="0"/>
    </w:pPr>
    <w:rPr>
      <w:rFonts w:eastAsia="Times New Roman" w:cs="Times New Roman"/>
      <w:szCs w:val="20"/>
      <w:lang w:eastAsia="ar-SA"/>
    </w:rPr>
  </w:style>
  <w:style w:type="paragraph" w:customStyle="1" w:styleId="SemFormatao">
    <w:name w:val="Sem Formatação"/>
    <w:basedOn w:val="Normal"/>
    <w:link w:val="SemFormataoChar"/>
    <w:qFormat/>
    <w:rsid w:val="00A43CB4"/>
    <w:pPr>
      <w:autoSpaceDE w:val="0"/>
      <w:autoSpaceDN w:val="0"/>
      <w:adjustRightInd w:val="0"/>
      <w:spacing w:line="240" w:lineRule="auto"/>
      <w:ind w:firstLine="0"/>
      <w:jc w:val="center"/>
    </w:pPr>
    <w:rPr>
      <w:rFonts w:cstheme="minorHAnsi"/>
    </w:rPr>
  </w:style>
  <w:style w:type="character" w:customStyle="1" w:styleId="SemFormataoChar">
    <w:name w:val="Sem Formatação Char"/>
    <w:basedOn w:val="DefaultParagraphFont"/>
    <w:link w:val="SemFormatao"/>
    <w:rsid w:val="00A43CB4"/>
    <w:rPr>
      <w:rFonts w:ascii="Century" w:hAnsi="Century" w:cstheme="minorHAnsi"/>
      <w:sz w:val="24"/>
      <w:szCs w:val="24"/>
    </w:rPr>
  </w:style>
  <w:style w:type="paragraph" w:styleId="Caption">
    <w:name w:val="caption"/>
    <w:basedOn w:val="Normal"/>
    <w:next w:val="Normal"/>
    <w:link w:val="CaptionChar"/>
    <w:uiPriority w:val="35"/>
    <w:unhideWhenUsed/>
    <w:qFormat/>
    <w:rsid w:val="00EF46A3"/>
    <w:pPr>
      <w:spacing w:line="240" w:lineRule="auto"/>
      <w:ind w:firstLine="0"/>
      <w:jc w:val="center"/>
    </w:pPr>
    <w:rPr>
      <w:sz w:val="22"/>
      <w:szCs w:val="22"/>
    </w:rPr>
  </w:style>
  <w:style w:type="character" w:customStyle="1" w:styleId="CaptionChar">
    <w:name w:val="Caption Char"/>
    <w:basedOn w:val="DefaultParagraphFont"/>
    <w:link w:val="Caption"/>
    <w:uiPriority w:val="35"/>
    <w:rsid w:val="00EF46A3"/>
  </w:style>
  <w:style w:type="paragraph" w:styleId="TableofFigures">
    <w:name w:val="table of figures"/>
    <w:basedOn w:val="Normal"/>
    <w:next w:val="Normal"/>
    <w:uiPriority w:val="99"/>
    <w:unhideWhenUsed/>
    <w:rsid w:val="00EF46A3"/>
    <w:pPr>
      <w:ind w:left="480" w:hanging="480"/>
      <w:jc w:val="left"/>
    </w:pPr>
    <w:rPr>
      <w:rFonts w:cstheme="minorHAnsi"/>
      <w:szCs w:val="20"/>
    </w:rPr>
  </w:style>
  <w:style w:type="paragraph" w:customStyle="1" w:styleId="Referncias">
    <w:name w:val="Referências"/>
    <w:basedOn w:val="Normal"/>
    <w:link w:val="RefernciasChar"/>
    <w:qFormat/>
    <w:rsid w:val="00EF46A3"/>
    <w:pPr>
      <w:spacing w:before="100" w:beforeAutospacing="1" w:after="100" w:afterAutospacing="1" w:line="240" w:lineRule="auto"/>
      <w:ind w:firstLine="0"/>
    </w:pPr>
    <w:rPr>
      <w:rFonts w:ascii="Calibri" w:eastAsia="Times New Roman" w:hAnsi="Calibri" w:cs="Calibri"/>
      <w:lang w:val="en-GB" w:eastAsia="en-GB"/>
    </w:rPr>
  </w:style>
  <w:style w:type="character" w:customStyle="1" w:styleId="RefernciasChar">
    <w:name w:val="Referências Char"/>
    <w:basedOn w:val="DefaultParagraphFont"/>
    <w:link w:val="Referncias"/>
    <w:rsid w:val="00EF46A3"/>
    <w:rPr>
      <w:rFonts w:ascii="Calibri" w:eastAsia="Times New Roman" w:hAnsi="Calibri" w:cs="Calibri"/>
      <w:sz w:val="24"/>
      <w:szCs w:val="24"/>
      <w:lang w:val="en-GB" w:eastAsia="en-GB"/>
    </w:rPr>
  </w:style>
  <w:style w:type="paragraph" w:customStyle="1" w:styleId="Espao">
    <w:name w:val="Espaço"/>
    <w:basedOn w:val="Normal"/>
    <w:rsid w:val="00EF46A3"/>
    <w:pPr>
      <w:suppressAutoHyphens/>
      <w:ind w:firstLine="0"/>
    </w:pPr>
    <w:rPr>
      <w:rFonts w:eastAsia="Times New Roman" w:cs="Times New Roman"/>
      <w:sz w:val="14"/>
      <w:lang w:eastAsia="ar-SA"/>
    </w:rPr>
  </w:style>
  <w:style w:type="paragraph" w:customStyle="1" w:styleId="Autor">
    <w:name w:val="Autor"/>
    <w:basedOn w:val="SemFormatao"/>
    <w:qFormat/>
    <w:rsid w:val="00EF46A3"/>
  </w:style>
  <w:style w:type="paragraph" w:customStyle="1" w:styleId="Autorcapa">
    <w:name w:val="Autor capa"/>
    <w:basedOn w:val="SemFormatao"/>
    <w:qFormat/>
    <w:rsid w:val="00EF46A3"/>
    <w:pPr>
      <w:spacing w:before="120" w:after="120"/>
    </w:pPr>
    <w:rPr>
      <w:rFonts w:ascii="Arial" w:hAnsi="Arial"/>
      <w:sz w:val="28"/>
    </w:rPr>
  </w:style>
  <w:style w:type="paragraph" w:customStyle="1" w:styleId="Titulocapa">
    <w:name w:val="Titulo capa"/>
    <w:basedOn w:val="SemFormatao"/>
    <w:qFormat/>
    <w:rsid w:val="00EF46A3"/>
    <w:rPr>
      <w:rFonts w:ascii="Arial" w:hAnsi="Arial"/>
      <w:b/>
      <w:caps/>
      <w:sz w:val="32"/>
    </w:rPr>
  </w:style>
  <w:style w:type="paragraph" w:customStyle="1" w:styleId="Orientador">
    <w:name w:val="Orientador"/>
    <w:basedOn w:val="SemFormatao"/>
    <w:qFormat/>
    <w:rsid w:val="00EF46A3"/>
    <w:pPr>
      <w:spacing w:line="360" w:lineRule="auto"/>
      <w:jc w:val="left"/>
    </w:pPr>
    <w:rPr>
      <w:lang w:eastAsia="pt-BR"/>
    </w:rPr>
  </w:style>
  <w:style w:type="paragraph" w:customStyle="1" w:styleId="Dedicatria">
    <w:name w:val="Dedicatória"/>
    <w:basedOn w:val="SemFormatao"/>
    <w:qFormat/>
    <w:rsid w:val="00EF46A3"/>
    <w:pPr>
      <w:jc w:val="right"/>
    </w:pPr>
    <w:rPr>
      <w:lang w:eastAsia="pt-BR"/>
    </w:rPr>
  </w:style>
  <w:style w:type="paragraph" w:customStyle="1" w:styleId="Epgrafe">
    <w:name w:val="Epígrafe"/>
    <w:basedOn w:val="Dedicatria"/>
    <w:qFormat/>
    <w:rsid w:val="00EF46A3"/>
    <w:rPr>
      <w:i/>
    </w:rPr>
  </w:style>
  <w:style w:type="paragraph" w:customStyle="1" w:styleId="Ttulo2semnumerao">
    <w:name w:val="Título 2 sem numeração"/>
    <w:basedOn w:val="Heading2"/>
    <w:next w:val="Normal"/>
    <w:qFormat/>
    <w:rsid w:val="00EF46A3"/>
    <w:pPr>
      <w:numPr>
        <w:ilvl w:val="0"/>
        <w:numId w:val="0"/>
      </w:numPr>
    </w:pPr>
    <w:rPr>
      <w:caps/>
    </w:rPr>
  </w:style>
  <w:style w:type="paragraph" w:customStyle="1" w:styleId="Ttulo1semnumerao">
    <w:name w:val="Título 1 sem numeração"/>
    <w:basedOn w:val="Heading1"/>
    <w:next w:val="Normal"/>
    <w:qFormat/>
    <w:rsid w:val="00EF46A3"/>
    <w:pPr>
      <w:numPr>
        <w:numId w:val="0"/>
      </w:numPr>
      <w:ind w:left="432" w:hanging="432"/>
    </w:pPr>
  </w:style>
  <w:style w:type="paragraph" w:styleId="BalloonText">
    <w:name w:val="Balloon Text"/>
    <w:basedOn w:val="Normal"/>
    <w:link w:val="BalloonTextChar"/>
    <w:uiPriority w:val="99"/>
    <w:semiHidden/>
    <w:unhideWhenUsed/>
    <w:rsid w:val="00B95B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B97"/>
    <w:rPr>
      <w:rFonts w:ascii="Tahoma" w:hAnsi="Tahoma" w:cs="Tahoma"/>
      <w:sz w:val="16"/>
      <w:szCs w:val="16"/>
    </w:rPr>
  </w:style>
  <w:style w:type="character" w:customStyle="1" w:styleId="apple-converted-space">
    <w:name w:val="apple-converted-space"/>
    <w:basedOn w:val="DefaultParagraphFont"/>
    <w:rsid w:val="00D765C9"/>
  </w:style>
  <w:style w:type="paragraph" w:styleId="Quote">
    <w:name w:val="Quote"/>
    <w:basedOn w:val="Normal"/>
    <w:next w:val="Normal"/>
    <w:link w:val="QuoteChar"/>
    <w:uiPriority w:val="29"/>
    <w:qFormat/>
    <w:rsid w:val="006D636D"/>
    <w:rPr>
      <w:i/>
      <w:iCs/>
      <w:color w:val="000000" w:themeColor="text1"/>
    </w:rPr>
  </w:style>
  <w:style w:type="character" w:customStyle="1" w:styleId="QuoteChar">
    <w:name w:val="Quote Char"/>
    <w:basedOn w:val="DefaultParagraphFont"/>
    <w:link w:val="Quote"/>
    <w:uiPriority w:val="29"/>
    <w:rsid w:val="006D636D"/>
    <w:rPr>
      <w:i/>
      <w:iCs/>
      <w:color w:val="000000" w:themeColor="text1"/>
      <w:sz w:val="24"/>
      <w:szCs w:val="24"/>
    </w:rPr>
  </w:style>
  <w:style w:type="paragraph" w:customStyle="1" w:styleId="xl65">
    <w:name w:val="xl65"/>
    <w:basedOn w:val="Normal"/>
    <w:rsid w:val="00A43CB4"/>
    <w:pPr>
      <w:spacing w:before="100" w:beforeAutospacing="1" w:after="100" w:afterAutospacing="1" w:line="240" w:lineRule="auto"/>
      <w:ind w:firstLine="0"/>
      <w:jc w:val="right"/>
    </w:pPr>
    <w:rPr>
      <w:rFonts w:ascii="Times New Roman" w:eastAsia="Times New Roman" w:hAnsi="Times New Roman" w:cs="Times New Roman"/>
      <w:lang w:val="en-US"/>
    </w:rPr>
  </w:style>
  <w:style w:type="character" w:styleId="FollowedHyperlink">
    <w:name w:val="FollowedHyperlink"/>
    <w:basedOn w:val="DefaultParagraphFont"/>
    <w:uiPriority w:val="99"/>
    <w:semiHidden/>
    <w:unhideWhenUsed/>
    <w:rsid w:val="00B1432C"/>
    <w:rPr>
      <w:color w:val="954F72" w:themeColor="followedHyperlink"/>
      <w:u w:val="single"/>
    </w:rPr>
  </w:style>
  <w:style w:type="paragraph" w:styleId="TOCHeading">
    <w:name w:val="TOC Heading"/>
    <w:basedOn w:val="Heading1"/>
    <w:next w:val="Normal"/>
    <w:uiPriority w:val="39"/>
    <w:semiHidden/>
    <w:unhideWhenUsed/>
    <w:qFormat/>
    <w:rsid w:val="00D94E91"/>
    <w:pPr>
      <w:pageBreakBefore w:val="0"/>
      <w:numPr>
        <w:numId w:val="0"/>
      </w:numPr>
      <w:pBdr>
        <w:bottom w:val="none" w:sz="0" w:space="0" w:color="auto"/>
      </w:pBdr>
      <w:spacing w:after="0"/>
      <w:ind w:firstLine="720"/>
      <w:outlineLvl w:val="9"/>
    </w:pPr>
    <w:rPr>
      <w:rFonts w:asciiTheme="majorHAnsi" w:hAnsiTheme="majorHAnsi" w:cstheme="majorBidi"/>
      <w:color w:val="2E74B5" w:themeColor="accent1" w:themeShade="BF"/>
      <w:sz w:val="28"/>
    </w:rPr>
  </w:style>
  <w:style w:type="table" w:customStyle="1" w:styleId="TableGrid1">
    <w:name w:val="Table Grid1"/>
    <w:basedOn w:val="TableNormal"/>
    <w:next w:val="TableGrid"/>
    <w:uiPriority w:val="59"/>
    <w:rsid w:val="00D94E9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6129F6"/>
    <w:pPr>
      <w:spacing w:line="240" w:lineRule="auto"/>
    </w:pPr>
    <w:rPr>
      <w:sz w:val="20"/>
      <w:szCs w:val="20"/>
    </w:rPr>
  </w:style>
  <w:style w:type="character" w:customStyle="1" w:styleId="CommentTextChar">
    <w:name w:val="Comment Text Char"/>
    <w:basedOn w:val="DefaultParagraphFont"/>
    <w:link w:val="CommentText"/>
    <w:uiPriority w:val="99"/>
    <w:semiHidden/>
    <w:rsid w:val="006129F6"/>
    <w:rPr>
      <w:rFonts w:ascii="Century" w:hAnsi="Century"/>
      <w:sz w:val="20"/>
      <w:szCs w:val="20"/>
    </w:rPr>
  </w:style>
  <w:style w:type="character" w:styleId="CommentReference">
    <w:name w:val="annotation reference"/>
    <w:basedOn w:val="DefaultParagraphFont"/>
    <w:uiPriority w:val="99"/>
    <w:semiHidden/>
    <w:unhideWhenUsed/>
    <w:rsid w:val="006129F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535738">
      <w:bodyDiv w:val="1"/>
      <w:marLeft w:val="0"/>
      <w:marRight w:val="0"/>
      <w:marTop w:val="0"/>
      <w:marBottom w:val="0"/>
      <w:divBdr>
        <w:top w:val="none" w:sz="0" w:space="0" w:color="auto"/>
        <w:left w:val="none" w:sz="0" w:space="0" w:color="auto"/>
        <w:bottom w:val="none" w:sz="0" w:space="0" w:color="auto"/>
        <w:right w:val="none" w:sz="0" w:space="0" w:color="auto"/>
      </w:divBdr>
    </w:div>
    <w:div w:id="617877152">
      <w:bodyDiv w:val="1"/>
      <w:marLeft w:val="0"/>
      <w:marRight w:val="0"/>
      <w:marTop w:val="0"/>
      <w:marBottom w:val="0"/>
      <w:divBdr>
        <w:top w:val="none" w:sz="0" w:space="0" w:color="auto"/>
        <w:left w:val="none" w:sz="0" w:space="0" w:color="auto"/>
        <w:bottom w:val="none" w:sz="0" w:space="0" w:color="auto"/>
        <w:right w:val="none" w:sz="0" w:space="0" w:color="auto"/>
      </w:divBdr>
    </w:div>
    <w:div w:id="699554018">
      <w:bodyDiv w:val="1"/>
      <w:marLeft w:val="0"/>
      <w:marRight w:val="0"/>
      <w:marTop w:val="0"/>
      <w:marBottom w:val="0"/>
      <w:divBdr>
        <w:top w:val="none" w:sz="0" w:space="0" w:color="auto"/>
        <w:left w:val="none" w:sz="0" w:space="0" w:color="auto"/>
        <w:bottom w:val="none" w:sz="0" w:space="0" w:color="auto"/>
        <w:right w:val="none" w:sz="0" w:space="0" w:color="auto"/>
      </w:divBdr>
    </w:div>
    <w:div w:id="712382647">
      <w:bodyDiv w:val="1"/>
      <w:marLeft w:val="0"/>
      <w:marRight w:val="0"/>
      <w:marTop w:val="0"/>
      <w:marBottom w:val="0"/>
      <w:divBdr>
        <w:top w:val="none" w:sz="0" w:space="0" w:color="auto"/>
        <w:left w:val="none" w:sz="0" w:space="0" w:color="auto"/>
        <w:bottom w:val="none" w:sz="0" w:space="0" w:color="auto"/>
        <w:right w:val="none" w:sz="0" w:space="0" w:color="auto"/>
      </w:divBdr>
    </w:div>
    <w:div w:id="734668510">
      <w:bodyDiv w:val="1"/>
      <w:marLeft w:val="0"/>
      <w:marRight w:val="0"/>
      <w:marTop w:val="0"/>
      <w:marBottom w:val="0"/>
      <w:divBdr>
        <w:top w:val="none" w:sz="0" w:space="0" w:color="auto"/>
        <w:left w:val="none" w:sz="0" w:space="0" w:color="auto"/>
        <w:bottom w:val="none" w:sz="0" w:space="0" w:color="auto"/>
        <w:right w:val="none" w:sz="0" w:space="0" w:color="auto"/>
      </w:divBdr>
    </w:div>
    <w:div w:id="815416776">
      <w:bodyDiv w:val="1"/>
      <w:marLeft w:val="0"/>
      <w:marRight w:val="0"/>
      <w:marTop w:val="0"/>
      <w:marBottom w:val="0"/>
      <w:divBdr>
        <w:top w:val="none" w:sz="0" w:space="0" w:color="auto"/>
        <w:left w:val="none" w:sz="0" w:space="0" w:color="auto"/>
        <w:bottom w:val="none" w:sz="0" w:space="0" w:color="auto"/>
        <w:right w:val="none" w:sz="0" w:space="0" w:color="auto"/>
      </w:divBdr>
    </w:div>
    <w:div w:id="820466722">
      <w:bodyDiv w:val="1"/>
      <w:marLeft w:val="0"/>
      <w:marRight w:val="0"/>
      <w:marTop w:val="0"/>
      <w:marBottom w:val="0"/>
      <w:divBdr>
        <w:top w:val="none" w:sz="0" w:space="0" w:color="auto"/>
        <w:left w:val="none" w:sz="0" w:space="0" w:color="auto"/>
        <w:bottom w:val="none" w:sz="0" w:space="0" w:color="auto"/>
        <w:right w:val="none" w:sz="0" w:space="0" w:color="auto"/>
      </w:divBdr>
    </w:div>
    <w:div w:id="895824179">
      <w:bodyDiv w:val="1"/>
      <w:marLeft w:val="0"/>
      <w:marRight w:val="0"/>
      <w:marTop w:val="0"/>
      <w:marBottom w:val="0"/>
      <w:divBdr>
        <w:top w:val="none" w:sz="0" w:space="0" w:color="auto"/>
        <w:left w:val="none" w:sz="0" w:space="0" w:color="auto"/>
        <w:bottom w:val="none" w:sz="0" w:space="0" w:color="auto"/>
        <w:right w:val="none" w:sz="0" w:space="0" w:color="auto"/>
      </w:divBdr>
    </w:div>
    <w:div w:id="914969666">
      <w:bodyDiv w:val="1"/>
      <w:marLeft w:val="0"/>
      <w:marRight w:val="0"/>
      <w:marTop w:val="0"/>
      <w:marBottom w:val="0"/>
      <w:divBdr>
        <w:top w:val="none" w:sz="0" w:space="0" w:color="auto"/>
        <w:left w:val="none" w:sz="0" w:space="0" w:color="auto"/>
        <w:bottom w:val="none" w:sz="0" w:space="0" w:color="auto"/>
        <w:right w:val="none" w:sz="0" w:space="0" w:color="auto"/>
      </w:divBdr>
    </w:div>
    <w:div w:id="922681768">
      <w:bodyDiv w:val="1"/>
      <w:marLeft w:val="0"/>
      <w:marRight w:val="0"/>
      <w:marTop w:val="0"/>
      <w:marBottom w:val="0"/>
      <w:divBdr>
        <w:top w:val="none" w:sz="0" w:space="0" w:color="auto"/>
        <w:left w:val="none" w:sz="0" w:space="0" w:color="auto"/>
        <w:bottom w:val="none" w:sz="0" w:space="0" w:color="auto"/>
        <w:right w:val="none" w:sz="0" w:space="0" w:color="auto"/>
      </w:divBdr>
    </w:div>
    <w:div w:id="1110780909">
      <w:bodyDiv w:val="1"/>
      <w:marLeft w:val="0"/>
      <w:marRight w:val="0"/>
      <w:marTop w:val="0"/>
      <w:marBottom w:val="0"/>
      <w:divBdr>
        <w:top w:val="none" w:sz="0" w:space="0" w:color="auto"/>
        <w:left w:val="none" w:sz="0" w:space="0" w:color="auto"/>
        <w:bottom w:val="none" w:sz="0" w:space="0" w:color="auto"/>
        <w:right w:val="none" w:sz="0" w:space="0" w:color="auto"/>
      </w:divBdr>
    </w:div>
    <w:div w:id="1343435426">
      <w:bodyDiv w:val="1"/>
      <w:marLeft w:val="0"/>
      <w:marRight w:val="0"/>
      <w:marTop w:val="0"/>
      <w:marBottom w:val="0"/>
      <w:divBdr>
        <w:top w:val="none" w:sz="0" w:space="0" w:color="auto"/>
        <w:left w:val="none" w:sz="0" w:space="0" w:color="auto"/>
        <w:bottom w:val="none" w:sz="0" w:space="0" w:color="auto"/>
        <w:right w:val="none" w:sz="0" w:space="0" w:color="auto"/>
      </w:divBdr>
    </w:div>
    <w:div w:id="1510757297">
      <w:bodyDiv w:val="1"/>
      <w:marLeft w:val="0"/>
      <w:marRight w:val="0"/>
      <w:marTop w:val="0"/>
      <w:marBottom w:val="0"/>
      <w:divBdr>
        <w:top w:val="none" w:sz="0" w:space="0" w:color="auto"/>
        <w:left w:val="none" w:sz="0" w:space="0" w:color="auto"/>
        <w:bottom w:val="none" w:sz="0" w:space="0" w:color="auto"/>
        <w:right w:val="none" w:sz="0" w:space="0" w:color="auto"/>
      </w:divBdr>
    </w:div>
    <w:div w:id="1568999979">
      <w:bodyDiv w:val="1"/>
      <w:marLeft w:val="0"/>
      <w:marRight w:val="0"/>
      <w:marTop w:val="0"/>
      <w:marBottom w:val="0"/>
      <w:divBdr>
        <w:top w:val="none" w:sz="0" w:space="0" w:color="auto"/>
        <w:left w:val="none" w:sz="0" w:space="0" w:color="auto"/>
        <w:bottom w:val="none" w:sz="0" w:space="0" w:color="auto"/>
        <w:right w:val="none" w:sz="0" w:space="0" w:color="auto"/>
      </w:divBdr>
    </w:div>
    <w:div w:id="1644044888">
      <w:bodyDiv w:val="1"/>
      <w:marLeft w:val="0"/>
      <w:marRight w:val="0"/>
      <w:marTop w:val="0"/>
      <w:marBottom w:val="0"/>
      <w:divBdr>
        <w:top w:val="none" w:sz="0" w:space="0" w:color="auto"/>
        <w:left w:val="none" w:sz="0" w:space="0" w:color="auto"/>
        <w:bottom w:val="none" w:sz="0" w:space="0" w:color="auto"/>
        <w:right w:val="none" w:sz="0" w:space="0" w:color="auto"/>
      </w:divBdr>
    </w:div>
    <w:div w:id="211813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blast.ncbi.nlm.nih.gov/Blast.cgi?CMD=Web&amp;PAGE_TYPE=Blast%20Docs&amp;DOC_TYPE=Download" TargetMode="External"/><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github.com/igorrcosta/alfie/archive/master.zip" TargetMode="External"/><Relationship Id="rId33" Type="http://schemas.openxmlformats.org/officeDocument/2006/relationships/image" Target="media/image12.png"/><Relationship Id="rId38" Type="http://schemas.openxmlformats.org/officeDocument/2006/relationships/hyperlink" Target="http://www.github.com/igorrcosta/alfie"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code.google.com/p/jmodeltest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1.png"/><Relationship Id="rId37" Type="http://schemas.openxmlformats.org/officeDocument/2006/relationships/hyperlink" Target="http://www.github.com/igorrcosta/alfie"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www.atgc-montpellier.fr/phyml/binaries.php" TargetMode="External"/><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www.ensembl.org/info/data/ftp/index.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hyperlink" Target="http://www.genome.gov/sequencingcosts/" TargetMode="External"/><Relationship Id="rId27" Type="http://schemas.openxmlformats.org/officeDocument/2006/relationships/hyperlink" Target="http://sourceforge.net/projects/mira-assembler/" TargetMode="External"/><Relationship Id="rId30" Type="http://schemas.openxmlformats.org/officeDocument/2006/relationships/hyperlink" Target="http://biopython.org/wiki/Download" TargetMode="External"/><Relationship Id="rId35"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gor.costa\Downloads\template_dissertacao.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4F9FC-68E2-4A87-83E0-959D4B914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template_dissertacao.dotx</Template>
  <TotalTime>4294966930</TotalTime>
  <Pages>62</Pages>
  <Words>19295</Words>
  <Characters>109984</Characters>
  <Application>Microsoft Office Word</Application>
  <DocSecurity>0</DocSecurity>
  <Lines>916</Lines>
  <Paragraphs>258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129021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igor.costa</dc:creator>
  <cp:lastModifiedBy>Igor Costa</cp:lastModifiedBy>
  <cp:revision>10</cp:revision>
  <cp:lastPrinted>2015-09-10T06:56:00Z</cp:lastPrinted>
  <dcterms:created xsi:type="dcterms:W3CDTF">2015-09-10T06:49:00Z</dcterms:created>
  <dcterms:modified xsi:type="dcterms:W3CDTF">2015-09-10T13:19:00Z</dcterms:modified>
</cp:coreProperties>
</file>